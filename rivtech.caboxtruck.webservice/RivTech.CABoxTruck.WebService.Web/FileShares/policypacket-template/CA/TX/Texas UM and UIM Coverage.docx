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FDCC9" w14:textId="77777777" w:rsidR="00400C52" w:rsidRPr="009E4A9F" w:rsidRDefault="00400C52" w:rsidP="000A0904">
      <w:pPr>
        <w:pStyle w:val="title18"/>
      </w:pPr>
      <w:r w:rsidRPr="009E4A9F">
        <w:t xml:space="preserve">Texas UNINSURED/underinsured </w:t>
      </w:r>
      <w:r w:rsidRPr="009E4A9F">
        <w:br/>
        <w:t>MOTORISTS COVERAGE</w:t>
      </w:r>
    </w:p>
    <w:p w14:paraId="1C55D6B3" w14:textId="77777777" w:rsidR="00400C52" w:rsidRPr="00D80183" w:rsidRDefault="00400C52" w:rsidP="000A0904">
      <w:pPr>
        <w:pStyle w:val="isonormal"/>
        <w:sectPr w:rsidR="00400C52" w:rsidRPr="00D80183" w:rsidSect="000A0904">
          <w:footerReference w:type="even" r:id="rId12"/>
          <w:footerReference w:type="default" r:id="rId13"/>
          <w:headerReference w:type="first" r:id="rId14"/>
          <w:footerReference w:type="first" r:id="rId15"/>
          <w:type w:val="continuous"/>
          <w:pgSz w:w="12240" w:h="15840" w:code="1"/>
          <w:pgMar w:top="1080" w:right="1080" w:bottom="1380" w:left="1080" w:header="1080" w:footer="240" w:gutter="0"/>
          <w:cols w:space="720"/>
          <w:titlePg/>
          <w:docGrid w:linePitch="272"/>
        </w:sectPr>
      </w:pPr>
    </w:p>
    <w:p w14:paraId="241A560A" w14:textId="77777777" w:rsidR="00400C52" w:rsidRPr="00D80183" w:rsidRDefault="00400C52" w:rsidP="000A0904">
      <w:pPr>
        <w:pStyle w:val="blocktext1"/>
      </w:pPr>
    </w:p>
    <w:p w14:paraId="21637C46" w14:textId="77777777" w:rsidR="00400C52" w:rsidRPr="00D80183" w:rsidRDefault="00400C52" w:rsidP="000A0904">
      <w:pPr>
        <w:pStyle w:val="blocktext1"/>
      </w:pPr>
      <w:r w:rsidRPr="00D80183">
        <w:t>For a "covered auto" licensed or principally garaged in, or "</w:t>
      </w:r>
      <w:r w:rsidR="001602C0">
        <w:t>auto dealer</w:t>
      </w:r>
      <w:r w:rsidRPr="00D80183">
        <w:t xml:space="preserve"> operations" conducted in, </w:t>
      </w:r>
      <w:smartTag w:uri="urn:schemas-microsoft-com:office:smarttags" w:element="State">
        <w:smartTag w:uri="urn:schemas-microsoft-com:office:smarttags" w:element="place">
          <w:r w:rsidRPr="00D80183">
            <w:t>Texas</w:t>
          </w:r>
        </w:smartTag>
      </w:smartTag>
      <w:r w:rsidRPr="00D80183">
        <w:t>, this endorsement modifies insurance provided under the following:</w:t>
      </w:r>
    </w:p>
    <w:p w14:paraId="00A35D94" w14:textId="77777777" w:rsidR="00400C52" w:rsidRPr="00D80183" w:rsidRDefault="00400C52" w:rsidP="000A0904">
      <w:pPr>
        <w:pStyle w:val="blockhd2"/>
        <w:rPr>
          <w:b w:val="0"/>
        </w:rPr>
      </w:pPr>
      <w:r w:rsidRPr="00D80183">
        <w:br/>
      </w:r>
      <w:r w:rsidR="001602C0">
        <w:rPr>
          <w:b w:val="0"/>
        </w:rPr>
        <w:t xml:space="preserve">AUTO </w:t>
      </w:r>
      <w:proofErr w:type="gramStart"/>
      <w:r w:rsidR="001602C0">
        <w:rPr>
          <w:b w:val="0"/>
        </w:rPr>
        <w:t>DEALERS</w:t>
      </w:r>
      <w:proofErr w:type="gramEnd"/>
      <w:r w:rsidR="001602C0">
        <w:rPr>
          <w:b w:val="0"/>
        </w:rPr>
        <w:t xml:space="preserve"> COVERAGE FORM</w:t>
      </w:r>
      <w:r w:rsidR="001602C0">
        <w:rPr>
          <w:b w:val="0"/>
        </w:rPr>
        <w:br/>
      </w:r>
      <w:r w:rsidRPr="00D80183">
        <w:rPr>
          <w:b w:val="0"/>
        </w:rPr>
        <w:t>BUSINESS AUTO COVERAGE FORM</w:t>
      </w:r>
      <w:r w:rsidRPr="00D80183">
        <w:rPr>
          <w:b w:val="0"/>
        </w:rPr>
        <w:br/>
        <w:t>MOTOR CARRIER COVERAGE FORM</w:t>
      </w:r>
    </w:p>
    <w:p w14:paraId="1649A992" w14:textId="77777777" w:rsidR="00400C52" w:rsidRPr="00D80183" w:rsidRDefault="00400C52" w:rsidP="000A0904">
      <w:pPr>
        <w:pStyle w:val="blocktext1"/>
      </w:pPr>
    </w:p>
    <w:p w14:paraId="22FAFF5D" w14:textId="77777777" w:rsidR="00400C52" w:rsidRPr="00D80183" w:rsidRDefault="00400C52" w:rsidP="000A0904">
      <w:pPr>
        <w:pStyle w:val="blocktext1"/>
      </w:pPr>
      <w:r w:rsidRPr="00D80183">
        <w:t xml:space="preserve">With respect to coverage provided by this endorsement, the provisions of the </w:t>
      </w:r>
      <w:r w:rsidR="003703D6">
        <w:t>C</w:t>
      </w:r>
      <w:r w:rsidRPr="00D80183">
        <w:t xml:space="preserve">overage </w:t>
      </w:r>
      <w:r w:rsidR="003703D6">
        <w:t>F</w:t>
      </w:r>
      <w:r w:rsidRPr="00D80183">
        <w:t>orm apply unless modified by the endorsement.</w:t>
      </w:r>
    </w:p>
    <w:p w14:paraId="1223500B" w14:textId="77777777" w:rsidR="00400C52" w:rsidRPr="00D80183" w:rsidRDefault="00400C52" w:rsidP="000A0904">
      <w:pPr>
        <w:pStyle w:val="blocktext1"/>
      </w:pPr>
      <w:r w:rsidRPr="00D80183">
        <w:t>This endorsement changes the policy effective on the inception date of the policy unless another date is indicated below.</w:t>
      </w:r>
    </w:p>
    <w:p w14:paraId="6FC26922" w14:textId="77777777" w:rsidR="00400C52" w:rsidRPr="00D80183" w:rsidRDefault="00400C52" w:rsidP="000A0904">
      <w:pPr>
        <w:pStyle w:val="blocktext2"/>
        <w:spacing w:before="0"/>
        <w:ind w:left="0"/>
      </w:pPr>
    </w:p>
    <w:tbl>
      <w:tblPr>
        <w:tblW w:w="0" w:type="auto"/>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5105"/>
        <w:gridCol w:w="4977"/>
      </w:tblGrid>
      <w:tr w:rsidR="00256E80" w:rsidRPr="001D444C" w14:paraId="3344D9FD" w14:textId="77777777" w:rsidTr="00EC33F9">
        <w:trPr>
          <w:trHeight w:val="497"/>
        </w:trPr>
        <w:tc>
          <w:tcPr>
            <w:tcW w:w="5105" w:type="dxa"/>
            <w:tcBorders>
              <w:bottom w:val="nil"/>
              <w:right w:val="nil"/>
            </w:tcBorders>
            <w:vAlign w:val="center"/>
          </w:tcPr>
          <w:p w14:paraId="10482937" w14:textId="1F63896F" w:rsidR="00256E80" w:rsidRPr="00D80183" w:rsidRDefault="00256E80" w:rsidP="000A0904">
            <w:pPr>
              <w:pStyle w:val="tabletext"/>
            </w:pPr>
            <w:r w:rsidRPr="00D80183">
              <w:rPr>
                <w:b/>
              </w:rPr>
              <w:t>Named Insured:</w:t>
            </w:r>
            <w:r w:rsidR="00EC33F9">
              <w:t xml:space="preserve"> </w:t>
            </w:r>
            <w:bookmarkStart w:id="1" w:name="InsuredName2"/>
            <w:bookmarkEnd w:id="1"/>
          </w:p>
        </w:tc>
        <w:tc>
          <w:tcPr>
            <w:tcW w:w="4977" w:type="dxa"/>
            <w:tcBorders>
              <w:left w:val="nil"/>
              <w:bottom w:val="nil"/>
            </w:tcBorders>
            <w:vAlign w:val="center"/>
          </w:tcPr>
          <w:p w14:paraId="3B61D568" w14:textId="77777777" w:rsidR="00256E80" w:rsidRPr="00D80183" w:rsidRDefault="00256E80" w:rsidP="000A0904">
            <w:pPr>
              <w:pStyle w:val="tabletext"/>
            </w:pPr>
          </w:p>
        </w:tc>
      </w:tr>
      <w:tr w:rsidR="008610E2" w:rsidRPr="001D444C" w14:paraId="1CD1B034" w14:textId="77777777" w:rsidTr="00EC33F9">
        <w:trPr>
          <w:trHeight w:val="528"/>
        </w:trPr>
        <w:tc>
          <w:tcPr>
            <w:tcW w:w="5105" w:type="dxa"/>
            <w:tcBorders>
              <w:top w:val="nil"/>
              <w:right w:val="nil"/>
            </w:tcBorders>
            <w:vAlign w:val="center"/>
          </w:tcPr>
          <w:p w14:paraId="736B8544" w14:textId="1C693C30" w:rsidR="008610E2" w:rsidRPr="00EC33F9" w:rsidRDefault="008610E2" w:rsidP="000A0904">
            <w:pPr>
              <w:pStyle w:val="tabletext"/>
              <w:rPr>
                <w:bCs/>
              </w:rPr>
            </w:pPr>
            <w:r w:rsidRPr="00D80183">
              <w:rPr>
                <w:b/>
              </w:rPr>
              <w:t>Endorsement Effective Date:</w:t>
            </w:r>
            <w:r w:rsidR="00EC33F9">
              <w:rPr>
                <w:bCs/>
              </w:rPr>
              <w:t xml:space="preserve"> </w:t>
            </w:r>
            <w:bookmarkStart w:id="2" w:name="EndorsementEffectiveDate"/>
            <w:bookmarkEnd w:id="2"/>
          </w:p>
        </w:tc>
        <w:tc>
          <w:tcPr>
            <w:tcW w:w="4977" w:type="dxa"/>
            <w:tcBorders>
              <w:top w:val="nil"/>
              <w:left w:val="nil"/>
            </w:tcBorders>
            <w:vAlign w:val="center"/>
          </w:tcPr>
          <w:p w14:paraId="7EE4710B" w14:textId="77777777" w:rsidR="008610E2" w:rsidRPr="00D80183" w:rsidDel="008610E2" w:rsidRDefault="008610E2" w:rsidP="000A0904">
            <w:pPr>
              <w:pStyle w:val="tabletext"/>
              <w:ind w:left="60"/>
            </w:pPr>
          </w:p>
        </w:tc>
      </w:tr>
    </w:tbl>
    <w:p w14:paraId="33618273" w14:textId="77777777" w:rsidR="00400C52" w:rsidRPr="00D80183" w:rsidRDefault="00400C52" w:rsidP="000A0904">
      <w:pPr>
        <w:pStyle w:val="columnheading"/>
      </w:pPr>
    </w:p>
    <w:p w14:paraId="3ED63B29" w14:textId="77777777" w:rsidR="00400C52" w:rsidRPr="00D80183" w:rsidRDefault="00400C52" w:rsidP="000A0904">
      <w:pPr>
        <w:pStyle w:val="columnheading"/>
      </w:pPr>
      <w:r w:rsidRPr="00D80183">
        <w:t>SCHEDULE</w:t>
      </w:r>
    </w:p>
    <w:p w14:paraId="3BA87560" w14:textId="77777777" w:rsidR="00400C52" w:rsidRPr="00D80183" w:rsidRDefault="00400C52" w:rsidP="000A0904">
      <w:pPr>
        <w:pStyle w:val="columnheading"/>
      </w:pPr>
    </w:p>
    <w:tbl>
      <w:tblPr>
        <w:tblW w:w="0" w:type="auto"/>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1" w:type="dxa"/>
          <w:right w:w="61" w:type="dxa"/>
        </w:tblCellMar>
        <w:tblLook w:val="0000" w:firstRow="0" w:lastRow="0" w:firstColumn="0" w:lastColumn="0" w:noHBand="0" w:noVBand="0"/>
      </w:tblPr>
      <w:tblGrid>
        <w:gridCol w:w="243"/>
        <w:gridCol w:w="4800"/>
        <w:gridCol w:w="5060"/>
      </w:tblGrid>
      <w:tr w:rsidR="00BE16D7" w:rsidRPr="001D444C" w14:paraId="0168B256" w14:textId="77777777" w:rsidTr="00FC34FE">
        <w:trPr>
          <w:cantSplit/>
        </w:trPr>
        <w:tc>
          <w:tcPr>
            <w:tcW w:w="10103" w:type="dxa"/>
            <w:gridSpan w:val="3"/>
          </w:tcPr>
          <w:p w14:paraId="48ABC9C7" w14:textId="77777777" w:rsidR="00BE16D7" w:rsidRPr="00D80183" w:rsidRDefault="00BE16D7" w:rsidP="000A0904">
            <w:pPr>
              <w:pStyle w:val="tabletext"/>
              <w:jc w:val="center"/>
              <w:rPr>
                <w:b/>
              </w:rPr>
            </w:pPr>
            <w:r w:rsidRPr="00D80183">
              <w:rPr>
                <w:b/>
              </w:rPr>
              <w:t>Limit Of Insurance</w:t>
            </w:r>
          </w:p>
        </w:tc>
      </w:tr>
      <w:tr w:rsidR="00BE16D7" w:rsidRPr="001D444C" w14:paraId="37184B8C" w14:textId="77777777" w:rsidTr="009E235C">
        <w:trPr>
          <w:cantSplit/>
          <w:trHeight w:val="360"/>
        </w:trPr>
        <w:tc>
          <w:tcPr>
            <w:tcW w:w="243" w:type="dxa"/>
            <w:tcBorders>
              <w:right w:val="nil"/>
            </w:tcBorders>
            <w:vAlign w:val="center"/>
          </w:tcPr>
          <w:p w14:paraId="288E34F5" w14:textId="77777777" w:rsidR="00BE16D7" w:rsidRPr="00D80183" w:rsidRDefault="00BE16D7" w:rsidP="000A0904">
            <w:pPr>
              <w:pStyle w:val="tabletext"/>
              <w:rPr>
                <w:b/>
              </w:rPr>
            </w:pPr>
            <w:r w:rsidRPr="00D80183">
              <w:rPr>
                <w:b/>
              </w:rPr>
              <w:t>$</w:t>
            </w:r>
          </w:p>
        </w:tc>
        <w:tc>
          <w:tcPr>
            <w:tcW w:w="4800" w:type="dxa"/>
            <w:tcBorders>
              <w:left w:val="nil"/>
              <w:right w:val="nil"/>
            </w:tcBorders>
            <w:vAlign w:val="center"/>
          </w:tcPr>
          <w:p w14:paraId="729258D1" w14:textId="77777777" w:rsidR="00BE16D7" w:rsidRPr="00D80183" w:rsidRDefault="00BE16D7" w:rsidP="000A0904">
            <w:pPr>
              <w:pStyle w:val="tabletext"/>
              <w:rPr>
                <w:b/>
              </w:rPr>
            </w:pPr>
          </w:p>
        </w:tc>
        <w:tc>
          <w:tcPr>
            <w:tcW w:w="5060" w:type="dxa"/>
            <w:tcBorders>
              <w:left w:val="nil"/>
            </w:tcBorders>
            <w:vAlign w:val="center"/>
          </w:tcPr>
          <w:p w14:paraId="73665002" w14:textId="77777777" w:rsidR="00BE16D7" w:rsidRPr="00D80183" w:rsidRDefault="00BE16D7" w:rsidP="000A0904">
            <w:pPr>
              <w:pStyle w:val="tabletext"/>
            </w:pPr>
            <w:r w:rsidRPr="00D80183">
              <w:rPr>
                <w:b/>
              </w:rPr>
              <w:t>Each "Accident"</w:t>
            </w:r>
          </w:p>
        </w:tc>
      </w:tr>
      <w:tr w:rsidR="00EC71C1" w:rsidRPr="001D444C" w14:paraId="205622FB" w14:textId="77777777" w:rsidTr="00EC71C1">
        <w:trPr>
          <w:cantSplit/>
          <w:trHeight w:val="360"/>
        </w:trPr>
        <w:tc>
          <w:tcPr>
            <w:tcW w:w="10103" w:type="dxa"/>
            <w:gridSpan w:val="3"/>
            <w:vAlign w:val="center"/>
          </w:tcPr>
          <w:p w14:paraId="3A170636" w14:textId="77777777" w:rsidR="00EC71C1" w:rsidRPr="00D80183" w:rsidRDefault="00EC71C1" w:rsidP="000A0904">
            <w:pPr>
              <w:pStyle w:val="tabletext"/>
              <w:rPr>
                <w:b/>
              </w:rPr>
            </w:pPr>
            <w:r>
              <w:t>Information required to complete this Schedule, if not shown above, will be shown in the Declarations.</w:t>
            </w:r>
          </w:p>
        </w:tc>
      </w:tr>
    </w:tbl>
    <w:p w14:paraId="2388B719" w14:textId="77777777" w:rsidR="00EF1A03" w:rsidRDefault="00EF1A03" w:rsidP="000A0904">
      <w:pPr>
        <w:pStyle w:val="blocktext1"/>
      </w:pPr>
    </w:p>
    <w:p w14:paraId="4EE51199" w14:textId="77777777" w:rsidR="00400C52" w:rsidRPr="00D80183" w:rsidRDefault="00400C52" w:rsidP="000A0904">
      <w:pPr>
        <w:pStyle w:val="blocktext1"/>
        <w:sectPr w:rsidR="00400C52" w:rsidRPr="00D80183" w:rsidSect="000A0904">
          <w:type w:val="continuous"/>
          <w:pgSz w:w="12240" w:h="15840" w:code="1"/>
          <w:pgMar w:top="1080" w:right="1080" w:bottom="1380" w:left="1080" w:header="1080" w:footer="240" w:gutter="0"/>
          <w:cols w:space="720"/>
          <w:titlePg/>
          <w:docGrid w:linePitch="272"/>
        </w:sectPr>
      </w:pPr>
    </w:p>
    <w:p w14:paraId="44E0FA6A" w14:textId="77777777" w:rsidR="00400C52" w:rsidRPr="00D80183" w:rsidRDefault="00400C52" w:rsidP="000A0904">
      <w:pPr>
        <w:pStyle w:val="outlinehd1"/>
        <w:spacing w:before="40"/>
      </w:pPr>
      <w:r w:rsidRPr="00D80183">
        <w:tab/>
        <w:t>A.</w:t>
      </w:r>
      <w:r w:rsidRPr="00D80183">
        <w:tab/>
        <w:t xml:space="preserve">Coverage </w:t>
      </w:r>
    </w:p>
    <w:p w14:paraId="05F39A90" w14:textId="77777777" w:rsidR="00AA18AD" w:rsidRDefault="00400C52" w:rsidP="000A0904">
      <w:pPr>
        <w:pStyle w:val="outlinetxt2"/>
        <w:rPr>
          <w:b w:val="0"/>
        </w:rPr>
      </w:pPr>
      <w:r w:rsidRPr="00D80183">
        <w:tab/>
        <w:t>1.</w:t>
      </w:r>
      <w:r w:rsidRPr="00D80183">
        <w:tab/>
      </w:r>
      <w:r w:rsidRPr="00D80183">
        <w:rPr>
          <w:b w:val="0"/>
        </w:rPr>
        <w:t>We will pay damages which an "insured" is legally entitled to recover from the owner or operator of an "uninsured motor vehicle" because of "bodily injury" sustained by an "insured" or "property damage" caused by an "accident". The owner</w:t>
      </w:r>
      <w:r w:rsidR="008F2C8B" w:rsidRPr="00D80183">
        <w:rPr>
          <w:b w:val="0"/>
        </w:rPr>
        <w:t>'</w:t>
      </w:r>
      <w:r w:rsidRPr="00D80183">
        <w:rPr>
          <w:b w:val="0"/>
        </w:rPr>
        <w:t xml:space="preserve">s or operator's liability for these damages must arise out of the ownership, </w:t>
      </w:r>
      <w:proofErr w:type="gramStart"/>
      <w:r w:rsidRPr="00D80183">
        <w:rPr>
          <w:b w:val="0"/>
        </w:rPr>
        <w:t>maintenance</w:t>
      </w:r>
      <w:proofErr w:type="gramEnd"/>
      <w:r w:rsidRPr="00D80183">
        <w:rPr>
          <w:b w:val="0"/>
        </w:rPr>
        <w:t xml:space="preserve"> or use of the "uninsured motor vehicle".</w:t>
      </w:r>
    </w:p>
    <w:p w14:paraId="6D7D48EC" w14:textId="77777777" w:rsidR="00400C52" w:rsidRPr="00D80183" w:rsidRDefault="00400C52" w:rsidP="000A0904">
      <w:pPr>
        <w:pStyle w:val="outlinetxt2"/>
        <w:rPr>
          <w:b w:val="0"/>
        </w:rPr>
      </w:pPr>
      <w:r w:rsidRPr="00D80183">
        <w:tab/>
        <w:t>2.</w:t>
      </w:r>
      <w:r w:rsidRPr="00D80183">
        <w:tab/>
      </w:r>
      <w:r w:rsidRPr="00D80183">
        <w:rPr>
          <w:b w:val="0"/>
        </w:rPr>
        <w:t xml:space="preserve">With respect to damages resulting from an "accident" with a vehicle described in Paragraph </w:t>
      </w:r>
      <w:r w:rsidRPr="00D80183">
        <w:rPr>
          <w:bCs/>
        </w:rPr>
        <w:t>d</w:t>
      </w:r>
      <w:r w:rsidRPr="00D80183">
        <w:t>.</w:t>
      </w:r>
      <w:r w:rsidRPr="00D80183">
        <w:rPr>
          <w:b w:val="0"/>
        </w:rPr>
        <w:t xml:space="preserve"> of the definition of "uninsured motor vehicle", we will pay under this coverage only if </w:t>
      </w:r>
      <w:r w:rsidRPr="00D80183">
        <w:t>a.</w:t>
      </w:r>
      <w:r w:rsidRPr="00D80183">
        <w:rPr>
          <w:b w:val="0"/>
        </w:rPr>
        <w:t xml:space="preserve"> or </w:t>
      </w:r>
      <w:r w:rsidRPr="00D80183">
        <w:t>b.</w:t>
      </w:r>
      <w:r w:rsidRPr="00D80183">
        <w:rPr>
          <w:b w:val="0"/>
        </w:rPr>
        <w:t xml:space="preserve"> below applies:</w:t>
      </w:r>
    </w:p>
    <w:p w14:paraId="7A6371ED" w14:textId="77777777" w:rsidR="00AA18AD" w:rsidRDefault="00400C52" w:rsidP="000A0904">
      <w:pPr>
        <w:pStyle w:val="outlinetxt3"/>
        <w:rPr>
          <w:b w:val="0"/>
          <w:bCs/>
        </w:rPr>
      </w:pPr>
      <w:r w:rsidRPr="00D80183">
        <w:tab/>
        <w:t>a.</w:t>
      </w:r>
      <w:r w:rsidRPr="00D80183">
        <w:tab/>
      </w:r>
      <w:r w:rsidRPr="00D80183">
        <w:rPr>
          <w:b w:val="0"/>
          <w:bCs/>
        </w:rPr>
        <w:t xml:space="preserve">The limit of any applicable liability bonds or policies </w:t>
      </w:r>
      <w:r w:rsidR="00694236">
        <w:rPr>
          <w:b w:val="0"/>
          <w:bCs/>
        </w:rPr>
        <w:t>has</w:t>
      </w:r>
      <w:r w:rsidR="00694236" w:rsidRPr="00D80183">
        <w:rPr>
          <w:b w:val="0"/>
          <w:bCs/>
        </w:rPr>
        <w:t xml:space="preserve"> </w:t>
      </w:r>
      <w:r w:rsidRPr="00D80183">
        <w:rPr>
          <w:b w:val="0"/>
          <w:bCs/>
        </w:rPr>
        <w:t>been exhausted by payment of judgments or settlements; or</w:t>
      </w:r>
    </w:p>
    <w:p w14:paraId="54169C63" w14:textId="77777777" w:rsidR="00400C52" w:rsidRPr="00D80183" w:rsidRDefault="000A0904" w:rsidP="000A0904">
      <w:pPr>
        <w:pStyle w:val="outlinetxt3"/>
        <w:rPr>
          <w:b w:val="0"/>
        </w:rPr>
      </w:pPr>
      <w:r>
        <w:br w:type="column"/>
      </w:r>
      <w:r w:rsidR="00400C52" w:rsidRPr="00D80183">
        <w:tab/>
        <w:t>b.</w:t>
      </w:r>
      <w:r w:rsidR="00400C52" w:rsidRPr="00D80183">
        <w:tab/>
      </w:r>
      <w:r w:rsidR="00400C52" w:rsidRPr="00D80183">
        <w:rPr>
          <w:b w:val="0"/>
        </w:rPr>
        <w:t>A tentative settlement has been made between an "insured" and the insurer of the vehicle described in Paragraph</w:t>
      </w:r>
      <w:r w:rsidR="00400C52" w:rsidRPr="00D80183">
        <w:t xml:space="preserve"> d.</w:t>
      </w:r>
      <w:r w:rsidR="00400C52" w:rsidRPr="00D80183">
        <w:rPr>
          <w:b w:val="0"/>
        </w:rPr>
        <w:t xml:space="preserve"> of the </w:t>
      </w:r>
      <w:r w:rsidR="00400C52" w:rsidRPr="00D80183">
        <w:rPr>
          <w:b w:val="0"/>
          <w:noProof/>
        </w:rPr>
        <w:t xml:space="preserve">definition </w:t>
      </w:r>
      <w:r w:rsidR="00400C52" w:rsidRPr="00D80183">
        <w:rPr>
          <w:b w:val="0"/>
        </w:rPr>
        <w:t>of "uninsured motor vehicle"</w:t>
      </w:r>
      <w:r w:rsidR="00694236">
        <w:rPr>
          <w:b w:val="0"/>
        </w:rPr>
        <w:t>,</w:t>
      </w:r>
      <w:r w:rsidR="00400C52" w:rsidRPr="00D80183">
        <w:rPr>
          <w:b w:val="0"/>
        </w:rPr>
        <w:t xml:space="preserve"> and we:</w:t>
      </w:r>
    </w:p>
    <w:p w14:paraId="027A7595" w14:textId="77777777" w:rsidR="00400C52" w:rsidRPr="00D80183" w:rsidRDefault="00400C52" w:rsidP="000A0904">
      <w:pPr>
        <w:pStyle w:val="outlinetxt4"/>
        <w:rPr>
          <w:b w:val="0"/>
        </w:rPr>
      </w:pPr>
      <w:r w:rsidRPr="00D80183">
        <w:rPr>
          <w:b w:val="0"/>
        </w:rPr>
        <w:tab/>
      </w:r>
      <w:r w:rsidRPr="00D80183">
        <w:t>(1)</w:t>
      </w:r>
      <w:r w:rsidRPr="00D80183">
        <w:tab/>
      </w:r>
      <w:r w:rsidRPr="00D80183">
        <w:rPr>
          <w:b w:val="0"/>
        </w:rPr>
        <w:t>Have been given prompt written notice of such tentative settlement; and</w:t>
      </w:r>
    </w:p>
    <w:p w14:paraId="2EFD9305" w14:textId="77777777" w:rsidR="00400C52" w:rsidRPr="00D80183" w:rsidRDefault="00400C52" w:rsidP="000A0904">
      <w:pPr>
        <w:pStyle w:val="outlinetxt4"/>
      </w:pPr>
      <w:r w:rsidRPr="00D80183">
        <w:tab/>
        <w:t>(2)</w:t>
      </w:r>
      <w:r w:rsidRPr="00D80183">
        <w:tab/>
      </w:r>
      <w:r w:rsidRPr="00D80183">
        <w:rPr>
          <w:b w:val="0"/>
          <w:bCs/>
        </w:rPr>
        <w:t>Advance payment to the "insured" in an amount equal to the tentative settlement within 30 days after receipt of notification.</w:t>
      </w:r>
    </w:p>
    <w:p w14:paraId="50FE0201" w14:textId="77777777" w:rsidR="00400C52" w:rsidRPr="00D80183" w:rsidRDefault="00400C52" w:rsidP="000A0904">
      <w:pPr>
        <w:pStyle w:val="outlinetxt2"/>
        <w:rPr>
          <w:b w:val="0"/>
        </w:rPr>
      </w:pPr>
      <w:r w:rsidRPr="00D80183">
        <w:tab/>
        <w:t>3.</w:t>
      </w:r>
      <w:r w:rsidRPr="00D80183">
        <w:tab/>
      </w:r>
      <w:r w:rsidRPr="00D80183">
        <w:rPr>
          <w:b w:val="0"/>
        </w:rPr>
        <w:t xml:space="preserve">Any judgment for damages arising out of a "suit" brought without our written consent is not binding on us. If we and the Named Insured do not agree as to </w:t>
      </w:r>
      <w:proofErr w:type="gramStart"/>
      <w:r w:rsidRPr="00D80183">
        <w:rPr>
          <w:b w:val="0"/>
        </w:rPr>
        <w:t>whether or not</w:t>
      </w:r>
      <w:proofErr w:type="gramEnd"/>
      <w:r w:rsidRPr="00D80183">
        <w:rPr>
          <w:b w:val="0"/>
        </w:rPr>
        <w:t xml:space="preserve"> a vehicle is </w:t>
      </w:r>
      <w:r w:rsidRPr="00D80183">
        <w:rPr>
          <w:b w:val="0"/>
          <w:noProof/>
        </w:rPr>
        <w:t xml:space="preserve">actually </w:t>
      </w:r>
      <w:r w:rsidRPr="00D80183">
        <w:rPr>
          <w:b w:val="0"/>
        </w:rPr>
        <w:t xml:space="preserve">uninsured, the burden of proof as to that issue will be on us. </w:t>
      </w:r>
    </w:p>
    <w:p w14:paraId="3B9FD361" w14:textId="77777777" w:rsidR="00400C52" w:rsidRPr="00D80183" w:rsidRDefault="000A0904" w:rsidP="000A0904">
      <w:pPr>
        <w:pStyle w:val="outlinehd1"/>
      </w:pPr>
      <w:r>
        <w:br w:type="page"/>
      </w:r>
      <w:r w:rsidR="00400C52" w:rsidRPr="00D80183">
        <w:lastRenderedPageBreak/>
        <w:tab/>
        <w:t>B.</w:t>
      </w:r>
      <w:r w:rsidR="00400C52" w:rsidRPr="00D80183">
        <w:tab/>
        <w:t xml:space="preserve">Who Is </w:t>
      </w:r>
      <w:proofErr w:type="gramStart"/>
      <w:r w:rsidR="00400C52" w:rsidRPr="00D80183">
        <w:t>An</w:t>
      </w:r>
      <w:proofErr w:type="gramEnd"/>
      <w:r w:rsidR="00400C52" w:rsidRPr="00D80183">
        <w:t xml:space="preserve"> Insured </w:t>
      </w:r>
    </w:p>
    <w:p w14:paraId="7D7D031B" w14:textId="77777777" w:rsidR="00400C52" w:rsidRPr="00D80183" w:rsidRDefault="00400C52" w:rsidP="000A0904">
      <w:pPr>
        <w:pStyle w:val="blocktext2"/>
      </w:pPr>
      <w:r w:rsidRPr="00D80183">
        <w:t>If the Named Insured is designated in the Declarations as:</w:t>
      </w:r>
    </w:p>
    <w:p w14:paraId="3FED1EF7" w14:textId="77777777" w:rsidR="00400C52" w:rsidRPr="00D80183" w:rsidRDefault="00400C52" w:rsidP="000A0904">
      <w:pPr>
        <w:pStyle w:val="outlinetxt2"/>
        <w:rPr>
          <w:b w:val="0"/>
        </w:rPr>
      </w:pPr>
      <w:r w:rsidRPr="00D80183">
        <w:tab/>
        <w:t>1.</w:t>
      </w:r>
      <w:r w:rsidRPr="00D80183">
        <w:tab/>
      </w:r>
      <w:r w:rsidRPr="00D80183">
        <w:rPr>
          <w:b w:val="0"/>
        </w:rPr>
        <w:t>An individual, then the following are insureds:</w:t>
      </w:r>
    </w:p>
    <w:p w14:paraId="06C9C2D3" w14:textId="77777777" w:rsidR="00400C52" w:rsidRPr="00D80183" w:rsidRDefault="00400C52" w:rsidP="000A0904">
      <w:pPr>
        <w:pStyle w:val="outlinetxt3"/>
      </w:pPr>
      <w:r w:rsidRPr="00D80183">
        <w:tab/>
        <w:t>a.</w:t>
      </w:r>
      <w:r w:rsidRPr="00D80183">
        <w:tab/>
      </w:r>
      <w:r w:rsidRPr="00D80183">
        <w:rPr>
          <w:b w:val="0"/>
        </w:rPr>
        <w:t>The Named Insured and any "family member".</w:t>
      </w:r>
    </w:p>
    <w:p w14:paraId="0543CB02" w14:textId="77777777" w:rsidR="00400C52" w:rsidRPr="00D80183" w:rsidRDefault="00400C52" w:rsidP="000A0904">
      <w:pPr>
        <w:pStyle w:val="outlinetxt3"/>
      </w:pPr>
      <w:r w:rsidRPr="00D80183">
        <w:tab/>
        <w:t>b.</w:t>
      </w:r>
      <w:r w:rsidRPr="00D80183">
        <w:tab/>
      </w:r>
      <w:r w:rsidRPr="00D80183">
        <w:rPr>
          <w:b w:val="0"/>
        </w:rPr>
        <w:t>Any other person "occupying" a "covered auto".</w:t>
      </w:r>
    </w:p>
    <w:p w14:paraId="14CFC19A" w14:textId="77777777" w:rsidR="00400C52" w:rsidRPr="00D80183" w:rsidRDefault="00400C52" w:rsidP="000A0904">
      <w:pPr>
        <w:pStyle w:val="outlinetxt3"/>
        <w:rPr>
          <w:b w:val="0"/>
        </w:rPr>
      </w:pPr>
      <w:r w:rsidRPr="00D80183">
        <w:tab/>
        <w:t>c.</w:t>
      </w:r>
      <w:r w:rsidRPr="00D80183">
        <w:tab/>
      </w:r>
      <w:r w:rsidRPr="00D80183">
        <w:rPr>
          <w:b w:val="0"/>
        </w:rPr>
        <w:t>Any person or organization for damages that person or organization is entitled to recover because of "bodily injury" sustained by a person described in</w:t>
      </w:r>
      <w:r w:rsidRPr="00D80183">
        <w:t xml:space="preserve"> a. </w:t>
      </w:r>
      <w:r w:rsidRPr="00D80183">
        <w:rPr>
          <w:b w:val="0"/>
        </w:rPr>
        <w:t>or</w:t>
      </w:r>
      <w:r w:rsidRPr="00D80183">
        <w:t xml:space="preserve"> b. </w:t>
      </w:r>
      <w:r w:rsidRPr="00D80183">
        <w:rPr>
          <w:b w:val="0"/>
        </w:rPr>
        <w:t>above.</w:t>
      </w:r>
    </w:p>
    <w:p w14:paraId="0142FB6E" w14:textId="77777777" w:rsidR="00400C52" w:rsidRPr="00D80183" w:rsidRDefault="00400C52" w:rsidP="000A0904">
      <w:pPr>
        <w:pStyle w:val="outlinetxt2"/>
        <w:rPr>
          <w:b w:val="0"/>
        </w:rPr>
      </w:pPr>
      <w:r w:rsidRPr="00D80183">
        <w:tab/>
        <w:t>2.</w:t>
      </w:r>
      <w:r w:rsidRPr="00D80183">
        <w:tab/>
      </w:r>
      <w:r w:rsidRPr="00D80183">
        <w:rPr>
          <w:b w:val="0"/>
        </w:rPr>
        <w:t xml:space="preserve">A partnership, limited liability company, </w:t>
      </w:r>
      <w:proofErr w:type="gramStart"/>
      <w:r w:rsidRPr="00D80183">
        <w:rPr>
          <w:b w:val="0"/>
        </w:rPr>
        <w:t>corporation</w:t>
      </w:r>
      <w:proofErr w:type="gramEnd"/>
      <w:r w:rsidRPr="00D80183">
        <w:rPr>
          <w:b w:val="0"/>
        </w:rPr>
        <w:t xml:space="preserve"> or any other form of organization, then the following are "insureds":</w:t>
      </w:r>
    </w:p>
    <w:p w14:paraId="01B44D35" w14:textId="77777777" w:rsidR="00400C52" w:rsidRPr="00D80183" w:rsidRDefault="00400C52" w:rsidP="000A0904">
      <w:pPr>
        <w:pStyle w:val="outlinetxt3"/>
      </w:pPr>
      <w:r w:rsidRPr="00D80183">
        <w:tab/>
        <w:t>a.</w:t>
      </w:r>
      <w:r w:rsidRPr="00D80183">
        <w:tab/>
      </w:r>
      <w:r w:rsidRPr="00D80183">
        <w:rPr>
          <w:b w:val="0"/>
        </w:rPr>
        <w:t>The Named Insured for "property damage" only.</w:t>
      </w:r>
    </w:p>
    <w:p w14:paraId="7D029E1A" w14:textId="77777777" w:rsidR="00400C52" w:rsidRPr="00D80183" w:rsidRDefault="00400C52" w:rsidP="000A0904">
      <w:pPr>
        <w:pStyle w:val="outlinetxt3"/>
      </w:pPr>
      <w:r w:rsidRPr="00D80183">
        <w:tab/>
      </w:r>
      <w:r w:rsidR="003215FD" w:rsidRPr="00D80183">
        <w:t>b</w:t>
      </w:r>
      <w:r w:rsidRPr="00D80183">
        <w:t>.</w:t>
      </w:r>
      <w:r w:rsidRPr="00D80183">
        <w:tab/>
      </w:r>
      <w:r w:rsidRPr="00D80183">
        <w:rPr>
          <w:b w:val="0"/>
        </w:rPr>
        <w:t>Any person "occupying" a "covered auto".</w:t>
      </w:r>
    </w:p>
    <w:p w14:paraId="68784B75" w14:textId="77777777" w:rsidR="00400C52" w:rsidRPr="00D80183" w:rsidRDefault="00400C52" w:rsidP="000A0904">
      <w:pPr>
        <w:pStyle w:val="outlinetxt3"/>
        <w:rPr>
          <w:b w:val="0"/>
        </w:rPr>
      </w:pPr>
      <w:r w:rsidRPr="00D80183">
        <w:tab/>
      </w:r>
      <w:r w:rsidR="003215FD" w:rsidRPr="00D80183">
        <w:t>c</w:t>
      </w:r>
      <w:r w:rsidRPr="00D80183">
        <w:t>.</w:t>
      </w:r>
      <w:r w:rsidRPr="00D80183">
        <w:tab/>
      </w:r>
      <w:r w:rsidRPr="00D80183">
        <w:rPr>
          <w:b w:val="0"/>
        </w:rPr>
        <w:t xml:space="preserve">Any person or organization for damages that person or organization is entitled to recover because of "bodily injury" sustained by a person described in </w:t>
      </w:r>
      <w:r w:rsidRPr="00D80183">
        <w:t>b.</w:t>
      </w:r>
      <w:r w:rsidRPr="00D80183">
        <w:rPr>
          <w:b w:val="0"/>
        </w:rPr>
        <w:t xml:space="preserve"> above.</w:t>
      </w:r>
    </w:p>
    <w:p w14:paraId="69F3AA55" w14:textId="77777777" w:rsidR="00400C52" w:rsidRPr="00D80183" w:rsidRDefault="00400C52" w:rsidP="000A0904">
      <w:pPr>
        <w:pStyle w:val="outlinehd1"/>
      </w:pPr>
      <w:r w:rsidRPr="00D80183">
        <w:tab/>
        <w:t>C.</w:t>
      </w:r>
      <w:r w:rsidRPr="00D80183">
        <w:tab/>
        <w:t xml:space="preserve">Exclusions </w:t>
      </w:r>
    </w:p>
    <w:p w14:paraId="43DA6F1F" w14:textId="77777777" w:rsidR="00400C52" w:rsidRPr="00D80183" w:rsidRDefault="00400C52" w:rsidP="000A0904">
      <w:pPr>
        <w:pStyle w:val="outlinetxt2"/>
        <w:rPr>
          <w:b w:val="0"/>
        </w:rPr>
      </w:pPr>
      <w:r w:rsidRPr="00D80183">
        <w:tab/>
        <w:t>1.</w:t>
      </w:r>
      <w:r w:rsidRPr="00D80183">
        <w:tab/>
      </w:r>
      <w:r w:rsidRPr="00D80183">
        <w:rPr>
          <w:b w:val="0"/>
        </w:rPr>
        <w:t xml:space="preserve">We do not provide Uninsured/Underinsured Motorists Insurance: </w:t>
      </w:r>
    </w:p>
    <w:p w14:paraId="2DE5D5D9" w14:textId="77777777" w:rsidR="00400C52" w:rsidRPr="00D80183" w:rsidRDefault="00400C52" w:rsidP="000A0904">
      <w:pPr>
        <w:pStyle w:val="outlinetxt3"/>
      </w:pPr>
      <w:r w:rsidRPr="00D80183">
        <w:tab/>
        <w:t>a.</w:t>
      </w:r>
      <w:r w:rsidRPr="00D80183">
        <w:tab/>
      </w:r>
      <w:r w:rsidRPr="00D80183">
        <w:rPr>
          <w:b w:val="0"/>
          <w:bCs/>
        </w:rPr>
        <w:t>For "bodily injury" sustained by:</w:t>
      </w:r>
    </w:p>
    <w:p w14:paraId="6549BAA6" w14:textId="77777777" w:rsidR="00AA18AD" w:rsidRDefault="00400C52" w:rsidP="000A0904">
      <w:pPr>
        <w:pStyle w:val="outlinetxt4"/>
        <w:rPr>
          <w:b w:val="0"/>
          <w:bCs/>
        </w:rPr>
      </w:pPr>
      <w:r w:rsidRPr="00D80183">
        <w:tab/>
        <w:t>(1)</w:t>
      </w:r>
      <w:r w:rsidRPr="00D80183">
        <w:tab/>
      </w:r>
      <w:r w:rsidRPr="00D80183">
        <w:rPr>
          <w:b w:val="0"/>
          <w:bCs/>
        </w:rPr>
        <w:t xml:space="preserve">An </w:t>
      </w:r>
      <w:r w:rsidR="0062325F" w:rsidRPr="00D80183">
        <w:rPr>
          <w:b w:val="0"/>
          <w:bCs/>
        </w:rPr>
        <w:t>i</w:t>
      </w:r>
      <w:r w:rsidRPr="00D80183">
        <w:rPr>
          <w:b w:val="0"/>
          <w:bCs/>
        </w:rPr>
        <w:t xml:space="preserve">ndividual Named Insured while "occupying" or when struck by any </w:t>
      </w:r>
      <w:r w:rsidRPr="00D80183">
        <w:rPr>
          <w:b w:val="0"/>
          <w:bCs/>
          <w:noProof/>
        </w:rPr>
        <w:t xml:space="preserve">vehicle </w:t>
      </w:r>
      <w:r w:rsidRPr="00D80183">
        <w:rPr>
          <w:b w:val="0"/>
          <w:bCs/>
        </w:rPr>
        <w:t xml:space="preserve">owned by that Named Insured that is not a "covered auto" for Uninsured/Underinsured Motorists Coverage under this </w:t>
      </w:r>
      <w:r w:rsidR="003703D6">
        <w:rPr>
          <w:b w:val="0"/>
          <w:bCs/>
        </w:rPr>
        <w:t>C</w:t>
      </w:r>
      <w:r w:rsidRPr="00D80183">
        <w:rPr>
          <w:b w:val="0"/>
          <w:bCs/>
        </w:rPr>
        <w:t xml:space="preserve">overage </w:t>
      </w:r>
      <w:proofErr w:type="gramStart"/>
      <w:r w:rsidR="003703D6">
        <w:rPr>
          <w:b w:val="0"/>
          <w:bCs/>
        </w:rPr>
        <w:t>F</w:t>
      </w:r>
      <w:r w:rsidRPr="00D80183">
        <w:rPr>
          <w:b w:val="0"/>
          <w:bCs/>
        </w:rPr>
        <w:t>orm;</w:t>
      </w:r>
      <w:proofErr w:type="gramEnd"/>
    </w:p>
    <w:p w14:paraId="588A63D2" w14:textId="77777777" w:rsidR="00400C52" w:rsidRPr="00D80183" w:rsidRDefault="00400C52" w:rsidP="000A0904">
      <w:pPr>
        <w:pStyle w:val="outlinetxt4"/>
      </w:pPr>
      <w:r w:rsidRPr="00D80183">
        <w:tab/>
      </w:r>
      <w:r w:rsidRPr="00D80183">
        <w:rPr>
          <w:bCs/>
        </w:rPr>
        <w:t>(</w:t>
      </w:r>
      <w:r w:rsidR="003215FD" w:rsidRPr="00D80183">
        <w:rPr>
          <w:bCs/>
        </w:rPr>
        <w:t>2</w:t>
      </w:r>
      <w:r w:rsidRPr="00D80183">
        <w:rPr>
          <w:bCs/>
        </w:rPr>
        <w:t>)</w:t>
      </w:r>
      <w:r w:rsidRPr="00D80183">
        <w:tab/>
      </w:r>
      <w:r w:rsidRPr="00D80183">
        <w:rPr>
          <w:b w:val="0"/>
          <w:bCs/>
        </w:rPr>
        <w:t xml:space="preserve">Any "family member" while "occupying" or when struck by any vehicle owned by that "family member" that is not a </w:t>
      </w:r>
      <w:r w:rsidRPr="00D80183">
        <w:rPr>
          <w:b w:val="0"/>
          <w:bCs/>
          <w:noProof/>
        </w:rPr>
        <w:t xml:space="preserve">"covered </w:t>
      </w:r>
      <w:r w:rsidRPr="00D80183">
        <w:rPr>
          <w:b w:val="0"/>
          <w:bCs/>
        </w:rPr>
        <w:t xml:space="preserve">auto" for Uninsured/Underinsured Motorists Coverage under this </w:t>
      </w:r>
      <w:r w:rsidR="003703D6">
        <w:rPr>
          <w:b w:val="0"/>
          <w:bCs/>
        </w:rPr>
        <w:t>C</w:t>
      </w:r>
      <w:r w:rsidRPr="00D80183">
        <w:rPr>
          <w:b w:val="0"/>
          <w:bCs/>
        </w:rPr>
        <w:t xml:space="preserve">overage </w:t>
      </w:r>
      <w:r w:rsidR="003703D6">
        <w:rPr>
          <w:b w:val="0"/>
          <w:bCs/>
        </w:rPr>
        <w:t>F</w:t>
      </w:r>
      <w:r w:rsidRPr="00D80183">
        <w:rPr>
          <w:b w:val="0"/>
          <w:bCs/>
        </w:rPr>
        <w:t>orm; or</w:t>
      </w:r>
      <w:r w:rsidRPr="00D80183">
        <w:t xml:space="preserve"> </w:t>
      </w:r>
    </w:p>
    <w:p w14:paraId="5024503F" w14:textId="77777777" w:rsidR="00400C52" w:rsidRPr="00D80183" w:rsidRDefault="00400C52" w:rsidP="000A0904">
      <w:pPr>
        <w:pStyle w:val="outlinetxt4"/>
      </w:pPr>
      <w:r w:rsidRPr="00D80183">
        <w:tab/>
        <w:t>(</w:t>
      </w:r>
      <w:r w:rsidR="003215FD" w:rsidRPr="00D80183">
        <w:t>3</w:t>
      </w:r>
      <w:r w:rsidRPr="00D80183">
        <w:t>)</w:t>
      </w:r>
      <w:r w:rsidRPr="00D80183">
        <w:tab/>
      </w:r>
      <w:r w:rsidRPr="00D80183">
        <w:rPr>
          <w:b w:val="0"/>
        </w:rPr>
        <w:t xml:space="preserve">Any "family member" while "occupying" or when struck by any vehicle owned by the Named Insured that is insured for Uninsured/Underinsured Motorists </w:t>
      </w:r>
      <w:r w:rsidRPr="00D80183">
        <w:rPr>
          <w:b w:val="0"/>
          <w:noProof/>
        </w:rPr>
        <w:t>Coverage</w:t>
      </w:r>
      <w:r w:rsidRPr="00D80183">
        <w:rPr>
          <w:b w:val="0"/>
        </w:rPr>
        <w:t xml:space="preserve"> on a primary basis under any other </w:t>
      </w:r>
      <w:r w:rsidR="003703D6">
        <w:rPr>
          <w:b w:val="0"/>
        </w:rPr>
        <w:t>C</w:t>
      </w:r>
      <w:r w:rsidRPr="00D80183">
        <w:rPr>
          <w:b w:val="0"/>
        </w:rPr>
        <w:t xml:space="preserve">overage </w:t>
      </w:r>
      <w:r w:rsidR="003703D6">
        <w:rPr>
          <w:b w:val="0"/>
        </w:rPr>
        <w:t>F</w:t>
      </w:r>
      <w:r w:rsidRPr="00D80183">
        <w:rPr>
          <w:b w:val="0"/>
        </w:rPr>
        <w:t>orm or policy.</w:t>
      </w:r>
    </w:p>
    <w:p w14:paraId="1C275C60" w14:textId="77777777" w:rsidR="00400C52" w:rsidRPr="00D80183" w:rsidRDefault="00400C52" w:rsidP="000A0904">
      <w:pPr>
        <w:pStyle w:val="outlinetxt3"/>
        <w:rPr>
          <w:b w:val="0"/>
          <w:bCs/>
        </w:rPr>
      </w:pPr>
      <w:r w:rsidRPr="00D80183">
        <w:rPr>
          <w:b w:val="0"/>
        </w:rPr>
        <w:tab/>
      </w:r>
      <w:r w:rsidRPr="00D80183">
        <w:rPr>
          <w:bCs/>
        </w:rPr>
        <w:t>b.</w:t>
      </w:r>
      <w:r w:rsidRPr="00D80183">
        <w:rPr>
          <w:b w:val="0"/>
        </w:rPr>
        <w:tab/>
      </w:r>
      <w:r w:rsidRPr="00D80183">
        <w:rPr>
          <w:b w:val="0"/>
          <w:bCs/>
        </w:rPr>
        <w:t xml:space="preserve">For any claim settled without our consent. However, this exclusion does not apply to a settlement made with the insurer of an owner or operator of a vehicle described in Paragraph </w:t>
      </w:r>
      <w:r w:rsidRPr="00D80183">
        <w:t>d.</w:t>
      </w:r>
      <w:r w:rsidRPr="00D80183">
        <w:rPr>
          <w:b w:val="0"/>
          <w:bCs/>
        </w:rPr>
        <w:t xml:space="preserve"> of the definition of "uninsured motor vehicle" in accordance with the </w:t>
      </w:r>
      <w:r w:rsidRPr="00D80183">
        <w:rPr>
          <w:b w:val="0"/>
          <w:bCs/>
          <w:noProof/>
        </w:rPr>
        <w:t xml:space="preserve">procedure </w:t>
      </w:r>
      <w:r w:rsidRPr="00D80183">
        <w:rPr>
          <w:b w:val="0"/>
          <w:bCs/>
        </w:rPr>
        <w:t xml:space="preserve">described in Paragraph </w:t>
      </w:r>
      <w:r w:rsidRPr="00D80183">
        <w:t>A.2.b.</w:t>
      </w:r>
    </w:p>
    <w:p w14:paraId="2D0FA066" w14:textId="77777777" w:rsidR="00400C52" w:rsidRPr="00D80183" w:rsidRDefault="000A0904" w:rsidP="000A0904">
      <w:pPr>
        <w:pStyle w:val="outlinetxt3"/>
        <w:rPr>
          <w:b w:val="0"/>
        </w:rPr>
      </w:pPr>
      <w:r>
        <w:rPr>
          <w:b w:val="0"/>
        </w:rPr>
        <w:br w:type="column"/>
      </w:r>
      <w:r w:rsidR="00400C52" w:rsidRPr="00D80183">
        <w:rPr>
          <w:b w:val="0"/>
        </w:rPr>
        <w:tab/>
      </w:r>
      <w:r w:rsidR="00400C52" w:rsidRPr="00D80183">
        <w:rPr>
          <w:bCs/>
        </w:rPr>
        <w:t>c.</w:t>
      </w:r>
      <w:r w:rsidR="00400C52" w:rsidRPr="00D80183">
        <w:rPr>
          <w:b w:val="0"/>
        </w:rPr>
        <w:tab/>
        <w:t xml:space="preserve">For any person for the first $250 of the amount of damage to the property of that person as the result of </w:t>
      </w:r>
      <w:proofErr w:type="gramStart"/>
      <w:r w:rsidR="00400C52" w:rsidRPr="00D80183">
        <w:rPr>
          <w:b w:val="0"/>
        </w:rPr>
        <w:t>any one</w:t>
      </w:r>
      <w:proofErr w:type="gramEnd"/>
      <w:r w:rsidR="00400C52" w:rsidRPr="00D80183">
        <w:rPr>
          <w:b w:val="0"/>
        </w:rPr>
        <w:t xml:space="preserve"> "accident".</w:t>
      </w:r>
    </w:p>
    <w:p w14:paraId="4B893482" w14:textId="77777777" w:rsidR="00400C52" w:rsidRPr="00D80183" w:rsidRDefault="00400C52" w:rsidP="000A0904">
      <w:pPr>
        <w:pStyle w:val="outlinetxt3"/>
        <w:rPr>
          <w:b w:val="0"/>
        </w:rPr>
      </w:pPr>
      <w:r w:rsidRPr="00D80183">
        <w:rPr>
          <w:b w:val="0"/>
        </w:rPr>
        <w:tab/>
      </w:r>
      <w:r w:rsidRPr="00D80183">
        <w:rPr>
          <w:bCs/>
        </w:rPr>
        <w:t>d.</w:t>
      </w:r>
      <w:r w:rsidRPr="00D80183">
        <w:rPr>
          <w:b w:val="0"/>
        </w:rPr>
        <w:tab/>
        <w:t xml:space="preserve">For the use of a vehicle without a </w:t>
      </w:r>
      <w:r w:rsidRPr="00D80183">
        <w:rPr>
          <w:b w:val="0"/>
          <w:noProof/>
        </w:rPr>
        <w:t xml:space="preserve">reasonable </w:t>
      </w:r>
      <w:r w:rsidRPr="00D80183">
        <w:rPr>
          <w:b w:val="0"/>
        </w:rPr>
        <w:t xml:space="preserve">belief that the person using the vehicle is entitled to do so. This exclusion does not apply to an </w:t>
      </w:r>
      <w:r w:rsidR="0062325F" w:rsidRPr="00D80183">
        <w:rPr>
          <w:b w:val="0"/>
        </w:rPr>
        <w:t>i</w:t>
      </w:r>
      <w:r w:rsidRPr="00D80183">
        <w:rPr>
          <w:b w:val="0"/>
        </w:rPr>
        <w:t>ndividual Named Insured or a "family member" while using a "covered auto".</w:t>
      </w:r>
    </w:p>
    <w:p w14:paraId="69B035B1" w14:textId="77777777" w:rsidR="003F6C38" w:rsidRPr="00D80183" w:rsidRDefault="00400C52" w:rsidP="000A0904">
      <w:pPr>
        <w:pStyle w:val="outlinetxt3"/>
        <w:rPr>
          <w:b w:val="0"/>
        </w:rPr>
      </w:pPr>
      <w:r w:rsidRPr="00D80183">
        <w:rPr>
          <w:b w:val="0"/>
        </w:rPr>
        <w:tab/>
      </w:r>
      <w:r w:rsidRPr="00D80183">
        <w:rPr>
          <w:bCs/>
        </w:rPr>
        <w:t>e.</w:t>
      </w:r>
      <w:r w:rsidRPr="00D80183">
        <w:rPr>
          <w:b w:val="0"/>
        </w:rPr>
        <w:tab/>
        <w:t>For any person for "bodily injury" or "property damage" resulting from the intentional acts of that person.</w:t>
      </w:r>
    </w:p>
    <w:p w14:paraId="2808B8AB" w14:textId="77777777" w:rsidR="00400C52" w:rsidRPr="00D80183" w:rsidRDefault="00400C52" w:rsidP="000A0904">
      <w:pPr>
        <w:pStyle w:val="outlinetxt2"/>
        <w:rPr>
          <w:b w:val="0"/>
        </w:rPr>
      </w:pPr>
      <w:r w:rsidRPr="00D80183">
        <w:tab/>
        <w:t>2.</w:t>
      </w:r>
      <w:r w:rsidRPr="00D80183">
        <w:tab/>
      </w:r>
      <w:r w:rsidRPr="00D80183">
        <w:rPr>
          <w:b w:val="0"/>
        </w:rPr>
        <w:t>This coverage shall not apply directly or indirectly to benefit:</w:t>
      </w:r>
    </w:p>
    <w:p w14:paraId="71A14B24" w14:textId="77777777" w:rsidR="00400C52" w:rsidRPr="00D80183" w:rsidRDefault="00400C52" w:rsidP="000A0904">
      <w:pPr>
        <w:pStyle w:val="outlinetxt3"/>
        <w:rPr>
          <w:b w:val="0"/>
        </w:rPr>
      </w:pPr>
      <w:r w:rsidRPr="00D80183">
        <w:tab/>
        <w:t>a.</w:t>
      </w:r>
      <w:r w:rsidRPr="00D80183">
        <w:tab/>
      </w:r>
      <w:r w:rsidRPr="00D80183">
        <w:rPr>
          <w:b w:val="0"/>
        </w:rPr>
        <w:t xml:space="preserve">Any insurer or self-insurer under any workers' compensation, </w:t>
      </w:r>
      <w:proofErr w:type="gramStart"/>
      <w:r w:rsidRPr="00D80183">
        <w:rPr>
          <w:b w:val="0"/>
        </w:rPr>
        <w:t>disability</w:t>
      </w:r>
      <w:proofErr w:type="gramEnd"/>
      <w:r w:rsidRPr="00D80183">
        <w:rPr>
          <w:b w:val="0"/>
        </w:rPr>
        <w:t xml:space="preserve"> or similar law.</w:t>
      </w:r>
    </w:p>
    <w:p w14:paraId="53CC87CF" w14:textId="77777777" w:rsidR="00400C52" w:rsidRPr="00D80183" w:rsidRDefault="00400C52" w:rsidP="000A0904">
      <w:pPr>
        <w:pStyle w:val="outlinetxt3"/>
        <w:rPr>
          <w:b w:val="0"/>
        </w:rPr>
      </w:pPr>
      <w:r w:rsidRPr="00D80183">
        <w:rPr>
          <w:b w:val="0"/>
        </w:rPr>
        <w:tab/>
      </w:r>
      <w:r w:rsidRPr="00D80183">
        <w:t>b.</w:t>
      </w:r>
      <w:r w:rsidRPr="00D80183">
        <w:rPr>
          <w:b w:val="0"/>
        </w:rPr>
        <w:tab/>
        <w:t>Any insurer of property.</w:t>
      </w:r>
    </w:p>
    <w:p w14:paraId="6882E10B" w14:textId="77777777" w:rsidR="00400C52" w:rsidRPr="00D80183" w:rsidRDefault="00400C52" w:rsidP="000A0904">
      <w:pPr>
        <w:pStyle w:val="outlinehd1"/>
      </w:pPr>
      <w:r w:rsidRPr="00D80183">
        <w:rPr>
          <w:b w:val="0"/>
        </w:rPr>
        <w:tab/>
      </w:r>
      <w:r w:rsidRPr="00D80183">
        <w:t>D.</w:t>
      </w:r>
      <w:r w:rsidRPr="00D80183">
        <w:tab/>
        <w:t xml:space="preserve">Limit Of Insurance </w:t>
      </w:r>
    </w:p>
    <w:p w14:paraId="000062D4" w14:textId="77777777" w:rsidR="00400C52" w:rsidRPr="00D80183" w:rsidRDefault="00400C52" w:rsidP="000A0904">
      <w:pPr>
        <w:pStyle w:val="outlinetxt2"/>
        <w:rPr>
          <w:b w:val="0"/>
        </w:rPr>
      </w:pPr>
      <w:r w:rsidRPr="00D80183">
        <w:tab/>
        <w:t>1.</w:t>
      </w:r>
      <w:r w:rsidRPr="00D80183">
        <w:tab/>
      </w:r>
      <w:r w:rsidRPr="00D80183">
        <w:rPr>
          <w:b w:val="0"/>
        </w:rPr>
        <w:t xml:space="preserve">Regardless of the number of "covered autos", "insureds", policies or bonds applicable, claims </w:t>
      </w:r>
      <w:proofErr w:type="gramStart"/>
      <w:r w:rsidRPr="00D80183">
        <w:rPr>
          <w:b w:val="0"/>
        </w:rPr>
        <w:t>made</w:t>
      </w:r>
      <w:proofErr w:type="gramEnd"/>
      <w:r w:rsidRPr="00D80183">
        <w:rPr>
          <w:b w:val="0"/>
        </w:rPr>
        <w:t xml:space="preserve"> or vehicles involved in the "accident", the most we will pay for all damages resulting from any one "accident" is the limit of Uninsured/Underinsured Motorists Coverage shown in the Schedule or Declarations. Subject to this maximum, our limit of liability will be the lesser of:</w:t>
      </w:r>
    </w:p>
    <w:p w14:paraId="29DC0DD9" w14:textId="77777777" w:rsidR="00AA18AD" w:rsidRDefault="00400C52" w:rsidP="000A0904">
      <w:pPr>
        <w:pStyle w:val="outlinetxt3"/>
        <w:rPr>
          <w:b w:val="0"/>
        </w:rPr>
      </w:pPr>
      <w:r w:rsidRPr="00D80183">
        <w:tab/>
        <w:t>a.</w:t>
      </w:r>
      <w:r w:rsidRPr="00D80183">
        <w:rPr>
          <w:b w:val="0"/>
        </w:rPr>
        <w:tab/>
        <w:t>The difference between the amount of a covered "insured's" damages for "bodily injury" or "property damage" and the amount paid or payable to that covered "insured" for such damages, by or on behalf of persons or organizations who may be legally responsible; or</w:t>
      </w:r>
    </w:p>
    <w:p w14:paraId="7A0C0576" w14:textId="77777777" w:rsidR="00400C52" w:rsidRPr="00D80183" w:rsidRDefault="00400C52" w:rsidP="000A0904">
      <w:pPr>
        <w:pStyle w:val="outlinetxt3"/>
        <w:rPr>
          <w:b w:val="0"/>
        </w:rPr>
      </w:pPr>
      <w:r w:rsidRPr="00D80183">
        <w:tab/>
        <w:t>b.</w:t>
      </w:r>
      <w:r w:rsidRPr="00D80183">
        <w:tab/>
      </w:r>
      <w:r w:rsidRPr="00D80183">
        <w:rPr>
          <w:b w:val="0"/>
        </w:rPr>
        <w:t xml:space="preserve">The applicable limit of liability for this coverage. </w:t>
      </w:r>
    </w:p>
    <w:p w14:paraId="3A3A805F" w14:textId="77777777" w:rsidR="00400C52" w:rsidRPr="00D80183" w:rsidRDefault="00400C52" w:rsidP="000A0904">
      <w:pPr>
        <w:pStyle w:val="outlinetxt2"/>
        <w:rPr>
          <w:b w:val="0"/>
        </w:rPr>
      </w:pPr>
      <w:r w:rsidRPr="00D80183">
        <w:tab/>
        <w:t>2.</w:t>
      </w:r>
      <w:r w:rsidRPr="00D80183">
        <w:tab/>
      </w:r>
      <w:proofErr w:type="gramStart"/>
      <w:r w:rsidRPr="00D80183">
        <w:rPr>
          <w:b w:val="0"/>
        </w:rPr>
        <w:t>In order to</w:t>
      </w:r>
      <w:proofErr w:type="gramEnd"/>
      <w:r w:rsidRPr="00D80183">
        <w:rPr>
          <w:b w:val="0"/>
        </w:rPr>
        <w:t xml:space="preserve"> avoid insurance benefits payments in excess of actual damages sustained, subject to only the limits set out in the Schedule or Declarations and other applicable provisions of this coverage, we will pay all covered damages not paid or payable under any:</w:t>
      </w:r>
    </w:p>
    <w:p w14:paraId="715B83C4" w14:textId="77777777" w:rsidR="00400C52" w:rsidRPr="00D80183" w:rsidRDefault="00400C52" w:rsidP="000A0904">
      <w:pPr>
        <w:pStyle w:val="outlinetxt3"/>
        <w:rPr>
          <w:b w:val="0"/>
        </w:rPr>
      </w:pPr>
      <w:r w:rsidRPr="00D80183">
        <w:tab/>
        <w:t>a.</w:t>
      </w:r>
      <w:r w:rsidRPr="00D80183">
        <w:rPr>
          <w:b w:val="0"/>
        </w:rPr>
        <w:tab/>
        <w:t xml:space="preserve">Workers' compensation, disability benefits or similar </w:t>
      </w:r>
      <w:proofErr w:type="gramStart"/>
      <w:r w:rsidRPr="00D80183">
        <w:rPr>
          <w:b w:val="0"/>
        </w:rPr>
        <w:t>law;</w:t>
      </w:r>
      <w:proofErr w:type="gramEnd"/>
    </w:p>
    <w:p w14:paraId="5EDAEC70" w14:textId="77777777" w:rsidR="00400C52" w:rsidRPr="00D80183" w:rsidRDefault="00400C52" w:rsidP="000A0904">
      <w:pPr>
        <w:pStyle w:val="outlinetxt3"/>
        <w:rPr>
          <w:b w:val="0"/>
        </w:rPr>
      </w:pPr>
      <w:r w:rsidRPr="00D80183">
        <w:rPr>
          <w:b w:val="0"/>
        </w:rPr>
        <w:tab/>
      </w:r>
      <w:r w:rsidRPr="00D80183">
        <w:t>b.</w:t>
      </w:r>
      <w:r w:rsidRPr="00D80183">
        <w:rPr>
          <w:b w:val="0"/>
        </w:rPr>
        <w:tab/>
        <w:t xml:space="preserve">Automobile Medical Payments </w:t>
      </w:r>
      <w:r w:rsidR="0062325F" w:rsidRPr="00D80183">
        <w:rPr>
          <w:b w:val="0"/>
        </w:rPr>
        <w:t>C</w:t>
      </w:r>
      <w:r w:rsidRPr="00D80183">
        <w:rPr>
          <w:b w:val="0"/>
        </w:rPr>
        <w:t>overage; or</w:t>
      </w:r>
    </w:p>
    <w:p w14:paraId="0FAD76CE" w14:textId="77777777" w:rsidR="00400C52" w:rsidRPr="00D80183" w:rsidRDefault="00400C52" w:rsidP="000A0904">
      <w:pPr>
        <w:pStyle w:val="outlinetxt3"/>
        <w:rPr>
          <w:b w:val="0"/>
        </w:rPr>
      </w:pPr>
      <w:r w:rsidRPr="00D80183">
        <w:rPr>
          <w:b w:val="0"/>
        </w:rPr>
        <w:tab/>
      </w:r>
      <w:r w:rsidRPr="00D80183">
        <w:t>c.</w:t>
      </w:r>
      <w:r w:rsidRPr="00D80183">
        <w:rPr>
          <w:b w:val="0"/>
        </w:rPr>
        <w:tab/>
        <w:t xml:space="preserve">Personal Injury Protection </w:t>
      </w:r>
      <w:r w:rsidR="0062325F" w:rsidRPr="00D80183">
        <w:rPr>
          <w:b w:val="0"/>
        </w:rPr>
        <w:t>C</w:t>
      </w:r>
      <w:r w:rsidRPr="00D80183">
        <w:rPr>
          <w:b w:val="0"/>
        </w:rPr>
        <w:t>overage.</w:t>
      </w:r>
    </w:p>
    <w:p w14:paraId="0CB388D1" w14:textId="77777777" w:rsidR="00400C52" w:rsidRPr="00D80183" w:rsidRDefault="00400C52" w:rsidP="000A0904">
      <w:pPr>
        <w:pStyle w:val="outlinetxt2"/>
        <w:rPr>
          <w:b w:val="0"/>
        </w:rPr>
      </w:pPr>
      <w:r w:rsidRPr="00D80183">
        <w:tab/>
        <w:t>3.</w:t>
      </w:r>
      <w:r w:rsidRPr="00D80183">
        <w:tab/>
      </w:r>
      <w:r w:rsidRPr="00D80183">
        <w:rPr>
          <w:b w:val="0"/>
        </w:rPr>
        <w:t xml:space="preserve">Any payment under this coverage to or for an "insured" will reduce any amount that "insured" is entitled to recover for the same damages under this </w:t>
      </w:r>
      <w:r w:rsidR="002507BF">
        <w:rPr>
          <w:b w:val="0"/>
        </w:rPr>
        <w:t>P</w:t>
      </w:r>
      <w:r w:rsidRPr="00D80183">
        <w:rPr>
          <w:b w:val="0"/>
        </w:rPr>
        <w:t xml:space="preserve">olicy's </w:t>
      </w:r>
      <w:r w:rsidR="001602C0">
        <w:rPr>
          <w:b w:val="0"/>
        </w:rPr>
        <w:t xml:space="preserve">Covered Autos </w:t>
      </w:r>
      <w:r w:rsidRPr="00D80183">
        <w:rPr>
          <w:b w:val="0"/>
        </w:rPr>
        <w:t>Liability Coverage.</w:t>
      </w:r>
    </w:p>
    <w:p w14:paraId="5E947471" w14:textId="77777777" w:rsidR="00400C52" w:rsidRPr="00D80183" w:rsidRDefault="000A0904" w:rsidP="000A0904">
      <w:pPr>
        <w:pStyle w:val="outlinehd2"/>
        <w:rPr>
          <w:b w:val="0"/>
        </w:rPr>
      </w:pPr>
      <w:r>
        <w:br w:type="page"/>
      </w:r>
      <w:r w:rsidR="00400C52" w:rsidRPr="00D80183">
        <w:lastRenderedPageBreak/>
        <w:tab/>
        <w:t>4.</w:t>
      </w:r>
      <w:r w:rsidR="00400C52" w:rsidRPr="00D80183">
        <w:tab/>
        <w:t xml:space="preserve">Special Provisions </w:t>
      </w:r>
      <w:proofErr w:type="gramStart"/>
      <w:r w:rsidR="00400C52" w:rsidRPr="00D80183">
        <w:t>For</w:t>
      </w:r>
      <w:proofErr w:type="gramEnd"/>
      <w:r w:rsidR="00400C52" w:rsidRPr="00D80183">
        <w:t xml:space="preserve"> Property Damage</w:t>
      </w:r>
    </w:p>
    <w:p w14:paraId="00440DF0" w14:textId="77777777" w:rsidR="00400C52" w:rsidRPr="00D80183" w:rsidRDefault="00694236" w:rsidP="000A0904">
      <w:pPr>
        <w:pStyle w:val="blocktext3"/>
      </w:pPr>
      <w:r>
        <w:t>For a</w:t>
      </w:r>
      <w:r w:rsidR="00400C52" w:rsidRPr="00D80183">
        <w:t xml:space="preserve">ny "property damage" "loss" to which the Physical Damage Coverage of this </w:t>
      </w:r>
      <w:r w:rsidR="002507BF">
        <w:t>P</w:t>
      </w:r>
      <w:r w:rsidR="00400C52" w:rsidRPr="00D80183">
        <w:t>olicy (or similar coverage from another policy) and this coverage both apply, the Named Insured may choose the coverage from which damages will be paid. Such Named Insured may recover under both coverages, but only if:</w:t>
      </w:r>
    </w:p>
    <w:p w14:paraId="4DD75F77" w14:textId="77777777" w:rsidR="00400C52" w:rsidRPr="00D80183" w:rsidRDefault="00400C52" w:rsidP="000A0904">
      <w:pPr>
        <w:pStyle w:val="outlinetxt3"/>
        <w:rPr>
          <w:b w:val="0"/>
        </w:rPr>
      </w:pPr>
      <w:r w:rsidRPr="00D80183">
        <w:tab/>
        <w:t>a.</w:t>
      </w:r>
      <w:r w:rsidRPr="00D80183">
        <w:tab/>
      </w:r>
      <w:r w:rsidRPr="00D80183">
        <w:rPr>
          <w:b w:val="0"/>
        </w:rPr>
        <w:t>Neither one by itself is sufficient to cover the "loss</w:t>
      </w:r>
      <w:proofErr w:type="gramStart"/>
      <w:r w:rsidRPr="00D80183">
        <w:rPr>
          <w:b w:val="0"/>
        </w:rPr>
        <w:t>";</w:t>
      </w:r>
      <w:proofErr w:type="gramEnd"/>
    </w:p>
    <w:p w14:paraId="5A7649AC" w14:textId="77777777" w:rsidR="00400C52" w:rsidRPr="00D80183" w:rsidRDefault="00400C52" w:rsidP="000A0904">
      <w:pPr>
        <w:pStyle w:val="outlinetxt3"/>
        <w:rPr>
          <w:b w:val="0"/>
        </w:rPr>
      </w:pPr>
      <w:r w:rsidRPr="00D80183">
        <w:tab/>
        <w:t>b.</w:t>
      </w:r>
      <w:r w:rsidRPr="00D80183">
        <w:tab/>
      </w:r>
      <w:r w:rsidRPr="00D80183">
        <w:rPr>
          <w:b w:val="0"/>
        </w:rPr>
        <w:t>The Named Insured pays the higher deductible amount (but the Named Insured does not have to pay both deductibles); and</w:t>
      </w:r>
    </w:p>
    <w:p w14:paraId="06F533DD" w14:textId="77777777" w:rsidR="00400C52" w:rsidRPr="00D80183" w:rsidRDefault="00400C52" w:rsidP="000A0904">
      <w:pPr>
        <w:pStyle w:val="outlinetxt3"/>
        <w:rPr>
          <w:b w:val="0"/>
        </w:rPr>
      </w:pPr>
      <w:r w:rsidRPr="00D80183">
        <w:tab/>
        <w:t>c.</w:t>
      </w:r>
      <w:r w:rsidRPr="00D80183">
        <w:tab/>
      </w:r>
      <w:r w:rsidRPr="00D80183">
        <w:rPr>
          <w:b w:val="0"/>
        </w:rPr>
        <w:t>The Named Insured will not recover more than the actual damages.</w:t>
      </w:r>
    </w:p>
    <w:p w14:paraId="07D359BD" w14:textId="77777777" w:rsidR="00400C52" w:rsidRPr="00D80183" w:rsidRDefault="00400C52" w:rsidP="000A0904">
      <w:pPr>
        <w:pStyle w:val="outlinehd1"/>
      </w:pPr>
      <w:r w:rsidRPr="00D80183">
        <w:tab/>
        <w:t>E.</w:t>
      </w:r>
      <w:r w:rsidRPr="00D80183">
        <w:tab/>
        <w:t>Changes In Conditions</w:t>
      </w:r>
    </w:p>
    <w:p w14:paraId="522660D4" w14:textId="77777777" w:rsidR="00400C52" w:rsidRPr="00D80183" w:rsidRDefault="00400C52" w:rsidP="000A0904">
      <w:pPr>
        <w:pStyle w:val="blocktext2"/>
      </w:pPr>
      <w:r w:rsidRPr="00D80183">
        <w:t xml:space="preserve">The </w:t>
      </w:r>
      <w:r w:rsidR="00E00794">
        <w:t>c</w:t>
      </w:r>
      <w:r w:rsidRPr="00694236">
        <w:t>onditions</w:t>
      </w:r>
      <w:r w:rsidRPr="00D80183">
        <w:t xml:space="preserve"> of the </w:t>
      </w:r>
      <w:r w:rsidR="002507BF">
        <w:t>P</w:t>
      </w:r>
      <w:r w:rsidRPr="00D80183">
        <w:t xml:space="preserve">olicy are changed for Uninsured/Underinsured Motorists Insurance as follows: </w:t>
      </w:r>
    </w:p>
    <w:p w14:paraId="255D958F" w14:textId="77777777" w:rsidR="00400C52" w:rsidRPr="00D80183" w:rsidRDefault="00400C52" w:rsidP="000A0904">
      <w:pPr>
        <w:pStyle w:val="outlinetxt2"/>
        <w:rPr>
          <w:b w:val="0"/>
        </w:rPr>
      </w:pPr>
      <w:r w:rsidRPr="00D80183">
        <w:tab/>
        <w:t>1.</w:t>
      </w:r>
      <w:r w:rsidRPr="00D80183">
        <w:tab/>
      </w:r>
      <w:r w:rsidRPr="00D80183">
        <w:rPr>
          <w:b w:val="0"/>
        </w:rPr>
        <w:t>The reference in</w:t>
      </w:r>
      <w:r w:rsidR="00B31CEB">
        <w:rPr>
          <w:b w:val="0"/>
        </w:rPr>
        <w:t xml:space="preserve"> the</w:t>
      </w:r>
      <w:r w:rsidRPr="00D80183">
        <w:t xml:space="preserve"> Other Insurance</w:t>
      </w:r>
      <w:r w:rsidRPr="00D80183">
        <w:rPr>
          <w:b w:val="0"/>
        </w:rPr>
        <w:t xml:space="preserve"> Condition in the </w:t>
      </w:r>
      <w:r w:rsidR="001602C0">
        <w:rPr>
          <w:b w:val="0"/>
        </w:rPr>
        <w:t xml:space="preserve">Auto Dealers and </w:t>
      </w:r>
      <w:r w:rsidRPr="00D80183">
        <w:rPr>
          <w:b w:val="0"/>
        </w:rPr>
        <w:t>Business Auto Coverage Forms and</w:t>
      </w:r>
      <w:r w:rsidR="00B31CEB">
        <w:rPr>
          <w:b w:val="0"/>
        </w:rPr>
        <w:t xml:space="preserve"> the</w:t>
      </w:r>
      <w:r w:rsidRPr="00D80183">
        <w:rPr>
          <w:b w:val="0"/>
        </w:rPr>
        <w:t xml:space="preserve"> </w:t>
      </w:r>
      <w:r w:rsidRPr="00D80183">
        <w:t xml:space="preserve">Other Insurance – Primary </w:t>
      </w:r>
      <w:proofErr w:type="gramStart"/>
      <w:r w:rsidRPr="00D80183">
        <w:t>And</w:t>
      </w:r>
      <w:proofErr w:type="gramEnd"/>
      <w:r w:rsidRPr="00D80183">
        <w:t xml:space="preserve"> Excess Insurance Provisions</w:t>
      </w:r>
      <w:r w:rsidRPr="00D80183">
        <w:rPr>
          <w:b w:val="0"/>
        </w:rPr>
        <w:t xml:space="preserve"> Condition in the Motor Carrier Coverage Form to "other collectible insurance" is replaced by the following: </w:t>
      </w:r>
    </w:p>
    <w:p w14:paraId="123F620C" w14:textId="77777777" w:rsidR="00AA18AD" w:rsidRDefault="00400C52" w:rsidP="000A0904">
      <w:pPr>
        <w:pStyle w:val="blocktext3"/>
      </w:pPr>
      <w:r w:rsidRPr="00D80183">
        <w:t>If there is other applicable similar insurance, we will pay only our share of the "loss". Our share is the proportion that our Limit of Insurance bears to the total of all applicable limits. However, any insurance we provide with respect to a vehicle the Named Insured does not own shall be excess over any other collectible insurance.</w:t>
      </w:r>
    </w:p>
    <w:p w14:paraId="24A12AB2" w14:textId="77777777" w:rsidR="00400C52" w:rsidRPr="00D80183" w:rsidRDefault="00400C52" w:rsidP="000A0904">
      <w:pPr>
        <w:pStyle w:val="outlinetxt2"/>
        <w:rPr>
          <w:b w:val="0"/>
        </w:rPr>
      </w:pPr>
      <w:r w:rsidRPr="00D80183">
        <w:rPr>
          <w:b w:val="0"/>
        </w:rPr>
        <w:tab/>
      </w:r>
      <w:r w:rsidRPr="00D80183">
        <w:t>2.</w:t>
      </w:r>
      <w:r w:rsidRPr="00D80183">
        <w:tab/>
        <w:t xml:space="preserve">Duties In </w:t>
      </w:r>
      <w:proofErr w:type="gramStart"/>
      <w:r w:rsidRPr="00D80183">
        <w:t>The</w:t>
      </w:r>
      <w:proofErr w:type="gramEnd"/>
      <w:r w:rsidRPr="00D80183">
        <w:t xml:space="preserve"> Event Of Accident, Claim, Suit Or Loss</w:t>
      </w:r>
      <w:r w:rsidRPr="00D80183">
        <w:rPr>
          <w:b w:val="0"/>
        </w:rPr>
        <w:t xml:space="preserve"> </w:t>
      </w:r>
      <w:r w:rsidR="001602C0">
        <w:rPr>
          <w:b w:val="0"/>
        </w:rPr>
        <w:t xml:space="preserve">in the Business Auto and Motor Carrier Coverage Forms and </w:t>
      </w:r>
      <w:r w:rsidR="001602C0" w:rsidRPr="001602C0">
        <w:t>Duties In The Event Of Accident, Claim, Offense, Suit, Loss Or Acts, Errors Or Omissions</w:t>
      </w:r>
      <w:r w:rsidR="001602C0">
        <w:rPr>
          <w:b w:val="0"/>
        </w:rPr>
        <w:t xml:space="preserve"> in the Auto Dealers Coverage Form are</w:t>
      </w:r>
      <w:r w:rsidRPr="00D80183">
        <w:rPr>
          <w:b w:val="0"/>
        </w:rPr>
        <w:t xml:space="preserve"> changed by adding the following: </w:t>
      </w:r>
    </w:p>
    <w:p w14:paraId="55EFBB51" w14:textId="77777777" w:rsidR="00400C52" w:rsidRPr="00D80183" w:rsidRDefault="00400C52" w:rsidP="000A0904">
      <w:pPr>
        <w:pStyle w:val="outlinetxt3"/>
        <w:rPr>
          <w:b w:val="0"/>
        </w:rPr>
      </w:pPr>
      <w:r w:rsidRPr="00D80183">
        <w:tab/>
        <w:t>a.</w:t>
      </w:r>
      <w:r w:rsidRPr="00D80183">
        <w:tab/>
      </w:r>
      <w:r w:rsidRPr="00D80183">
        <w:rPr>
          <w:b w:val="0"/>
        </w:rPr>
        <w:t>Promptly notify the police if a hit-and-run driver is involved.</w:t>
      </w:r>
    </w:p>
    <w:p w14:paraId="68F1E54B" w14:textId="77777777" w:rsidR="00400C52" w:rsidRPr="00D80183" w:rsidRDefault="00400C52" w:rsidP="000A0904">
      <w:pPr>
        <w:pStyle w:val="outlinetxt3"/>
        <w:rPr>
          <w:b w:val="0"/>
        </w:rPr>
      </w:pPr>
      <w:r w:rsidRPr="00D80183">
        <w:tab/>
        <w:t>b.</w:t>
      </w:r>
      <w:r w:rsidRPr="00D80183">
        <w:tab/>
      </w:r>
      <w:r w:rsidRPr="00D80183">
        <w:rPr>
          <w:b w:val="0"/>
        </w:rPr>
        <w:t>Promptly send us copies of the legal papers if a "suit" is brought.</w:t>
      </w:r>
    </w:p>
    <w:p w14:paraId="22F66A68" w14:textId="77777777" w:rsidR="00400C52" w:rsidRPr="00D80183" w:rsidRDefault="00E80A3C" w:rsidP="000A0904">
      <w:pPr>
        <w:pStyle w:val="outlinetxt3"/>
        <w:rPr>
          <w:b w:val="0"/>
        </w:rPr>
      </w:pPr>
      <w:r>
        <w:rPr>
          <w:b w:val="0"/>
        </w:rPr>
        <w:br w:type="column"/>
      </w:r>
      <w:r w:rsidR="00400C52" w:rsidRPr="00D80183">
        <w:rPr>
          <w:b w:val="0"/>
        </w:rPr>
        <w:tab/>
      </w:r>
      <w:r w:rsidR="00400C52" w:rsidRPr="00D80183">
        <w:t>c.</w:t>
      </w:r>
      <w:r w:rsidR="00400C52" w:rsidRPr="00D80183">
        <w:tab/>
      </w:r>
      <w:r w:rsidR="00400C52" w:rsidRPr="00D80183">
        <w:rPr>
          <w:b w:val="0"/>
        </w:rPr>
        <w:t xml:space="preserve">Take reasonable steps after "loss" to protect the "covered auto" and its equipment from further "loss". We will pay all </w:t>
      </w:r>
      <w:r w:rsidR="00400C52" w:rsidRPr="00D80183">
        <w:rPr>
          <w:b w:val="0"/>
          <w:noProof/>
        </w:rPr>
        <w:t>reasonable</w:t>
      </w:r>
      <w:r w:rsidR="00400C52" w:rsidRPr="00D80183">
        <w:rPr>
          <w:b w:val="0"/>
        </w:rPr>
        <w:t xml:space="preserve"> expenses incurred to do this.</w:t>
      </w:r>
    </w:p>
    <w:p w14:paraId="625CCA6E" w14:textId="77777777" w:rsidR="00400C52" w:rsidRPr="00D80183" w:rsidRDefault="00400C52" w:rsidP="000A0904">
      <w:pPr>
        <w:pStyle w:val="outlinetxt3"/>
        <w:rPr>
          <w:b w:val="0"/>
        </w:rPr>
      </w:pPr>
      <w:r w:rsidRPr="00D80183">
        <w:tab/>
        <w:t>d.</w:t>
      </w:r>
      <w:r w:rsidRPr="00D80183">
        <w:tab/>
      </w:r>
      <w:r w:rsidRPr="00D80183">
        <w:rPr>
          <w:b w:val="0"/>
        </w:rPr>
        <w:t>Permit us to inspect and appraise the damaged property before its repair or disposal.</w:t>
      </w:r>
    </w:p>
    <w:p w14:paraId="1CCED613" w14:textId="77777777" w:rsidR="00400C52" w:rsidRPr="00D80183" w:rsidRDefault="00400C52" w:rsidP="000A0904">
      <w:pPr>
        <w:pStyle w:val="outlinetxt3"/>
        <w:rPr>
          <w:b w:val="0"/>
        </w:rPr>
      </w:pPr>
      <w:r w:rsidRPr="00D80183">
        <w:tab/>
        <w:t>e.</w:t>
      </w:r>
      <w:r w:rsidRPr="00D80183">
        <w:tab/>
      </w:r>
      <w:r w:rsidRPr="00D80183">
        <w:rPr>
          <w:b w:val="0"/>
          <w:bCs/>
        </w:rPr>
        <w:t>P</w:t>
      </w:r>
      <w:r w:rsidRPr="00D80183">
        <w:rPr>
          <w:b w:val="0"/>
        </w:rPr>
        <w:t xml:space="preserve">romptly notify us in writing of a tentative settlement between an "insured" and the insurer of the vehicle described in Paragraph </w:t>
      </w:r>
      <w:r w:rsidRPr="00D80183">
        <w:rPr>
          <w:bCs/>
        </w:rPr>
        <w:t>d</w:t>
      </w:r>
      <w:r w:rsidRPr="00D80183">
        <w:t>.</w:t>
      </w:r>
      <w:r w:rsidRPr="00D80183">
        <w:rPr>
          <w:b w:val="0"/>
        </w:rPr>
        <w:t xml:space="preserve"> of the definition of "uninsured motor vehicle" and allow us 30 days to advance payment to that "insured" in an amount equal to the tentative settlement to preserve our rights against the insurer, </w:t>
      </w:r>
      <w:proofErr w:type="gramStart"/>
      <w:r w:rsidRPr="00D80183">
        <w:rPr>
          <w:b w:val="0"/>
        </w:rPr>
        <w:t>owner</w:t>
      </w:r>
      <w:proofErr w:type="gramEnd"/>
      <w:r w:rsidRPr="00D80183">
        <w:rPr>
          <w:b w:val="0"/>
        </w:rPr>
        <w:t xml:space="preserve"> or operator of such vehicle.</w:t>
      </w:r>
    </w:p>
    <w:p w14:paraId="45F750E6" w14:textId="77777777" w:rsidR="00400C52" w:rsidRPr="00D80183" w:rsidRDefault="00400C52" w:rsidP="000A0904">
      <w:pPr>
        <w:pStyle w:val="outlinetxt2"/>
        <w:rPr>
          <w:b w:val="0"/>
        </w:rPr>
      </w:pPr>
      <w:r w:rsidRPr="00D80183">
        <w:tab/>
        <w:t>3.</w:t>
      </w:r>
      <w:r w:rsidRPr="00D80183">
        <w:tab/>
        <w:t xml:space="preserve">Transfer Of Rights </w:t>
      </w:r>
      <w:proofErr w:type="gramStart"/>
      <w:r w:rsidRPr="00D80183">
        <w:t>Of</w:t>
      </w:r>
      <w:proofErr w:type="gramEnd"/>
      <w:r w:rsidRPr="00D80183">
        <w:t xml:space="preserve"> Recovery Against Others To Us</w:t>
      </w:r>
      <w:r w:rsidRPr="00D80183">
        <w:rPr>
          <w:b w:val="0"/>
        </w:rPr>
        <w:t xml:space="preserve"> is changed by adding the following: </w:t>
      </w:r>
    </w:p>
    <w:p w14:paraId="3BE751A9" w14:textId="77777777" w:rsidR="00400C52" w:rsidRPr="00D80183" w:rsidRDefault="0062325F" w:rsidP="000A0904">
      <w:pPr>
        <w:pStyle w:val="blocktext3"/>
      </w:pPr>
      <w:r w:rsidRPr="00D80183">
        <w:t>If we make any payment and the "</w:t>
      </w:r>
      <w:r w:rsidR="00400C52" w:rsidRPr="00D80183">
        <w:t>insured" recovers from another party, the "insured" shall hold the proceeds in trust for us and pay us back the amount we have paid.</w:t>
      </w:r>
    </w:p>
    <w:p w14:paraId="34348C86" w14:textId="77777777" w:rsidR="00400C52" w:rsidRPr="00D80183" w:rsidRDefault="00400C52" w:rsidP="000A0904">
      <w:pPr>
        <w:pStyle w:val="blocktext3"/>
      </w:pPr>
      <w:r w:rsidRPr="00D80183">
        <w:t xml:space="preserve">Our rights under this provision do not apply with respect to a tentative settlement between an "insured" and the insurer of an owner or operator of a vehicle described in Paragraph </w:t>
      </w:r>
      <w:r w:rsidRPr="00D80183">
        <w:rPr>
          <w:b/>
          <w:bCs/>
        </w:rPr>
        <w:t>d.</w:t>
      </w:r>
      <w:r w:rsidRPr="00D80183">
        <w:t xml:space="preserve"> of the definition of "uninsured motor vehicle" if we:</w:t>
      </w:r>
    </w:p>
    <w:p w14:paraId="5EFFB922" w14:textId="77777777" w:rsidR="00400C52" w:rsidRPr="00D80183" w:rsidRDefault="00400C52" w:rsidP="000A0904">
      <w:pPr>
        <w:pStyle w:val="outlinetxt3"/>
        <w:rPr>
          <w:b w:val="0"/>
          <w:bCs/>
        </w:rPr>
      </w:pPr>
      <w:r w:rsidRPr="00D80183">
        <w:tab/>
        <w:t>a.</w:t>
      </w:r>
      <w:r w:rsidRPr="00D80183">
        <w:tab/>
      </w:r>
      <w:r w:rsidRPr="00D80183">
        <w:rPr>
          <w:b w:val="0"/>
          <w:bCs/>
        </w:rPr>
        <w:t>Have been given written notice of a tentative settlement between the "insured" and the insurer of the "uninsured motor vehicle"; and</w:t>
      </w:r>
    </w:p>
    <w:p w14:paraId="136E3FFF" w14:textId="77777777" w:rsidR="00400C52" w:rsidRPr="00D80183" w:rsidRDefault="00400C52" w:rsidP="000A0904">
      <w:pPr>
        <w:pStyle w:val="outlinetxt3"/>
        <w:rPr>
          <w:b w:val="0"/>
          <w:bCs/>
        </w:rPr>
      </w:pPr>
      <w:r w:rsidRPr="00D80183">
        <w:tab/>
        <w:t>b.</w:t>
      </w:r>
      <w:r w:rsidRPr="00D80183">
        <w:tab/>
      </w:r>
      <w:r w:rsidRPr="00D80183">
        <w:rPr>
          <w:b w:val="0"/>
          <w:bCs/>
        </w:rPr>
        <w:t>Fail to advance payment to the "insured" in an amount equal to the tentative settlement within 30 days after receipt of notification.</w:t>
      </w:r>
    </w:p>
    <w:p w14:paraId="0799C9AB" w14:textId="77777777" w:rsidR="00400C52" w:rsidRPr="00D80183" w:rsidRDefault="00400C52" w:rsidP="000A0904">
      <w:pPr>
        <w:pStyle w:val="blocktext3"/>
      </w:pPr>
      <w:r w:rsidRPr="00D80183">
        <w:t>If we advance payment to the "insured" in an amount equal to the tentative settlement within 30 days after receipt of notification:</w:t>
      </w:r>
    </w:p>
    <w:p w14:paraId="31DA6928" w14:textId="77777777" w:rsidR="00400C52" w:rsidRPr="00D80183" w:rsidRDefault="00400C52" w:rsidP="000A0904">
      <w:pPr>
        <w:pStyle w:val="outlinetxt3"/>
        <w:rPr>
          <w:b w:val="0"/>
          <w:bCs/>
        </w:rPr>
      </w:pPr>
      <w:r w:rsidRPr="00D80183">
        <w:tab/>
        <w:t>a.</w:t>
      </w:r>
      <w:r w:rsidRPr="00D80183">
        <w:tab/>
      </w:r>
      <w:r w:rsidRPr="00D80183">
        <w:rPr>
          <w:b w:val="0"/>
          <w:bCs/>
        </w:rPr>
        <w:t>That payment will be separate from any amount an "insured" is entitled to recover under the provisions of Uninsured/Underinsured Motorists Coverage</w:t>
      </w:r>
      <w:r w:rsidR="0062325F" w:rsidRPr="00D80183">
        <w:rPr>
          <w:b w:val="0"/>
          <w:bCs/>
        </w:rPr>
        <w:t>;</w:t>
      </w:r>
      <w:r w:rsidRPr="00D80183">
        <w:rPr>
          <w:b w:val="0"/>
          <w:bCs/>
        </w:rPr>
        <w:t xml:space="preserve"> and</w:t>
      </w:r>
    </w:p>
    <w:p w14:paraId="2300FAAD" w14:textId="77777777" w:rsidR="00400C52" w:rsidRPr="00D80183" w:rsidRDefault="00400C52" w:rsidP="000A0904">
      <w:pPr>
        <w:pStyle w:val="outlinetxt3"/>
        <w:rPr>
          <w:b w:val="0"/>
          <w:bCs/>
        </w:rPr>
      </w:pPr>
      <w:r w:rsidRPr="00D80183">
        <w:tab/>
        <w:t>b.</w:t>
      </w:r>
      <w:r w:rsidRPr="00D80183">
        <w:tab/>
      </w:r>
      <w:r w:rsidRPr="00D80183">
        <w:rPr>
          <w:b w:val="0"/>
          <w:bCs/>
        </w:rPr>
        <w:t>We also have the right to recover the advanced payment.</w:t>
      </w:r>
    </w:p>
    <w:p w14:paraId="779D7BD6" w14:textId="77777777" w:rsidR="00B04078" w:rsidRDefault="000A0904" w:rsidP="000A0904">
      <w:pPr>
        <w:pStyle w:val="outlinetxt2"/>
      </w:pPr>
      <w:r>
        <w:rPr>
          <w:b w:val="0"/>
        </w:rPr>
        <w:br w:type="page"/>
      </w:r>
      <w:r w:rsidR="00400C52" w:rsidRPr="00B04078">
        <w:rPr>
          <w:b w:val="0"/>
        </w:rPr>
        <w:lastRenderedPageBreak/>
        <w:tab/>
      </w:r>
      <w:r w:rsidR="00400C52" w:rsidRPr="00FD2FC8">
        <w:t>4.</w:t>
      </w:r>
      <w:r w:rsidR="00400C52" w:rsidRPr="00B04078">
        <w:rPr>
          <w:b w:val="0"/>
        </w:rPr>
        <w:tab/>
        <w:t xml:space="preserve">The following </w:t>
      </w:r>
      <w:r w:rsidR="0062325F" w:rsidRPr="00B04078">
        <w:rPr>
          <w:b w:val="0"/>
        </w:rPr>
        <w:t>c</w:t>
      </w:r>
      <w:r w:rsidR="00400C52" w:rsidRPr="00B04078">
        <w:rPr>
          <w:b w:val="0"/>
        </w:rPr>
        <w:t>ondition is added:</w:t>
      </w:r>
      <w:r w:rsidR="00400C52" w:rsidRPr="00D80183">
        <w:t xml:space="preserve"> </w:t>
      </w:r>
    </w:p>
    <w:p w14:paraId="6FA4BB66" w14:textId="77777777" w:rsidR="00400C52" w:rsidRPr="00D80183" w:rsidRDefault="0062325F" w:rsidP="000A0904">
      <w:pPr>
        <w:pStyle w:val="blockhd3"/>
      </w:pPr>
      <w:r w:rsidRPr="00D80183">
        <w:t xml:space="preserve">Arbitration </w:t>
      </w:r>
    </w:p>
    <w:p w14:paraId="1DB61F3C" w14:textId="77777777" w:rsidR="00400C52" w:rsidRPr="00D80183" w:rsidRDefault="00400C52" w:rsidP="000A0904">
      <w:pPr>
        <w:pStyle w:val="outlinetxt3"/>
        <w:rPr>
          <w:b w:val="0"/>
        </w:rPr>
      </w:pPr>
      <w:r w:rsidRPr="00D80183">
        <w:tab/>
        <w:t>a.</w:t>
      </w:r>
      <w:r w:rsidRPr="00D80183">
        <w:tab/>
      </w:r>
      <w:r w:rsidRPr="00D80183">
        <w:rPr>
          <w:b w:val="0"/>
        </w:rPr>
        <w:t xml:space="preserve">If we and an "insured" disagree whether the "insured" is legally entitled to recover </w:t>
      </w:r>
      <w:r w:rsidRPr="00D80183">
        <w:rPr>
          <w:b w:val="0"/>
          <w:noProof/>
        </w:rPr>
        <w:t>damages from the owner or driver of an "uninsured motor vehicle" or do not agree as to the amount of damages that are recoverable</w:t>
      </w:r>
      <w:r w:rsidRPr="00D80183">
        <w:rPr>
          <w:b w:val="0"/>
        </w:rPr>
        <w:t xml:space="preserve"> by that "insured", then the </w:t>
      </w:r>
      <w:r w:rsidRPr="00D80183">
        <w:rPr>
          <w:b w:val="0"/>
          <w:noProof/>
        </w:rPr>
        <w:t xml:space="preserve">matter </w:t>
      </w:r>
      <w:r w:rsidRPr="00D80183">
        <w:rPr>
          <w:b w:val="0"/>
        </w:rPr>
        <w:t xml:space="preserve">may be arbitrated. However, </w:t>
      </w:r>
      <w:r w:rsidRPr="00D80183">
        <w:rPr>
          <w:b w:val="0"/>
          <w:noProof/>
        </w:rPr>
        <w:t>disputes concerning coverage under this endorsement may not be arbitrated. Both parties must agree to arbitration. In this event, each party will select an arbitrator. The two</w:t>
      </w:r>
      <w:r w:rsidRPr="00D80183">
        <w:rPr>
          <w:b w:val="0"/>
        </w:rPr>
        <w:t xml:space="preserve"> arbitrators will select a third. If they cannot agree within 30 days, either may </w:t>
      </w:r>
      <w:r w:rsidRPr="00D80183">
        <w:rPr>
          <w:b w:val="0"/>
          <w:noProof/>
        </w:rPr>
        <w:t>request that selection be made by a judge of a court having jurisdiction. Each party will</w:t>
      </w:r>
      <w:r w:rsidRPr="00D80183">
        <w:rPr>
          <w:b w:val="0"/>
        </w:rPr>
        <w:t xml:space="preserve"> pay the expenses it incurs and bear the expenses of the third </w:t>
      </w:r>
      <w:r w:rsidRPr="00D80183">
        <w:rPr>
          <w:b w:val="0"/>
          <w:noProof/>
        </w:rPr>
        <w:t>arbitrator</w:t>
      </w:r>
      <w:r w:rsidRPr="00D80183">
        <w:rPr>
          <w:b w:val="0"/>
        </w:rPr>
        <w:t xml:space="preserve"> equally. </w:t>
      </w:r>
    </w:p>
    <w:p w14:paraId="6ED8F8EA" w14:textId="77777777" w:rsidR="00400C52" w:rsidRPr="00D80183" w:rsidRDefault="00400C52" w:rsidP="000A0904">
      <w:pPr>
        <w:pStyle w:val="outlinetxt3"/>
        <w:rPr>
          <w:b w:val="0"/>
          <w:bCs/>
        </w:rPr>
      </w:pPr>
      <w:r w:rsidRPr="00D80183">
        <w:tab/>
        <w:t>b.</w:t>
      </w:r>
      <w:r w:rsidRPr="00D80183">
        <w:tab/>
      </w:r>
      <w:r w:rsidRPr="00D80183">
        <w:rPr>
          <w:b w:val="0"/>
          <w:bCs/>
          <w:noProof/>
        </w:rPr>
        <w:t>Unless both parties agree otherwise, arbitration will take place in the county in which the "insured" lives. Local rules of law as to arbitration procedure and evidence will apply. A decision agreed to by two of the arbitrators will be binding. However, at any time prior to the arbitrators' decision, either party may revoke the agreement to arbitrate the matter.</w:t>
      </w:r>
    </w:p>
    <w:p w14:paraId="14D22B16" w14:textId="77777777" w:rsidR="00400C52" w:rsidRPr="00D80183" w:rsidRDefault="00400C52" w:rsidP="000A0904">
      <w:pPr>
        <w:pStyle w:val="outlinehd1"/>
      </w:pPr>
      <w:r w:rsidRPr="00D80183">
        <w:tab/>
        <w:t>F.</w:t>
      </w:r>
      <w:r w:rsidRPr="00D80183">
        <w:tab/>
        <w:t xml:space="preserve">Additional Definitions </w:t>
      </w:r>
    </w:p>
    <w:p w14:paraId="5DCBAB0E" w14:textId="77777777" w:rsidR="00400C52" w:rsidRPr="00D80183" w:rsidRDefault="00400C52" w:rsidP="000A0904">
      <w:pPr>
        <w:pStyle w:val="blocktext2"/>
      </w:pPr>
      <w:r w:rsidRPr="00D80183">
        <w:t xml:space="preserve">The following are added to the </w:t>
      </w:r>
      <w:r w:rsidRPr="00D80183">
        <w:rPr>
          <w:b/>
        </w:rPr>
        <w:t>Definitions</w:t>
      </w:r>
      <w:r w:rsidRPr="00D80183">
        <w:t xml:space="preserve"> </w:t>
      </w:r>
      <w:r w:rsidR="00E00794">
        <w:t>s</w:t>
      </w:r>
      <w:r w:rsidRPr="00D80183">
        <w:t xml:space="preserve">ection and have special meaning for Uninsured/Underinsured Motorists Insurance: </w:t>
      </w:r>
    </w:p>
    <w:p w14:paraId="696E1D89" w14:textId="77777777" w:rsidR="00400C52" w:rsidRPr="00D80183" w:rsidRDefault="00400C52" w:rsidP="000A0904">
      <w:pPr>
        <w:pStyle w:val="outlinetxt2"/>
        <w:rPr>
          <w:b w:val="0"/>
        </w:rPr>
      </w:pPr>
      <w:r w:rsidRPr="00D80183">
        <w:tab/>
        <w:t>1.</w:t>
      </w:r>
      <w:r w:rsidRPr="00D80183">
        <w:tab/>
      </w:r>
      <w:r w:rsidRPr="00D80183">
        <w:rPr>
          <w:b w:val="0"/>
        </w:rPr>
        <w:t>"Covered auto" means an "auto"</w:t>
      </w:r>
      <w:r w:rsidR="00AC70E8" w:rsidRPr="00D80183">
        <w:rPr>
          <w:b w:val="0"/>
        </w:rPr>
        <w:t>:</w:t>
      </w:r>
    </w:p>
    <w:p w14:paraId="40700EB9" w14:textId="77777777" w:rsidR="00400C52" w:rsidRPr="00D80183" w:rsidRDefault="00400C52" w:rsidP="000A0904">
      <w:pPr>
        <w:pStyle w:val="outlinetxt3"/>
        <w:rPr>
          <w:b w:val="0"/>
        </w:rPr>
      </w:pPr>
      <w:r w:rsidRPr="00D80183">
        <w:tab/>
        <w:t>a.</w:t>
      </w:r>
      <w:r w:rsidRPr="00D80183">
        <w:tab/>
      </w:r>
      <w:r w:rsidRPr="00D80183">
        <w:rPr>
          <w:b w:val="0"/>
        </w:rPr>
        <w:t>Owned or leased by the Named Insured; or</w:t>
      </w:r>
    </w:p>
    <w:p w14:paraId="25F1B603" w14:textId="77777777" w:rsidR="00400C52" w:rsidRPr="00D80183" w:rsidRDefault="00400C52" w:rsidP="000A0904">
      <w:pPr>
        <w:pStyle w:val="outlinetxt3"/>
        <w:rPr>
          <w:b w:val="0"/>
        </w:rPr>
      </w:pPr>
      <w:r w:rsidRPr="00D80183">
        <w:rPr>
          <w:b w:val="0"/>
        </w:rPr>
        <w:tab/>
      </w:r>
      <w:r w:rsidRPr="00D80183">
        <w:t>b.</w:t>
      </w:r>
      <w:r w:rsidRPr="00D80183">
        <w:rPr>
          <w:b w:val="0"/>
        </w:rPr>
        <w:tab/>
        <w:t>While temporarily used as a substitute for an owned "covered auto" that has been withdrawn from normal use because of its breakdown, repair, servicing, "loss" or destruction.</w:t>
      </w:r>
    </w:p>
    <w:p w14:paraId="44E04CA8" w14:textId="77777777" w:rsidR="00400C52" w:rsidRPr="00D80183" w:rsidRDefault="009370BA" w:rsidP="000A0904">
      <w:pPr>
        <w:pStyle w:val="blocktext4"/>
      </w:pPr>
      <w:r>
        <w:t xml:space="preserve">Covered Autos </w:t>
      </w:r>
      <w:r w:rsidR="00400C52" w:rsidRPr="00D80183">
        <w:t xml:space="preserve">Liability </w:t>
      </w:r>
      <w:r w:rsidR="00E00794">
        <w:t>C</w:t>
      </w:r>
      <w:r w:rsidR="00400C52" w:rsidRPr="00D80183">
        <w:t xml:space="preserve">overage of this </w:t>
      </w:r>
      <w:r w:rsidR="002507BF">
        <w:t>P</w:t>
      </w:r>
      <w:r w:rsidR="00400C52" w:rsidRPr="00D80183">
        <w:t>olicy must apply to the "covered auto".</w:t>
      </w:r>
    </w:p>
    <w:p w14:paraId="6BE9B261" w14:textId="77777777" w:rsidR="00400C52" w:rsidRPr="00D80183" w:rsidRDefault="00400C52" w:rsidP="000A0904">
      <w:pPr>
        <w:pStyle w:val="blocktext4"/>
      </w:pPr>
      <w:r w:rsidRPr="00D80183">
        <w:t xml:space="preserve">"Covered auto" includes "autos" (described in </w:t>
      </w:r>
      <w:r w:rsidRPr="00D80183">
        <w:rPr>
          <w:b/>
        </w:rPr>
        <w:t>a.</w:t>
      </w:r>
      <w:r w:rsidRPr="00D80183">
        <w:t xml:space="preserve"> or </w:t>
      </w:r>
      <w:r w:rsidRPr="00D80183">
        <w:rPr>
          <w:b/>
        </w:rPr>
        <w:t>b.</w:t>
      </w:r>
      <w:r w:rsidRPr="00D80183">
        <w:t xml:space="preserve"> above) for which Uninsured/Underinsured Motorists Insurance has not been rejected in writing.</w:t>
      </w:r>
    </w:p>
    <w:p w14:paraId="7F6D1BE9" w14:textId="77777777" w:rsidR="00400C52" w:rsidRPr="00D80183" w:rsidRDefault="00400C52" w:rsidP="000A0904">
      <w:pPr>
        <w:pStyle w:val="outlinetxt2"/>
        <w:rPr>
          <w:b w:val="0"/>
        </w:rPr>
      </w:pPr>
      <w:r w:rsidRPr="00D80183">
        <w:tab/>
      </w:r>
      <w:r w:rsidR="003215FD" w:rsidRPr="00D80183">
        <w:t>2</w:t>
      </w:r>
      <w:r w:rsidRPr="00D80183">
        <w:t>.</w:t>
      </w:r>
      <w:r w:rsidRPr="00D80183">
        <w:tab/>
      </w:r>
      <w:r w:rsidRPr="00D80183">
        <w:rPr>
          <w:b w:val="0"/>
        </w:rPr>
        <w:t xml:space="preserve">"Family member" means a person related to an individual Named Insured by blood, </w:t>
      </w:r>
      <w:proofErr w:type="gramStart"/>
      <w:r w:rsidRPr="00D80183">
        <w:rPr>
          <w:b w:val="0"/>
        </w:rPr>
        <w:t>marriage</w:t>
      </w:r>
      <w:proofErr w:type="gramEnd"/>
      <w:r w:rsidRPr="00D80183">
        <w:rPr>
          <w:b w:val="0"/>
        </w:rPr>
        <w:t xml:space="preserve"> or adoption</w:t>
      </w:r>
      <w:r w:rsidR="002507BF">
        <w:rPr>
          <w:b w:val="0"/>
        </w:rPr>
        <w:t>,</w:t>
      </w:r>
      <w:r w:rsidRPr="00D80183">
        <w:rPr>
          <w:b w:val="0"/>
        </w:rPr>
        <w:t xml:space="preserve"> who is a resident of such Named Insured's household, including a ward or foster child. </w:t>
      </w:r>
    </w:p>
    <w:p w14:paraId="17D4B069" w14:textId="77777777" w:rsidR="00400C52" w:rsidRPr="00D80183" w:rsidRDefault="003703D6" w:rsidP="000A0904">
      <w:pPr>
        <w:pStyle w:val="outlinetxt2"/>
        <w:rPr>
          <w:b w:val="0"/>
        </w:rPr>
      </w:pPr>
      <w:r>
        <w:rPr>
          <w:b w:val="0"/>
        </w:rPr>
        <w:br w:type="column"/>
      </w:r>
      <w:r w:rsidR="00400C52" w:rsidRPr="00D80183">
        <w:rPr>
          <w:b w:val="0"/>
        </w:rPr>
        <w:tab/>
      </w:r>
      <w:r w:rsidR="003215FD" w:rsidRPr="00D80183">
        <w:t>3</w:t>
      </w:r>
      <w:r w:rsidR="00400C52" w:rsidRPr="00D80183">
        <w:t>.</w:t>
      </w:r>
      <w:r w:rsidR="00400C52" w:rsidRPr="00D80183">
        <w:tab/>
      </w:r>
      <w:r w:rsidR="00400C52" w:rsidRPr="00D80183">
        <w:rPr>
          <w:b w:val="0"/>
        </w:rPr>
        <w:t>"Occupying" means in, upon, getting in, on, out or off.</w:t>
      </w:r>
    </w:p>
    <w:p w14:paraId="55805BDF" w14:textId="77777777" w:rsidR="00400C52" w:rsidRPr="00D80183" w:rsidRDefault="00400C52" w:rsidP="000A0904">
      <w:pPr>
        <w:pStyle w:val="outlinetxt2"/>
        <w:rPr>
          <w:b w:val="0"/>
        </w:rPr>
      </w:pPr>
      <w:r w:rsidRPr="00D80183">
        <w:rPr>
          <w:b w:val="0"/>
        </w:rPr>
        <w:tab/>
      </w:r>
      <w:r w:rsidR="003215FD" w:rsidRPr="00D80183">
        <w:t>4</w:t>
      </w:r>
      <w:r w:rsidRPr="00D80183">
        <w:t>.</w:t>
      </w:r>
      <w:r w:rsidRPr="00D80183">
        <w:tab/>
      </w:r>
      <w:r w:rsidRPr="00D80183">
        <w:rPr>
          <w:b w:val="0"/>
        </w:rPr>
        <w:t>"Property damage" means injury to or "loss" of use or destruction of:</w:t>
      </w:r>
    </w:p>
    <w:p w14:paraId="38516EE7" w14:textId="77777777" w:rsidR="00400C52" w:rsidRPr="00D80183" w:rsidRDefault="00400C52" w:rsidP="000A0904">
      <w:pPr>
        <w:pStyle w:val="outlinetxt3"/>
        <w:rPr>
          <w:b w:val="0"/>
        </w:rPr>
      </w:pPr>
      <w:r w:rsidRPr="00D80183">
        <w:tab/>
        <w:t>a.</w:t>
      </w:r>
      <w:r w:rsidRPr="00D80183">
        <w:tab/>
      </w:r>
      <w:r w:rsidRPr="00D80183">
        <w:rPr>
          <w:b w:val="0"/>
        </w:rPr>
        <w:t>A "covered auto</w:t>
      </w:r>
      <w:proofErr w:type="gramStart"/>
      <w:r w:rsidRPr="00D80183">
        <w:rPr>
          <w:b w:val="0"/>
        </w:rPr>
        <w:t>";</w:t>
      </w:r>
      <w:proofErr w:type="gramEnd"/>
    </w:p>
    <w:p w14:paraId="2718552F" w14:textId="77777777" w:rsidR="00400C52" w:rsidRPr="00D80183" w:rsidRDefault="00400C52" w:rsidP="000A0904">
      <w:pPr>
        <w:pStyle w:val="outlinetxt3"/>
        <w:rPr>
          <w:b w:val="0"/>
        </w:rPr>
      </w:pPr>
      <w:r w:rsidRPr="00D80183">
        <w:rPr>
          <w:b w:val="0"/>
        </w:rPr>
        <w:tab/>
      </w:r>
      <w:r w:rsidRPr="00D80183">
        <w:t>b.</w:t>
      </w:r>
      <w:r w:rsidRPr="00D80183">
        <w:tab/>
      </w:r>
      <w:r w:rsidRPr="00D80183">
        <w:rPr>
          <w:b w:val="0"/>
        </w:rPr>
        <w:t xml:space="preserve">Property owned by the Named Insured or any "family member" of an </w:t>
      </w:r>
      <w:r w:rsidR="00AC70E8" w:rsidRPr="00D80183">
        <w:rPr>
          <w:b w:val="0"/>
        </w:rPr>
        <w:t>i</w:t>
      </w:r>
      <w:r w:rsidRPr="00D80183">
        <w:rPr>
          <w:b w:val="0"/>
        </w:rPr>
        <w:t>ndividual Named Insured while contained in a "covered auto</w:t>
      </w:r>
      <w:proofErr w:type="gramStart"/>
      <w:r w:rsidRPr="00D80183">
        <w:rPr>
          <w:b w:val="0"/>
        </w:rPr>
        <w:t>";</w:t>
      </w:r>
      <w:proofErr w:type="gramEnd"/>
    </w:p>
    <w:p w14:paraId="6B88A791" w14:textId="77777777" w:rsidR="00400C52" w:rsidRPr="00D80183" w:rsidRDefault="00400C52" w:rsidP="000A0904">
      <w:pPr>
        <w:pStyle w:val="outlinetxt3"/>
        <w:rPr>
          <w:b w:val="0"/>
        </w:rPr>
      </w:pPr>
      <w:r w:rsidRPr="00D80183">
        <w:rPr>
          <w:b w:val="0"/>
        </w:rPr>
        <w:tab/>
      </w:r>
      <w:r w:rsidRPr="00D80183">
        <w:t>c.</w:t>
      </w:r>
      <w:r w:rsidRPr="00D80183">
        <w:tab/>
      </w:r>
      <w:r w:rsidRPr="00D80183">
        <w:rPr>
          <w:b w:val="0"/>
        </w:rPr>
        <w:t>Property owned by any other person "occupying" the "covered auto" while contained in the "covered auto"; and</w:t>
      </w:r>
    </w:p>
    <w:p w14:paraId="7491480E" w14:textId="77777777" w:rsidR="00400C52" w:rsidRPr="00D80183" w:rsidRDefault="00400C52" w:rsidP="000A0904">
      <w:pPr>
        <w:pStyle w:val="outlinetxt3"/>
        <w:rPr>
          <w:b w:val="0"/>
        </w:rPr>
      </w:pPr>
      <w:r w:rsidRPr="00D80183">
        <w:rPr>
          <w:b w:val="0"/>
        </w:rPr>
        <w:tab/>
      </w:r>
      <w:r w:rsidRPr="00D80183">
        <w:t>d.</w:t>
      </w:r>
      <w:r w:rsidRPr="00D80183">
        <w:tab/>
      </w:r>
      <w:r w:rsidRPr="00D80183">
        <w:rPr>
          <w:b w:val="0"/>
        </w:rPr>
        <w:t>Any property owned by the Named Insured or "family member" of an individual Named Insured while contained in any "auto" not owned, but being operated</w:t>
      </w:r>
      <w:r w:rsidR="00694236">
        <w:rPr>
          <w:b w:val="0"/>
        </w:rPr>
        <w:t>,</w:t>
      </w:r>
      <w:r w:rsidRPr="00D80183">
        <w:rPr>
          <w:b w:val="0"/>
        </w:rPr>
        <w:t xml:space="preserve"> by such </w:t>
      </w:r>
      <w:r w:rsidR="00AC70E8" w:rsidRPr="00D80183">
        <w:rPr>
          <w:b w:val="0"/>
        </w:rPr>
        <w:t>i</w:t>
      </w:r>
      <w:r w:rsidRPr="00D80183">
        <w:rPr>
          <w:b w:val="0"/>
        </w:rPr>
        <w:t>ndividual Named Insured</w:t>
      </w:r>
      <w:r w:rsidR="003215FD" w:rsidRPr="00D80183">
        <w:rPr>
          <w:b w:val="0"/>
        </w:rPr>
        <w:t xml:space="preserve"> </w:t>
      </w:r>
      <w:r w:rsidRPr="00D80183">
        <w:rPr>
          <w:b w:val="0"/>
        </w:rPr>
        <w:t xml:space="preserve">or any </w:t>
      </w:r>
      <w:r w:rsidR="003215FD" w:rsidRPr="00D80183">
        <w:rPr>
          <w:b w:val="0"/>
        </w:rPr>
        <w:t>"</w:t>
      </w:r>
      <w:r w:rsidRPr="00D80183">
        <w:rPr>
          <w:b w:val="0"/>
        </w:rPr>
        <w:t>family member</w:t>
      </w:r>
      <w:r w:rsidR="003215FD" w:rsidRPr="00D80183">
        <w:rPr>
          <w:b w:val="0"/>
        </w:rPr>
        <w:t>"</w:t>
      </w:r>
      <w:r w:rsidRPr="00D80183">
        <w:rPr>
          <w:b w:val="0"/>
        </w:rPr>
        <w:t xml:space="preserve"> of the </w:t>
      </w:r>
      <w:r w:rsidR="00AC70E8" w:rsidRPr="00D80183">
        <w:rPr>
          <w:b w:val="0"/>
        </w:rPr>
        <w:t>i</w:t>
      </w:r>
      <w:r w:rsidRPr="00D80183">
        <w:rPr>
          <w:b w:val="0"/>
        </w:rPr>
        <w:t>ndividual Named Insured.</w:t>
      </w:r>
    </w:p>
    <w:p w14:paraId="04862DF6" w14:textId="77777777" w:rsidR="00400C52" w:rsidRPr="00921624" w:rsidRDefault="00400C52" w:rsidP="000A0904">
      <w:pPr>
        <w:pStyle w:val="outlinetxt2"/>
        <w:rPr>
          <w:b w:val="0"/>
          <w:bCs/>
        </w:rPr>
      </w:pPr>
      <w:r w:rsidRPr="00D80183">
        <w:tab/>
      </w:r>
      <w:r w:rsidR="00AC70E8" w:rsidRPr="00D80183">
        <w:t>5</w:t>
      </w:r>
      <w:r w:rsidRPr="00D80183">
        <w:t>.</w:t>
      </w:r>
      <w:r w:rsidRPr="00D80183">
        <w:tab/>
      </w:r>
      <w:r w:rsidRPr="00921624">
        <w:rPr>
          <w:b w:val="0"/>
          <w:bCs/>
        </w:rPr>
        <w:t>"Uninsured motor vehicle" means a land motor vehicle or "trailer" of any type:</w:t>
      </w:r>
    </w:p>
    <w:p w14:paraId="2A9DE6FF" w14:textId="77777777" w:rsidR="00400C52" w:rsidRPr="00921624" w:rsidRDefault="00400C52" w:rsidP="000A0904">
      <w:pPr>
        <w:pStyle w:val="outlinetxt3"/>
        <w:rPr>
          <w:b w:val="0"/>
        </w:rPr>
      </w:pPr>
      <w:r w:rsidRPr="00921624">
        <w:tab/>
        <w:t>a.</w:t>
      </w:r>
      <w:r w:rsidRPr="00921624">
        <w:tab/>
      </w:r>
      <w:r w:rsidRPr="00921624">
        <w:rPr>
          <w:b w:val="0"/>
        </w:rPr>
        <w:t>To which no liability bond or policy applies at the time of the "accident"</w:t>
      </w:r>
      <w:r w:rsidR="00AC70E8" w:rsidRPr="00921624">
        <w:rPr>
          <w:b w:val="0"/>
        </w:rPr>
        <w:t>.</w:t>
      </w:r>
    </w:p>
    <w:p w14:paraId="06B39A0F" w14:textId="77777777" w:rsidR="00400C52" w:rsidRPr="00921624" w:rsidRDefault="00400C52" w:rsidP="000A0904">
      <w:pPr>
        <w:pStyle w:val="outlinetxt3"/>
        <w:rPr>
          <w:b w:val="0"/>
        </w:rPr>
      </w:pPr>
      <w:r w:rsidRPr="00921624">
        <w:rPr>
          <w:b w:val="0"/>
        </w:rPr>
        <w:tab/>
      </w:r>
      <w:r w:rsidRPr="00921624">
        <w:t>b.</w:t>
      </w:r>
      <w:r w:rsidRPr="00921624">
        <w:tab/>
      </w:r>
      <w:r w:rsidRPr="00921624">
        <w:rPr>
          <w:b w:val="0"/>
        </w:rPr>
        <w:t xml:space="preserve">Which is a hit-and-run vehicle whose operator or owner cannot be identified. The </w:t>
      </w:r>
      <w:r w:rsidRPr="00921624">
        <w:rPr>
          <w:b w:val="0"/>
          <w:noProof/>
        </w:rPr>
        <w:t>vehicle must hit an "insured", a "covered auto" or a vehicle an "insured" is "occupying".</w:t>
      </w:r>
    </w:p>
    <w:p w14:paraId="3329E7A0" w14:textId="77777777" w:rsidR="00400C52" w:rsidRPr="00D80183" w:rsidRDefault="00400C52" w:rsidP="000A0904">
      <w:pPr>
        <w:pStyle w:val="outlinetxt3"/>
        <w:rPr>
          <w:b w:val="0"/>
        </w:rPr>
      </w:pPr>
      <w:r w:rsidRPr="00921624">
        <w:rPr>
          <w:b w:val="0"/>
        </w:rPr>
        <w:tab/>
      </w:r>
      <w:r w:rsidRPr="00921624">
        <w:t>c.</w:t>
      </w:r>
      <w:r w:rsidRPr="00921624">
        <w:tab/>
      </w:r>
      <w:r w:rsidRPr="00921624">
        <w:rPr>
          <w:b w:val="0"/>
        </w:rPr>
        <w:t>To which a liability bond or policy applies at the time of the "accident", but the bonding or insuring company denies coverage or is or becomes insolvent.</w:t>
      </w:r>
    </w:p>
    <w:p w14:paraId="69A7A51D" w14:textId="77777777" w:rsidR="00400C52" w:rsidRPr="00D80183" w:rsidRDefault="00400C52" w:rsidP="000A0904">
      <w:pPr>
        <w:pStyle w:val="outlinetxt3"/>
        <w:rPr>
          <w:b w:val="0"/>
        </w:rPr>
      </w:pPr>
      <w:r w:rsidRPr="00D80183">
        <w:rPr>
          <w:b w:val="0"/>
        </w:rPr>
        <w:tab/>
      </w:r>
      <w:r w:rsidRPr="00D80183">
        <w:t>d.</w:t>
      </w:r>
      <w:r w:rsidRPr="00D80183">
        <w:tab/>
      </w:r>
      <w:r w:rsidRPr="00D80183">
        <w:rPr>
          <w:b w:val="0"/>
        </w:rPr>
        <w:t>Which is an underinsured motor vehicle. An underinsured motor vehicle is one to which a liability bond or policy applies at the time of the accident</w:t>
      </w:r>
      <w:r w:rsidR="00AC70E8" w:rsidRPr="00D80183">
        <w:rPr>
          <w:b w:val="0"/>
        </w:rPr>
        <w:t>,</w:t>
      </w:r>
      <w:r w:rsidRPr="00D80183">
        <w:rPr>
          <w:b w:val="0"/>
        </w:rPr>
        <w:t xml:space="preserve"> but its limit of liability</w:t>
      </w:r>
      <w:r w:rsidR="00637C50">
        <w:rPr>
          <w:b w:val="0"/>
        </w:rPr>
        <w:t xml:space="preserve"> </w:t>
      </w:r>
      <w:r w:rsidRPr="00D80183">
        <w:rPr>
          <w:b w:val="0"/>
        </w:rPr>
        <w:t>either:</w:t>
      </w:r>
    </w:p>
    <w:p w14:paraId="5F762805" w14:textId="77777777" w:rsidR="00400C52" w:rsidRPr="00D80183" w:rsidRDefault="00400C52" w:rsidP="000A0904">
      <w:pPr>
        <w:pStyle w:val="outlinetxt4"/>
        <w:rPr>
          <w:b w:val="0"/>
        </w:rPr>
      </w:pPr>
      <w:r w:rsidRPr="00D80183">
        <w:tab/>
        <w:t>(1)</w:t>
      </w:r>
      <w:r w:rsidRPr="00D80183">
        <w:tab/>
      </w:r>
      <w:r w:rsidR="00637C50">
        <w:rPr>
          <w:b w:val="0"/>
        </w:rPr>
        <w:t xml:space="preserve">Is </w:t>
      </w:r>
      <w:r w:rsidR="002F3DF9">
        <w:rPr>
          <w:b w:val="0"/>
        </w:rPr>
        <w:t>not enough to pay the full amount the covered "insured" is legally entitled to recover as damages</w:t>
      </w:r>
      <w:r w:rsidRPr="00D80183">
        <w:rPr>
          <w:b w:val="0"/>
        </w:rPr>
        <w:t>; or</w:t>
      </w:r>
    </w:p>
    <w:p w14:paraId="52EA2387" w14:textId="77777777" w:rsidR="00400C52" w:rsidRPr="00D80183" w:rsidRDefault="00400C52" w:rsidP="000A0904">
      <w:pPr>
        <w:pStyle w:val="outlinetxt4"/>
        <w:rPr>
          <w:b w:val="0"/>
        </w:rPr>
      </w:pPr>
      <w:r w:rsidRPr="00D80183">
        <w:rPr>
          <w:b w:val="0"/>
        </w:rPr>
        <w:tab/>
      </w:r>
      <w:r w:rsidRPr="00D80183">
        <w:rPr>
          <w:bCs/>
        </w:rPr>
        <w:t>(</w:t>
      </w:r>
      <w:r w:rsidRPr="00D80183">
        <w:t>2)</w:t>
      </w:r>
      <w:r w:rsidRPr="00D80183">
        <w:tab/>
      </w:r>
      <w:r w:rsidRPr="00D80183">
        <w:rPr>
          <w:b w:val="0"/>
        </w:rPr>
        <w:t>Has been reduced by payment</w:t>
      </w:r>
      <w:r w:rsidR="006967F7">
        <w:rPr>
          <w:b w:val="0"/>
        </w:rPr>
        <w:t xml:space="preserve"> of claims</w:t>
      </w:r>
      <w:r w:rsidR="00637C50">
        <w:rPr>
          <w:b w:val="0"/>
        </w:rPr>
        <w:t xml:space="preserve"> </w:t>
      </w:r>
      <w:r w:rsidRPr="00D80183">
        <w:rPr>
          <w:b w:val="0"/>
        </w:rPr>
        <w:t>to an amount which</w:t>
      </w:r>
      <w:r w:rsidR="006967F7">
        <w:rPr>
          <w:b w:val="0"/>
        </w:rPr>
        <w:t xml:space="preserve"> is not enough to pay the full amount the covered "insured</w:t>
      </w:r>
      <w:r w:rsidR="005A44FD">
        <w:rPr>
          <w:b w:val="0"/>
        </w:rPr>
        <w:t>"</w:t>
      </w:r>
      <w:r w:rsidR="006967F7">
        <w:rPr>
          <w:b w:val="0"/>
        </w:rPr>
        <w:t xml:space="preserve"> is legally entitled to recover as damages</w:t>
      </w:r>
      <w:r w:rsidR="00637C50">
        <w:rPr>
          <w:b w:val="0"/>
        </w:rPr>
        <w:t>.</w:t>
      </w:r>
    </w:p>
    <w:p w14:paraId="7B61D877" w14:textId="77777777" w:rsidR="00400C52" w:rsidRPr="00D80183" w:rsidRDefault="00400C52" w:rsidP="000A0904">
      <w:pPr>
        <w:pStyle w:val="blocktext3"/>
      </w:pPr>
      <w:r w:rsidRPr="00D80183">
        <w:t>However</w:t>
      </w:r>
      <w:r w:rsidR="00694236">
        <w:t>,</w:t>
      </w:r>
      <w:r w:rsidRPr="00D80183">
        <w:t xml:space="preserve"> "uninsured motor vehicle" does not include any vehicle or equipment:</w:t>
      </w:r>
    </w:p>
    <w:p w14:paraId="73BA590B" w14:textId="77777777" w:rsidR="00400C52" w:rsidRPr="00D80183" w:rsidRDefault="00400C52" w:rsidP="000A0904">
      <w:pPr>
        <w:pStyle w:val="outlinetxt3"/>
        <w:rPr>
          <w:b w:val="0"/>
        </w:rPr>
      </w:pPr>
      <w:r w:rsidRPr="00D80183">
        <w:rPr>
          <w:b w:val="0"/>
        </w:rPr>
        <w:tab/>
      </w:r>
      <w:r w:rsidRPr="00D80183">
        <w:t>a.</w:t>
      </w:r>
      <w:r w:rsidRPr="00D80183">
        <w:rPr>
          <w:b w:val="0"/>
        </w:rPr>
        <w:tab/>
        <w:t xml:space="preserve">Owned by or furnished or available for the regular use of the Named Insured or a "family member" of an </w:t>
      </w:r>
      <w:r w:rsidR="00AC70E8" w:rsidRPr="00D80183">
        <w:rPr>
          <w:b w:val="0"/>
        </w:rPr>
        <w:t>i</w:t>
      </w:r>
      <w:r w:rsidRPr="00D80183">
        <w:rPr>
          <w:b w:val="0"/>
        </w:rPr>
        <w:t xml:space="preserve">ndividual Named </w:t>
      </w:r>
      <w:proofErr w:type="gramStart"/>
      <w:r w:rsidRPr="00D80183">
        <w:rPr>
          <w:b w:val="0"/>
        </w:rPr>
        <w:t>Insured;</w:t>
      </w:r>
      <w:proofErr w:type="gramEnd"/>
    </w:p>
    <w:p w14:paraId="4EF6F91A" w14:textId="77777777" w:rsidR="00400C52" w:rsidRPr="00D80183" w:rsidRDefault="00E80A3C" w:rsidP="000A0904">
      <w:pPr>
        <w:pStyle w:val="outlinetxt3"/>
        <w:rPr>
          <w:b w:val="0"/>
        </w:rPr>
      </w:pPr>
      <w:r>
        <w:rPr>
          <w:b w:val="0"/>
        </w:rPr>
        <w:br w:type="page"/>
      </w:r>
      <w:r w:rsidR="00400C52" w:rsidRPr="00D80183">
        <w:rPr>
          <w:b w:val="0"/>
        </w:rPr>
        <w:lastRenderedPageBreak/>
        <w:tab/>
      </w:r>
      <w:r w:rsidR="00400C52" w:rsidRPr="00D80183">
        <w:t>b.</w:t>
      </w:r>
      <w:r w:rsidR="00400C52" w:rsidRPr="00D80183">
        <w:tab/>
      </w:r>
      <w:r w:rsidR="00400C52" w:rsidRPr="00D80183">
        <w:rPr>
          <w:b w:val="0"/>
        </w:rPr>
        <w:t xml:space="preserve">Owned or operated by a self-insurer under an applicable motor vehicle </w:t>
      </w:r>
      <w:proofErr w:type="gramStart"/>
      <w:r w:rsidR="00400C52" w:rsidRPr="00D80183">
        <w:rPr>
          <w:b w:val="0"/>
        </w:rPr>
        <w:t>law;</w:t>
      </w:r>
      <w:proofErr w:type="gramEnd"/>
    </w:p>
    <w:p w14:paraId="73BF28E4" w14:textId="77777777" w:rsidR="00400C52" w:rsidRPr="00166BF5" w:rsidRDefault="00166BF5" w:rsidP="000A0904">
      <w:pPr>
        <w:pStyle w:val="outlinetxt3"/>
        <w:rPr>
          <w:b w:val="0"/>
          <w:noProof/>
        </w:rPr>
      </w:pPr>
      <w:r>
        <w:tab/>
        <w:t>c</w:t>
      </w:r>
      <w:r w:rsidR="00400C52" w:rsidRPr="00166BF5">
        <w:t>.</w:t>
      </w:r>
      <w:r w:rsidR="00400C52" w:rsidRPr="00166BF5">
        <w:rPr>
          <w:b w:val="0"/>
        </w:rPr>
        <w:tab/>
        <w:t>Owned by any governmental body unless the operator of the vehicle is uninsured and there is no statute imposing liability for damage because of "bodily injury" or "</w:t>
      </w:r>
      <w:r w:rsidR="00400C52" w:rsidRPr="00166BF5">
        <w:rPr>
          <w:b w:val="0"/>
          <w:noProof/>
        </w:rPr>
        <w:t>property damage" on the governmental body for an amount not less than the Limit of Insurance for this coverage;</w:t>
      </w:r>
    </w:p>
    <w:p w14:paraId="0790B9DA" w14:textId="77777777" w:rsidR="00400C52" w:rsidRPr="00D80183" w:rsidRDefault="00A003D9" w:rsidP="000A0904">
      <w:pPr>
        <w:pStyle w:val="outlinetxt3"/>
        <w:rPr>
          <w:b w:val="0"/>
        </w:rPr>
      </w:pPr>
      <w:r>
        <w:rPr>
          <w:b w:val="0"/>
        </w:rPr>
        <w:br w:type="column"/>
      </w:r>
      <w:r w:rsidR="00400C52" w:rsidRPr="00D80183">
        <w:rPr>
          <w:b w:val="0"/>
        </w:rPr>
        <w:tab/>
      </w:r>
      <w:r w:rsidR="00400C52" w:rsidRPr="00D80183">
        <w:t>d.</w:t>
      </w:r>
      <w:r w:rsidR="00400C52" w:rsidRPr="00D80183">
        <w:tab/>
      </w:r>
      <w:r w:rsidR="00400C52" w:rsidRPr="00D80183">
        <w:rPr>
          <w:b w:val="0"/>
        </w:rPr>
        <w:t xml:space="preserve">Operated on rails or crawler </w:t>
      </w:r>
      <w:proofErr w:type="gramStart"/>
      <w:r w:rsidR="00400C52" w:rsidRPr="00D80183">
        <w:rPr>
          <w:b w:val="0"/>
        </w:rPr>
        <w:t>treads;</w:t>
      </w:r>
      <w:proofErr w:type="gramEnd"/>
    </w:p>
    <w:p w14:paraId="56369FF5" w14:textId="77777777" w:rsidR="00400C52" w:rsidRPr="00D80183" w:rsidRDefault="00400C52" w:rsidP="000A0904">
      <w:pPr>
        <w:pStyle w:val="outlinetxt3"/>
        <w:rPr>
          <w:b w:val="0"/>
        </w:rPr>
      </w:pPr>
      <w:r w:rsidRPr="00D80183">
        <w:rPr>
          <w:b w:val="0"/>
        </w:rPr>
        <w:tab/>
      </w:r>
      <w:r w:rsidRPr="00D80183">
        <w:t>e.</w:t>
      </w:r>
      <w:r w:rsidRPr="00D80183">
        <w:tab/>
      </w:r>
      <w:r w:rsidRPr="00D80183">
        <w:rPr>
          <w:b w:val="0"/>
        </w:rPr>
        <w:t>Designed mainly for use off public roads while not on public roads; and</w:t>
      </w:r>
    </w:p>
    <w:p w14:paraId="08A369F3" w14:textId="77777777" w:rsidR="00400C52" w:rsidRDefault="00400C52" w:rsidP="000A0904">
      <w:pPr>
        <w:pStyle w:val="outlinetxt3"/>
        <w:rPr>
          <w:b w:val="0"/>
        </w:rPr>
      </w:pPr>
      <w:r w:rsidRPr="00D80183">
        <w:rPr>
          <w:b w:val="0"/>
        </w:rPr>
        <w:tab/>
      </w:r>
      <w:r w:rsidRPr="00D80183">
        <w:t>f.</w:t>
      </w:r>
      <w:r w:rsidRPr="00D80183">
        <w:tab/>
      </w:r>
      <w:r w:rsidRPr="00D80183">
        <w:rPr>
          <w:b w:val="0"/>
        </w:rPr>
        <w:t>While located for use as a residence or premises.</w:t>
      </w:r>
    </w:p>
    <w:sectPr w:rsidR="00400C52" w:rsidSect="000A0904">
      <w:headerReference w:type="even" r:id="rId16"/>
      <w:headerReference w:type="default" r:id="rId17"/>
      <w:footerReference w:type="even" r:id="rId18"/>
      <w:footerReference w:type="default" r:id="rId19"/>
      <w:type w:val="continuous"/>
      <w:pgSz w:w="12240" w:h="15840" w:code="1"/>
      <w:pgMar w:top="1080" w:right="1080" w:bottom="1380" w:left="1080" w:header="1080" w:footer="240" w:gutter="0"/>
      <w:cols w:num="2" w:space="48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343A9" w14:textId="77777777" w:rsidR="001434AF" w:rsidRDefault="001434AF">
      <w:r>
        <w:separator/>
      </w:r>
    </w:p>
  </w:endnote>
  <w:endnote w:type="continuationSeparator" w:id="0">
    <w:p w14:paraId="0077DF98" w14:textId="77777777" w:rsidR="001434AF" w:rsidRDefault="00143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0A0904" w14:paraId="3F3234D6" w14:textId="77777777">
      <w:tc>
        <w:tcPr>
          <w:tcW w:w="940" w:type="pct"/>
        </w:tcPr>
        <w:p w14:paraId="4AAF360D" w14:textId="77777777" w:rsidR="000A0904" w:rsidRDefault="000A0904" w:rsidP="001D444C">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E80A3C">
              <w:rPr>
                <w:noProof/>
              </w:rPr>
              <w:t>5</w:t>
            </w:r>
          </w:fldSimple>
        </w:p>
      </w:tc>
      <w:tc>
        <w:tcPr>
          <w:tcW w:w="2885" w:type="pct"/>
        </w:tcPr>
        <w:p w14:paraId="3EB9605F" w14:textId="77777777" w:rsidR="000A0904" w:rsidRDefault="000A0904" w:rsidP="001D444C">
          <w:pPr>
            <w:pStyle w:val="isof1"/>
            <w:jc w:val="center"/>
          </w:pPr>
          <w:r>
            <w:t>© Insurance Services Office, Inc., 2013 </w:t>
          </w:r>
        </w:p>
      </w:tc>
      <w:tc>
        <w:tcPr>
          <w:tcW w:w="890" w:type="pct"/>
        </w:tcPr>
        <w:p w14:paraId="68B2F992" w14:textId="77777777" w:rsidR="000A0904" w:rsidRDefault="000A0904" w:rsidP="001D444C">
          <w:pPr>
            <w:pStyle w:val="isof2"/>
            <w:jc w:val="right"/>
          </w:pPr>
          <w:r>
            <w:t>CA 21 09 10 13</w:t>
          </w:r>
        </w:p>
      </w:tc>
      <w:tc>
        <w:tcPr>
          <w:tcW w:w="278" w:type="pct"/>
        </w:tcPr>
        <w:p w14:paraId="351D46CF" w14:textId="77777777" w:rsidR="000A0904" w:rsidRDefault="000A0904">
          <w:pPr>
            <w:jc w:val="right"/>
          </w:pPr>
        </w:p>
      </w:tc>
    </w:tr>
  </w:tbl>
  <w:p w14:paraId="0421D415" w14:textId="77777777" w:rsidR="000A0904" w:rsidRPr="001D444C" w:rsidRDefault="000A0904" w:rsidP="001D44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0A0904" w14:paraId="790F6710" w14:textId="77777777">
      <w:tc>
        <w:tcPr>
          <w:tcW w:w="940" w:type="pct"/>
        </w:tcPr>
        <w:p w14:paraId="2C4D5B4E" w14:textId="77777777" w:rsidR="000A0904" w:rsidRDefault="000A0904" w:rsidP="001D444C">
          <w:pPr>
            <w:pStyle w:val="isof2"/>
            <w:jc w:val="left"/>
          </w:pPr>
          <w:r>
            <w:t>CA 21 09 10 13</w:t>
          </w:r>
        </w:p>
      </w:tc>
      <w:tc>
        <w:tcPr>
          <w:tcW w:w="2885" w:type="pct"/>
        </w:tcPr>
        <w:p w14:paraId="2EB47DAD" w14:textId="77777777" w:rsidR="000A0904" w:rsidRDefault="000A0904" w:rsidP="001D444C">
          <w:pPr>
            <w:pStyle w:val="isof1"/>
            <w:jc w:val="center"/>
          </w:pPr>
          <w:r>
            <w:t>© Insurance Services Office, Inc., 2013 </w:t>
          </w:r>
        </w:p>
      </w:tc>
      <w:tc>
        <w:tcPr>
          <w:tcW w:w="890" w:type="pct"/>
        </w:tcPr>
        <w:p w14:paraId="5D46347B" w14:textId="77777777" w:rsidR="000A0904" w:rsidRDefault="000A0904" w:rsidP="001D444C">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E80A3C">
              <w:rPr>
                <w:noProof/>
              </w:rPr>
              <w:t>5</w:t>
            </w:r>
          </w:fldSimple>
        </w:p>
      </w:tc>
      <w:tc>
        <w:tcPr>
          <w:tcW w:w="278" w:type="pct"/>
        </w:tcPr>
        <w:p w14:paraId="69583C55" w14:textId="77777777" w:rsidR="000A0904" w:rsidRDefault="000A0904">
          <w:pPr>
            <w:jc w:val="right"/>
          </w:pPr>
        </w:p>
      </w:tc>
    </w:tr>
  </w:tbl>
  <w:p w14:paraId="5EF1B703" w14:textId="77777777" w:rsidR="000A0904" w:rsidRPr="001D444C" w:rsidRDefault="000A0904" w:rsidP="001D44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0A0904" w14:paraId="43D72902" w14:textId="77777777" w:rsidTr="001D444C">
      <w:tc>
        <w:tcPr>
          <w:tcW w:w="940" w:type="pct"/>
        </w:tcPr>
        <w:p w14:paraId="2457C0E9" w14:textId="77777777" w:rsidR="000A0904" w:rsidRDefault="000A0904" w:rsidP="001D444C">
          <w:pPr>
            <w:pStyle w:val="isof2"/>
            <w:jc w:val="left"/>
          </w:pPr>
          <w:r>
            <w:t>CA 21 09 10 13</w:t>
          </w:r>
        </w:p>
      </w:tc>
      <w:tc>
        <w:tcPr>
          <w:tcW w:w="2885" w:type="pct"/>
        </w:tcPr>
        <w:p w14:paraId="55906397" w14:textId="77777777" w:rsidR="000A0904" w:rsidRDefault="000A0904" w:rsidP="001D444C">
          <w:pPr>
            <w:pStyle w:val="isof1"/>
            <w:jc w:val="center"/>
          </w:pPr>
          <w:r>
            <w:t>© Insurance Services Office, Inc., 2013 </w:t>
          </w:r>
        </w:p>
      </w:tc>
      <w:tc>
        <w:tcPr>
          <w:tcW w:w="890" w:type="pct"/>
        </w:tcPr>
        <w:p w14:paraId="1F49737F" w14:textId="77777777" w:rsidR="000A0904" w:rsidRDefault="000A0904" w:rsidP="001D444C">
          <w:pPr>
            <w:pStyle w:val="isof2"/>
            <w:jc w:val="right"/>
          </w:pPr>
          <w:r>
            <w:t xml:space="preserve">Page </w:t>
          </w:r>
          <w:r>
            <w:fldChar w:fldCharType="begin"/>
          </w:r>
          <w:r>
            <w:instrText xml:space="preserve"> PAGE  \* MERGEFORMAT </w:instrText>
          </w:r>
          <w:r>
            <w:fldChar w:fldCharType="separate"/>
          </w:r>
          <w:r w:rsidR="00E80A3C">
            <w:rPr>
              <w:noProof/>
            </w:rPr>
            <w:t>1</w:t>
          </w:r>
          <w:r>
            <w:fldChar w:fldCharType="end"/>
          </w:r>
          <w:r>
            <w:t xml:space="preserve"> of </w:t>
          </w:r>
          <w:fldSimple w:instr=" NUMPAGES   \* MERGEFORMAT ">
            <w:r w:rsidR="00E80A3C">
              <w:rPr>
                <w:noProof/>
              </w:rPr>
              <w:t>5</w:t>
            </w:r>
          </w:fldSimple>
        </w:p>
      </w:tc>
      <w:tc>
        <w:tcPr>
          <w:tcW w:w="275" w:type="pct"/>
        </w:tcPr>
        <w:p w14:paraId="5FE0883B" w14:textId="77777777" w:rsidR="000A0904" w:rsidRDefault="000A0904">
          <w:pPr>
            <w:jc w:val="right"/>
          </w:pPr>
        </w:p>
      </w:tc>
    </w:tr>
  </w:tbl>
  <w:p w14:paraId="304D08F2" w14:textId="77777777" w:rsidR="000A0904" w:rsidRPr="001D444C" w:rsidRDefault="000A0904" w:rsidP="001D444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0A0904" w14:paraId="0137A8BF" w14:textId="77777777" w:rsidTr="001D444C">
      <w:tc>
        <w:tcPr>
          <w:tcW w:w="940" w:type="pct"/>
        </w:tcPr>
        <w:p w14:paraId="373DB413" w14:textId="77777777" w:rsidR="000A0904" w:rsidRDefault="000A0904" w:rsidP="001D444C">
          <w:pPr>
            <w:pStyle w:val="isof2"/>
            <w:jc w:val="left"/>
          </w:pPr>
          <w:r>
            <w:t xml:space="preserve">Page </w:t>
          </w:r>
          <w:r>
            <w:fldChar w:fldCharType="begin"/>
          </w:r>
          <w:r>
            <w:instrText xml:space="preserve"> PAGE  \* MERGEFORMAT </w:instrText>
          </w:r>
          <w:r>
            <w:fldChar w:fldCharType="separate"/>
          </w:r>
          <w:r w:rsidR="00E80A3C">
            <w:rPr>
              <w:noProof/>
            </w:rPr>
            <w:t>4</w:t>
          </w:r>
          <w:r>
            <w:fldChar w:fldCharType="end"/>
          </w:r>
          <w:r>
            <w:t xml:space="preserve"> of </w:t>
          </w:r>
          <w:fldSimple w:instr=" NUMPAGES   \* MERGEFORMAT ">
            <w:r w:rsidR="00E80A3C">
              <w:rPr>
                <w:noProof/>
              </w:rPr>
              <w:t>5</w:t>
            </w:r>
          </w:fldSimple>
        </w:p>
      </w:tc>
      <w:tc>
        <w:tcPr>
          <w:tcW w:w="2885" w:type="pct"/>
        </w:tcPr>
        <w:p w14:paraId="55321AF0" w14:textId="77777777" w:rsidR="000A0904" w:rsidRDefault="000A0904" w:rsidP="001D444C">
          <w:pPr>
            <w:pStyle w:val="isof1"/>
            <w:jc w:val="center"/>
          </w:pPr>
          <w:r>
            <w:t>© Insurance Services Office, Inc., 2013 </w:t>
          </w:r>
        </w:p>
      </w:tc>
      <w:tc>
        <w:tcPr>
          <w:tcW w:w="890" w:type="pct"/>
        </w:tcPr>
        <w:p w14:paraId="7E404173" w14:textId="77777777" w:rsidR="000A0904" w:rsidRDefault="000A0904" w:rsidP="001D444C">
          <w:pPr>
            <w:pStyle w:val="isof2"/>
            <w:jc w:val="right"/>
          </w:pPr>
          <w:r>
            <w:t>CA 21 09 10 13</w:t>
          </w:r>
        </w:p>
      </w:tc>
      <w:tc>
        <w:tcPr>
          <w:tcW w:w="275" w:type="pct"/>
        </w:tcPr>
        <w:p w14:paraId="021BD7EF" w14:textId="77777777" w:rsidR="000A0904" w:rsidRDefault="000A0904">
          <w:pPr>
            <w:jc w:val="right"/>
          </w:pPr>
        </w:p>
      </w:tc>
    </w:tr>
  </w:tbl>
  <w:p w14:paraId="4F514E5A" w14:textId="77777777" w:rsidR="000A0904" w:rsidRPr="001D444C" w:rsidRDefault="000A0904" w:rsidP="001D444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0A0904" w14:paraId="0835B6B3" w14:textId="77777777" w:rsidTr="001D444C">
      <w:tc>
        <w:tcPr>
          <w:tcW w:w="940" w:type="pct"/>
        </w:tcPr>
        <w:p w14:paraId="5C30387A" w14:textId="77777777" w:rsidR="000A0904" w:rsidRDefault="000A0904" w:rsidP="001D444C">
          <w:pPr>
            <w:pStyle w:val="isof2"/>
            <w:jc w:val="left"/>
          </w:pPr>
          <w:r>
            <w:t>CA 21 09 10 13</w:t>
          </w:r>
        </w:p>
      </w:tc>
      <w:tc>
        <w:tcPr>
          <w:tcW w:w="2885" w:type="pct"/>
        </w:tcPr>
        <w:p w14:paraId="40F397D5" w14:textId="77777777" w:rsidR="000A0904" w:rsidRDefault="000A0904" w:rsidP="001D444C">
          <w:pPr>
            <w:pStyle w:val="isof1"/>
            <w:jc w:val="center"/>
          </w:pPr>
          <w:r>
            <w:t>© Insurance Services Office, Inc., 2013 </w:t>
          </w:r>
        </w:p>
      </w:tc>
      <w:tc>
        <w:tcPr>
          <w:tcW w:w="890" w:type="pct"/>
        </w:tcPr>
        <w:p w14:paraId="5C14955A" w14:textId="77777777" w:rsidR="000A0904" w:rsidRDefault="000A0904" w:rsidP="001D444C">
          <w:pPr>
            <w:pStyle w:val="isof2"/>
            <w:jc w:val="right"/>
          </w:pPr>
          <w:r>
            <w:t xml:space="preserve">Page </w:t>
          </w:r>
          <w:r>
            <w:fldChar w:fldCharType="begin"/>
          </w:r>
          <w:r>
            <w:instrText xml:space="preserve"> PAGE  \* MERGEFORMAT </w:instrText>
          </w:r>
          <w:r>
            <w:fldChar w:fldCharType="separate"/>
          </w:r>
          <w:r w:rsidR="00E80A3C">
            <w:rPr>
              <w:noProof/>
            </w:rPr>
            <w:t>5</w:t>
          </w:r>
          <w:r>
            <w:fldChar w:fldCharType="end"/>
          </w:r>
          <w:r>
            <w:t xml:space="preserve"> of </w:t>
          </w:r>
          <w:fldSimple w:instr=" NUMPAGES   \* MERGEFORMAT ">
            <w:r w:rsidR="00E80A3C">
              <w:rPr>
                <w:noProof/>
              </w:rPr>
              <w:t>5</w:t>
            </w:r>
          </w:fldSimple>
        </w:p>
      </w:tc>
      <w:tc>
        <w:tcPr>
          <w:tcW w:w="275" w:type="pct"/>
        </w:tcPr>
        <w:p w14:paraId="1CB288C5" w14:textId="77777777" w:rsidR="000A0904" w:rsidRDefault="000A0904">
          <w:pPr>
            <w:jc w:val="right"/>
          </w:pPr>
        </w:p>
      </w:tc>
    </w:tr>
  </w:tbl>
  <w:p w14:paraId="0FAEAF4C" w14:textId="77777777" w:rsidR="000A0904" w:rsidRPr="001D444C" w:rsidRDefault="000A0904" w:rsidP="001D44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B3901" w14:textId="77777777" w:rsidR="001434AF" w:rsidRDefault="001434AF">
      <w:r>
        <w:separator/>
      </w:r>
    </w:p>
  </w:footnote>
  <w:footnote w:type="continuationSeparator" w:id="0">
    <w:p w14:paraId="3411F5FD" w14:textId="77777777" w:rsidR="001434AF" w:rsidRDefault="001434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6062"/>
      <w:gridCol w:w="4234"/>
    </w:tblGrid>
    <w:tr w:rsidR="000A0904" w14:paraId="755A61BC" w14:textId="77777777" w:rsidTr="00945E58">
      <w:tc>
        <w:tcPr>
          <w:tcW w:w="2944" w:type="pct"/>
        </w:tcPr>
        <w:p w14:paraId="758C14F4" w14:textId="1AB63187" w:rsidR="000A0904" w:rsidRDefault="000A0904" w:rsidP="001D444C">
          <w:pPr>
            <w:pStyle w:val="isof1"/>
            <w:jc w:val="left"/>
          </w:pPr>
          <w:r>
            <w:t>POLICY NUMBER:</w:t>
          </w:r>
          <w:r w:rsidR="00B52BAD">
            <w:t xml:space="preserve"> </w:t>
          </w:r>
          <w:bookmarkStart w:id="0" w:name="PolicyNumber"/>
          <w:bookmarkEnd w:id="0"/>
        </w:p>
      </w:tc>
      <w:tc>
        <w:tcPr>
          <w:tcW w:w="2056" w:type="pct"/>
        </w:tcPr>
        <w:p w14:paraId="1A0CBA79" w14:textId="77777777" w:rsidR="000A0904" w:rsidRDefault="000A0904" w:rsidP="001D444C">
          <w:pPr>
            <w:pStyle w:val="isof2"/>
            <w:jc w:val="right"/>
          </w:pPr>
          <w:r>
            <w:t>COMMERCIAL AUTO</w:t>
          </w:r>
        </w:p>
      </w:tc>
    </w:tr>
    <w:tr w:rsidR="000A0904" w14:paraId="3B9AE91A" w14:textId="77777777" w:rsidTr="00945E58">
      <w:tc>
        <w:tcPr>
          <w:tcW w:w="2944" w:type="pct"/>
        </w:tcPr>
        <w:p w14:paraId="276468D4" w14:textId="77777777" w:rsidR="000A0904" w:rsidRDefault="000A0904">
          <w:pPr>
            <w:pStyle w:val="Header"/>
          </w:pPr>
        </w:p>
      </w:tc>
      <w:tc>
        <w:tcPr>
          <w:tcW w:w="2056" w:type="pct"/>
        </w:tcPr>
        <w:p w14:paraId="5216467C" w14:textId="77777777" w:rsidR="000A0904" w:rsidRDefault="000A0904" w:rsidP="001D444C">
          <w:pPr>
            <w:pStyle w:val="isof2"/>
            <w:jc w:val="right"/>
          </w:pPr>
          <w:r>
            <w:t>CA 21 09 10 13</w:t>
          </w:r>
        </w:p>
      </w:tc>
    </w:tr>
  </w:tbl>
  <w:p w14:paraId="40ED4D0F" w14:textId="77777777" w:rsidR="000A0904" w:rsidRDefault="000A0904" w:rsidP="001D444C">
    <w:pPr>
      <w:pStyle w:val="Header"/>
    </w:pPr>
  </w:p>
  <w:p w14:paraId="6AB1FE48" w14:textId="77777777" w:rsidR="000A0904" w:rsidRDefault="000A0904">
    <w:pPr>
      <w:pStyle w:val="isof3"/>
    </w:pPr>
    <w:r>
      <w:t>THIS ENDORSEMENT CHANGES THE POLICY.  PLEASE READ IT CAREFULLY.</w:t>
    </w:r>
  </w:p>
  <w:p w14:paraId="4974F516" w14:textId="77777777" w:rsidR="000A0904" w:rsidRPr="001D444C" w:rsidRDefault="000A0904" w:rsidP="001D44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B348D" w14:textId="77777777" w:rsidR="000A0904" w:rsidRPr="001D444C" w:rsidRDefault="000A0904" w:rsidP="001D44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4A529" w14:textId="77777777" w:rsidR="000A0904" w:rsidRPr="001D444C" w:rsidRDefault="000A0904" w:rsidP="001D44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1961647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mirrorMargin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onsecutiveHyphenLimit w:val="3"/>
  <w:hyphenationZone w:val="480"/>
  <w:evenAndOddHeaders/>
  <w:drawingGridHorizontalSpacing w:val="100"/>
  <w:drawingGridVerticalSpacing w:val="136"/>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21_09_10_13"/>
    <w:docVar w:name="isoform$" w:val="Y"/>
    <w:docVar w:name="nc$" w:val=" 0"/>
    <w:docVar w:name="nct$" w:val=" 0"/>
    <w:docVar w:name="nd$" w:val=" 0"/>
    <w:docVar w:name="newdoc$" w:val="N"/>
    <w:docVar w:name="nl$" w:val=" 0"/>
    <w:docVar w:name="nm$" w:val=" 0"/>
    <w:docVar w:name="NoCopyright$" w:val="No"/>
    <w:docVar w:name="nr$" w:val=" 0"/>
    <w:docVar w:name="setmark$" w:val="Y"/>
    <w:docVar w:name="strattachment" w:val="12"/>
    <w:docVar w:name="strBookmarkName" w:val=" "/>
    <w:docVar w:name="strBooks" w:val=" "/>
    <w:docVar w:name="strDte" w:val="12/12/2001"/>
    <w:docVar w:name="strForm" w:val="iso"/>
    <w:docVar w:name="strIMDBM" w:val=" "/>
    <w:docVar w:name="strIsoform" w:val="Y"/>
    <w:docVar w:name="strISOLongName" w:val=" "/>
    <w:docVar w:name="strItem" w:val="BN HJ UJ"/>
    <w:docVar w:name="strnc" w:val=" 0"/>
    <w:docVar w:name="strnct" w:val=" 0"/>
    <w:docVar w:name="strnd" w:val=" 0"/>
    <w:docVar w:name="strNewDoc" w:val="N"/>
    <w:docVar w:name="strnl" w:val=" 0"/>
    <w:docVar w:name="strnm" w:val=" 0"/>
    <w:docVar w:name="strNoCopyright" w:val="No"/>
    <w:docVar w:name="strNoCopyright$" w:val=" "/>
    <w:docVar w:name="strnr" w:val=" 0"/>
    <w:docVar w:name="strPgno" w:val="8"/>
    <w:docVar w:name="strSetmark" w:val="Y"/>
    <w:docVar w:name="strSetmark$" w:val="Y"/>
    <w:docVar w:name="strStatus" w:val="Agenda"/>
    <w:docVar w:name="strTitle" w:val="Commercial"/>
    <w:docVar w:name="strType" w:val="Commercial Lines"/>
    <w:docVar w:name="styleflag$" w:val="N"/>
    <w:docVar w:name="title$" w:val="Commercial"/>
    <w:docVar w:name="type$" w:val="Commercial Lines"/>
  </w:docVars>
  <w:rsids>
    <w:rsidRoot w:val="00400C52"/>
    <w:rsid w:val="00025EB0"/>
    <w:rsid w:val="0003600D"/>
    <w:rsid w:val="00051526"/>
    <w:rsid w:val="000619B6"/>
    <w:rsid w:val="0009117C"/>
    <w:rsid w:val="000A0904"/>
    <w:rsid w:val="000D3F65"/>
    <w:rsid w:val="00140864"/>
    <w:rsid w:val="001434AF"/>
    <w:rsid w:val="001602C0"/>
    <w:rsid w:val="00166BF5"/>
    <w:rsid w:val="00176412"/>
    <w:rsid w:val="001779DB"/>
    <w:rsid w:val="0019497A"/>
    <w:rsid w:val="001A7FEC"/>
    <w:rsid w:val="001B3B93"/>
    <w:rsid w:val="001B58EE"/>
    <w:rsid w:val="001D444C"/>
    <w:rsid w:val="001E01B3"/>
    <w:rsid w:val="00217971"/>
    <w:rsid w:val="00227DA8"/>
    <w:rsid w:val="00241946"/>
    <w:rsid w:val="002507BF"/>
    <w:rsid w:val="00256E80"/>
    <w:rsid w:val="00267976"/>
    <w:rsid w:val="002A57F9"/>
    <w:rsid w:val="002F3798"/>
    <w:rsid w:val="002F3DF9"/>
    <w:rsid w:val="003203FE"/>
    <w:rsid w:val="003215DC"/>
    <w:rsid w:val="003215FD"/>
    <w:rsid w:val="00340244"/>
    <w:rsid w:val="003615A7"/>
    <w:rsid w:val="003703D6"/>
    <w:rsid w:val="00371F8F"/>
    <w:rsid w:val="0039188A"/>
    <w:rsid w:val="003B5C69"/>
    <w:rsid w:val="003F68AD"/>
    <w:rsid w:val="003F6C38"/>
    <w:rsid w:val="00400C52"/>
    <w:rsid w:val="004400C3"/>
    <w:rsid w:val="00441D5D"/>
    <w:rsid w:val="00450922"/>
    <w:rsid w:val="00456B98"/>
    <w:rsid w:val="004579AB"/>
    <w:rsid w:val="004C6E29"/>
    <w:rsid w:val="004E4079"/>
    <w:rsid w:val="004F12EA"/>
    <w:rsid w:val="004F5EF9"/>
    <w:rsid w:val="00513BFD"/>
    <w:rsid w:val="0054098A"/>
    <w:rsid w:val="00553008"/>
    <w:rsid w:val="00567FE7"/>
    <w:rsid w:val="00584C4D"/>
    <w:rsid w:val="00597ED3"/>
    <w:rsid w:val="005A44FD"/>
    <w:rsid w:val="005B21DC"/>
    <w:rsid w:val="005B41C6"/>
    <w:rsid w:val="005E60F4"/>
    <w:rsid w:val="006060B6"/>
    <w:rsid w:val="00621118"/>
    <w:rsid w:val="0062325F"/>
    <w:rsid w:val="00632310"/>
    <w:rsid w:val="00637C50"/>
    <w:rsid w:val="00694236"/>
    <w:rsid w:val="006967F7"/>
    <w:rsid w:val="006D0BF9"/>
    <w:rsid w:val="006F365A"/>
    <w:rsid w:val="0071769B"/>
    <w:rsid w:val="00742962"/>
    <w:rsid w:val="0074443D"/>
    <w:rsid w:val="00751D72"/>
    <w:rsid w:val="00754E16"/>
    <w:rsid w:val="0079490B"/>
    <w:rsid w:val="007F65F9"/>
    <w:rsid w:val="0080105C"/>
    <w:rsid w:val="0083414A"/>
    <w:rsid w:val="008610E2"/>
    <w:rsid w:val="00872B1E"/>
    <w:rsid w:val="0087679A"/>
    <w:rsid w:val="008D759B"/>
    <w:rsid w:val="008E2BC5"/>
    <w:rsid w:val="008F2130"/>
    <w:rsid w:val="008F2C8B"/>
    <w:rsid w:val="00921624"/>
    <w:rsid w:val="009370BA"/>
    <w:rsid w:val="009412C4"/>
    <w:rsid w:val="00945733"/>
    <w:rsid w:val="00945E58"/>
    <w:rsid w:val="0096465C"/>
    <w:rsid w:val="00970EB8"/>
    <w:rsid w:val="00977748"/>
    <w:rsid w:val="009E235C"/>
    <w:rsid w:val="009E4A9F"/>
    <w:rsid w:val="00A003D9"/>
    <w:rsid w:val="00A5674D"/>
    <w:rsid w:val="00A56CBA"/>
    <w:rsid w:val="00A61E93"/>
    <w:rsid w:val="00A97396"/>
    <w:rsid w:val="00AA18AD"/>
    <w:rsid w:val="00AA4354"/>
    <w:rsid w:val="00AC70E8"/>
    <w:rsid w:val="00B02B62"/>
    <w:rsid w:val="00B04078"/>
    <w:rsid w:val="00B10216"/>
    <w:rsid w:val="00B160C7"/>
    <w:rsid w:val="00B16227"/>
    <w:rsid w:val="00B31CEB"/>
    <w:rsid w:val="00B52BAD"/>
    <w:rsid w:val="00B556C2"/>
    <w:rsid w:val="00B62AA4"/>
    <w:rsid w:val="00B74D10"/>
    <w:rsid w:val="00B93618"/>
    <w:rsid w:val="00BC3319"/>
    <w:rsid w:val="00BC70E5"/>
    <w:rsid w:val="00BE167E"/>
    <w:rsid w:val="00BE16D7"/>
    <w:rsid w:val="00BF7B49"/>
    <w:rsid w:val="00D00E3F"/>
    <w:rsid w:val="00D042D3"/>
    <w:rsid w:val="00D04DC2"/>
    <w:rsid w:val="00D80183"/>
    <w:rsid w:val="00D9301E"/>
    <w:rsid w:val="00DA28F9"/>
    <w:rsid w:val="00DA47E8"/>
    <w:rsid w:val="00DA6317"/>
    <w:rsid w:val="00DE1ACC"/>
    <w:rsid w:val="00DE3DF1"/>
    <w:rsid w:val="00DE5BAC"/>
    <w:rsid w:val="00DF04F7"/>
    <w:rsid w:val="00DF3A63"/>
    <w:rsid w:val="00DF5CDF"/>
    <w:rsid w:val="00E00794"/>
    <w:rsid w:val="00E0554A"/>
    <w:rsid w:val="00E1413C"/>
    <w:rsid w:val="00E23431"/>
    <w:rsid w:val="00E45C17"/>
    <w:rsid w:val="00E639A8"/>
    <w:rsid w:val="00E8014A"/>
    <w:rsid w:val="00E80A3C"/>
    <w:rsid w:val="00E878F2"/>
    <w:rsid w:val="00E90204"/>
    <w:rsid w:val="00EC33F9"/>
    <w:rsid w:val="00EC71C1"/>
    <w:rsid w:val="00ED55FF"/>
    <w:rsid w:val="00EE2619"/>
    <w:rsid w:val="00EF1A03"/>
    <w:rsid w:val="00F17A6D"/>
    <w:rsid w:val="00F26733"/>
    <w:rsid w:val="00F30AA6"/>
    <w:rsid w:val="00F43BAB"/>
    <w:rsid w:val="00F47939"/>
    <w:rsid w:val="00FB5C60"/>
    <w:rsid w:val="00FC34FE"/>
    <w:rsid w:val="00FD2FC8"/>
    <w:rsid w:val="00FD399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5D64F4E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0904"/>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0A0904"/>
    <w:pPr>
      <w:spacing w:before="240"/>
      <w:outlineLvl w:val="0"/>
    </w:pPr>
    <w:rPr>
      <w:rFonts w:ascii="Helv" w:hAnsi="Helv"/>
      <w:b/>
      <w:sz w:val="24"/>
      <w:u w:val="single"/>
    </w:rPr>
  </w:style>
  <w:style w:type="paragraph" w:styleId="Heading2">
    <w:name w:val="heading 2"/>
    <w:basedOn w:val="Normal"/>
    <w:next w:val="Normal"/>
    <w:link w:val="Heading2Char"/>
    <w:qFormat/>
    <w:rsid w:val="000A0904"/>
    <w:pPr>
      <w:spacing w:before="120"/>
      <w:outlineLvl w:val="1"/>
    </w:pPr>
    <w:rPr>
      <w:rFonts w:ascii="Helv" w:hAnsi="Helv"/>
      <w:b/>
      <w:sz w:val="24"/>
    </w:rPr>
  </w:style>
  <w:style w:type="paragraph" w:styleId="Heading3">
    <w:name w:val="heading 3"/>
    <w:basedOn w:val="Normal"/>
    <w:next w:val="Normal"/>
    <w:link w:val="Heading3Char"/>
    <w:qFormat/>
    <w:rsid w:val="000A0904"/>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flushleft">
    <w:name w:val="title flush left"/>
    <w:basedOn w:val="isonormal"/>
    <w:next w:val="blocktext1"/>
    <w:rsid w:val="000A0904"/>
    <w:pPr>
      <w:keepLines/>
      <w:framePr w:w="1872" w:wrap="around" w:vAnchor="text" w:hAnchor="page" w:x="1080" w:y="1"/>
    </w:pPr>
    <w:rPr>
      <w:b/>
      <w:caps/>
    </w:rPr>
  </w:style>
  <w:style w:type="paragraph" w:customStyle="1" w:styleId="isonormal">
    <w:name w:val="isonormal"/>
    <w:rsid w:val="000A0904"/>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blocktext1">
    <w:name w:val="blocktext1"/>
    <w:basedOn w:val="isonormal"/>
    <w:rsid w:val="000A0904"/>
    <w:pPr>
      <w:keepLines/>
      <w:jc w:val="both"/>
    </w:pPr>
  </w:style>
  <w:style w:type="paragraph" w:customStyle="1" w:styleId="blockhd1">
    <w:name w:val="blockhd1"/>
    <w:basedOn w:val="isonormal"/>
    <w:next w:val="blocktext1"/>
    <w:rsid w:val="000A0904"/>
    <w:pPr>
      <w:keepNext/>
      <w:keepLines/>
      <w:suppressAutoHyphens/>
    </w:pPr>
    <w:rPr>
      <w:b/>
    </w:rPr>
  </w:style>
  <w:style w:type="paragraph" w:customStyle="1" w:styleId="blockhd2">
    <w:name w:val="blockhd2"/>
    <w:basedOn w:val="isonormal"/>
    <w:next w:val="blocktext2"/>
    <w:rsid w:val="000A0904"/>
    <w:pPr>
      <w:keepNext/>
      <w:keepLines/>
      <w:suppressAutoHyphens/>
      <w:ind w:left="302"/>
    </w:pPr>
    <w:rPr>
      <w:b/>
    </w:rPr>
  </w:style>
  <w:style w:type="paragraph" w:customStyle="1" w:styleId="blocktext2">
    <w:name w:val="blocktext2"/>
    <w:basedOn w:val="isonormal"/>
    <w:rsid w:val="000A0904"/>
    <w:pPr>
      <w:keepLines/>
      <w:ind w:left="302"/>
      <w:jc w:val="both"/>
    </w:pPr>
  </w:style>
  <w:style w:type="paragraph" w:customStyle="1" w:styleId="blockhd3">
    <w:name w:val="blockhd3"/>
    <w:basedOn w:val="isonormal"/>
    <w:next w:val="blocktext3"/>
    <w:rsid w:val="000A0904"/>
    <w:pPr>
      <w:keepNext/>
      <w:keepLines/>
      <w:suppressAutoHyphens/>
      <w:ind w:left="605"/>
    </w:pPr>
    <w:rPr>
      <w:b/>
    </w:rPr>
  </w:style>
  <w:style w:type="paragraph" w:customStyle="1" w:styleId="blocktext3">
    <w:name w:val="blocktext3"/>
    <w:basedOn w:val="isonormal"/>
    <w:rsid w:val="000A0904"/>
    <w:pPr>
      <w:keepLines/>
      <w:ind w:left="600"/>
      <w:jc w:val="both"/>
    </w:pPr>
  </w:style>
  <w:style w:type="paragraph" w:customStyle="1" w:styleId="blockhd4">
    <w:name w:val="blockhd4"/>
    <w:basedOn w:val="isonormal"/>
    <w:next w:val="blocktext4"/>
    <w:rsid w:val="000A0904"/>
    <w:pPr>
      <w:keepNext/>
      <w:keepLines/>
      <w:suppressAutoHyphens/>
      <w:ind w:left="907"/>
    </w:pPr>
    <w:rPr>
      <w:b/>
    </w:rPr>
  </w:style>
  <w:style w:type="paragraph" w:customStyle="1" w:styleId="blocktext4">
    <w:name w:val="blocktext4"/>
    <w:basedOn w:val="isonormal"/>
    <w:rsid w:val="000A0904"/>
    <w:pPr>
      <w:keepLines/>
      <w:ind w:left="907"/>
      <w:jc w:val="both"/>
    </w:pPr>
  </w:style>
  <w:style w:type="paragraph" w:customStyle="1" w:styleId="blockhd5">
    <w:name w:val="blockhd5"/>
    <w:basedOn w:val="isonormal"/>
    <w:next w:val="blocktext5"/>
    <w:rsid w:val="000A0904"/>
    <w:pPr>
      <w:keepNext/>
      <w:keepLines/>
      <w:suppressAutoHyphens/>
      <w:ind w:left="1195"/>
    </w:pPr>
    <w:rPr>
      <w:b/>
    </w:rPr>
  </w:style>
  <w:style w:type="paragraph" w:customStyle="1" w:styleId="blocktext5">
    <w:name w:val="blocktext5"/>
    <w:basedOn w:val="isonormal"/>
    <w:rsid w:val="000A0904"/>
    <w:pPr>
      <w:keepLines/>
      <w:ind w:left="1195"/>
      <w:jc w:val="both"/>
    </w:pPr>
  </w:style>
  <w:style w:type="paragraph" w:customStyle="1" w:styleId="blockhd6">
    <w:name w:val="blockhd6"/>
    <w:basedOn w:val="isonormal"/>
    <w:next w:val="blocktext6"/>
    <w:rsid w:val="000A0904"/>
    <w:pPr>
      <w:keepNext/>
      <w:keepLines/>
      <w:suppressAutoHyphens/>
      <w:ind w:left="1498"/>
    </w:pPr>
    <w:rPr>
      <w:b/>
    </w:rPr>
  </w:style>
  <w:style w:type="paragraph" w:customStyle="1" w:styleId="blocktext6">
    <w:name w:val="blocktext6"/>
    <w:basedOn w:val="isonormal"/>
    <w:rsid w:val="000A0904"/>
    <w:pPr>
      <w:keepLines/>
      <w:ind w:left="1498"/>
      <w:jc w:val="both"/>
    </w:pPr>
  </w:style>
  <w:style w:type="paragraph" w:customStyle="1" w:styleId="blockhd7">
    <w:name w:val="blockhd7"/>
    <w:basedOn w:val="isonormal"/>
    <w:next w:val="blocktext7"/>
    <w:rsid w:val="000A0904"/>
    <w:pPr>
      <w:keepNext/>
      <w:keepLines/>
      <w:suppressAutoHyphens/>
      <w:ind w:left="1800"/>
    </w:pPr>
    <w:rPr>
      <w:b/>
    </w:rPr>
  </w:style>
  <w:style w:type="paragraph" w:customStyle="1" w:styleId="blocktext7">
    <w:name w:val="blocktext7"/>
    <w:basedOn w:val="isonormal"/>
    <w:rsid w:val="000A0904"/>
    <w:pPr>
      <w:keepLines/>
      <w:ind w:left="1800"/>
      <w:jc w:val="both"/>
    </w:pPr>
  </w:style>
  <w:style w:type="paragraph" w:customStyle="1" w:styleId="blockhd8">
    <w:name w:val="blockhd8"/>
    <w:basedOn w:val="isonormal"/>
    <w:next w:val="blocktext8"/>
    <w:rsid w:val="000A0904"/>
    <w:pPr>
      <w:keepNext/>
      <w:keepLines/>
      <w:suppressAutoHyphens/>
      <w:ind w:left="2102"/>
    </w:pPr>
    <w:rPr>
      <w:b/>
    </w:rPr>
  </w:style>
  <w:style w:type="paragraph" w:customStyle="1" w:styleId="blocktext8">
    <w:name w:val="blocktext8"/>
    <w:basedOn w:val="isonormal"/>
    <w:rsid w:val="000A0904"/>
    <w:pPr>
      <w:keepLines/>
      <w:ind w:left="2102"/>
      <w:jc w:val="both"/>
    </w:pPr>
  </w:style>
  <w:style w:type="paragraph" w:customStyle="1" w:styleId="blockhd9">
    <w:name w:val="blockhd9"/>
    <w:basedOn w:val="isonormal"/>
    <w:next w:val="blocktext9"/>
    <w:rsid w:val="000A0904"/>
    <w:pPr>
      <w:keepNext/>
      <w:keepLines/>
      <w:suppressAutoHyphens/>
      <w:ind w:left="2405"/>
    </w:pPr>
    <w:rPr>
      <w:b/>
    </w:rPr>
  </w:style>
  <w:style w:type="paragraph" w:customStyle="1" w:styleId="blocktext9">
    <w:name w:val="blocktext9"/>
    <w:basedOn w:val="isonormal"/>
    <w:rsid w:val="000A0904"/>
    <w:pPr>
      <w:keepLines/>
      <w:ind w:left="2405"/>
      <w:jc w:val="both"/>
    </w:pPr>
  </w:style>
  <w:style w:type="paragraph" w:customStyle="1" w:styleId="colline">
    <w:name w:val="colline"/>
    <w:basedOn w:val="isonormal"/>
    <w:next w:val="blocktext1"/>
    <w:rsid w:val="000A0904"/>
    <w:pPr>
      <w:pBdr>
        <w:bottom w:val="single" w:sz="6" w:space="0" w:color="auto"/>
      </w:pBdr>
      <w:spacing w:before="0" w:line="80" w:lineRule="exact"/>
    </w:pPr>
  </w:style>
  <w:style w:type="paragraph" w:customStyle="1" w:styleId="sectiontitlecenter">
    <w:name w:val="section title center"/>
    <w:basedOn w:val="isonormal"/>
    <w:rsid w:val="000A0904"/>
    <w:pPr>
      <w:keepNext/>
      <w:keepLines/>
      <w:pBdr>
        <w:top w:val="single" w:sz="6" w:space="3" w:color="auto"/>
      </w:pBdr>
      <w:jc w:val="center"/>
    </w:pPr>
    <w:rPr>
      <w:b/>
      <w:caps/>
      <w:sz w:val="24"/>
    </w:rPr>
  </w:style>
  <w:style w:type="character" w:styleId="CommentReference">
    <w:name w:val="annotation reference"/>
    <w:semiHidden/>
    <w:rsid w:val="00B31CEB"/>
    <w:rPr>
      <w:sz w:val="16"/>
    </w:rPr>
  </w:style>
  <w:style w:type="paragraph" w:customStyle="1" w:styleId="sectiontitleflushleft">
    <w:name w:val="section title flush left"/>
    <w:basedOn w:val="isonormal"/>
    <w:rsid w:val="000A0904"/>
    <w:pPr>
      <w:keepNext/>
      <w:keepLines/>
      <w:pBdr>
        <w:top w:val="single" w:sz="6" w:space="3" w:color="auto"/>
      </w:pBdr>
    </w:pPr>
    <w:rPr>
      <w:b/>
      <w:caps/>
      <w:sz w:val="24"/>
    </w:rPr>
  </w:style>
  <w:style w:type="paragraph" w:customStyle="1" w:styleId="outlinehd1">
    <w:name w:val="outlinehd1"/>
    <w:basedOn w:val="isonormal"/>
    <w:next w:val="blocktext2"/>
    <w:rsid w:val="000A0904"/>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0A0904"/>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0A0904"/>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0A0904"/>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0A0904"/>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0A0904"/>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0A0904"/>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0A0904"/>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0A0904"/>
    <w:pPr>
      <w:keepNext/>
      <w:keepLines/>
      <w:tabs>
        <w:tab w:val="right" w:pos="2580"/>
        <w:tab w:val="left" w:pos="2700"/>
      </w:tabs>
      <w:suppressAutoHyphens/>
      <w:ind w:left="2707" w:hanging="2707"/>
    </w:pPr>
    <w:rPr>
      <w:b/>
    </w:rPr>
  </w:style>
  <w:style w:type="paragraph" w:customStyle="1" w:styleId="outlinetxt1">
    <w:name w:val="outlinetxt1"/>
    <w:basedOn w:val="isonormal"/>
    <w:rsid w:val="000A0904"/>
    <w:pPr>
      <w:keepLines/>
      <w:tabs>
        <w:tab w:val="right" w:pos="180"/>
        <w:tab w:val="left" w:pos="300"/>
      </w:tabs>
      <w:ind w:left="300" w:hanging="300"/>
      <w:jc w:val="both"/>
    </w:pPr>
    <w:rPr>
      <w:b/>
    </w:rPr>
  </w:style>
  <w:style w:type="paragraph" w:customStyle="1" w:styleId="outlinetxt2">
    <w:name w:val="outlinetxt2"/>
    <w:basedOn w:val="isonormal"/>
    <w:rsid w:val="000A0904"/>
    <w:pPr>
      <w:keepLines/>
      <w:tabs>
        <w:tab w:val="right" w:pos="480"/>
        <w:tab w:val="left" w:pos="600"/>
      </w:tabs>
      <w:ind w:left="600" w:hanging="600"/>
      <w:jc w:val="both"/>
    </w:pPr>
    <w:rPr>
      <w:b/>
    </w:rPr>
  </w:style>
  <w:style w:type="paragraph" w:customStyle="1" w:styleId="outlinetxt3">
    <w:name w:val="outlinetxt3"/>
    <w:basedOn w:val="isonormal"/>
    <w:rsid w:val="000A0904"/>
    <w:pPr>
      <w:keepLines/>
      <w:tabs>
        <w:tab w:val="right" w:pos="780"/>
        <w:tab w:val="left" w:pos="900"/>
      </w:tabs>
      <w:ind w:left="900" w:hanging="900"/>
      <w:jc w:val="both"/>
    </w:pPr>
    <w:rPr>
      <w:b/>
    </w:rPr>
  </w:style>
  <w:style w:type="paragraph" w:customStyle="1" w:styleId="outlinetxt4">
    <w:name w:val="outlinetxt4"/>
    <w:basedOn w:val="isonormal"/>
    <w:rsid w:val="000A0904"/>
    <w:pPr>
      <w:keepLines/>
      <w:tabs>
        <w:tab w:val="right" w:pos="1080"/>
        <w:tab w:val="left" w:pos="1200"/>
      </w:tabs>
      <w:ind w:left="1200" w:hanging="1200"/>
      <w:jc w:val="both"/>
    </w:pPr>
    <w:rPr>
      <w:b/>
    </w:rPr>
  </w:style>
  <w:style w:type="paragraph" w:customStyle="1" w:styleId="outlinetxt5">
    <w:name w:val="outlinetxt5"/>
    <w:basedOn w:val="isonormal"/>
    <w:rsid w:val="000A0904"/>
    <w:pPr>
      <w:keepLines/>
      <w:tabs>
        <w:tab w:val="right" w:pos="1380"/>
        <w:tab w:val="left" w:pos="1500"/>
      </w:tabs>
      <w:ind w:left="1500" w:hanging="1500"/>
      <w:jc w:val="both"/>
    </w:pPr>
    <w:rPr>
      <w:b/>
    </w:rPr>
  </w:style>
  <w:style w:type="paragraph" w:customStyle="1" w:styleId="outlinetxt6">
    <w:name w:val="outlinetxt6"/>
    <w:basedOn w:val="isonormal"/>
    <w:rsid w:val="000A0904"/>
    <w:pPr>
      <w:keepLines/>
      <w:tabs>
        <w:tab w:val="right" w:pos="1680"/>
        <w:tab w:val="left" w:pos="1800"/>
      </w:tabs>
      <w:ind w:left="1800" w:hanging="1800"/>
      <w:jc w:val="both"/>
    </w:pPr>
    <w:rPr>
      <w:b/>
    </w:rPr>
  </w:style>
  <w:style w:type="paragraph" w:customStyle="1" w:styleId="outlinetxt7">
    <w:name w:val="outlinetxt7"/>
    <w:basedOn w:val="isonormal"/>
    <w:rsid w:val="000A0904"/>
    <w:pPr>
      <w:keepLines/>
      <w:tabs>
        <w:tab w:val="right" w:pos="1980"/>
        <w:tab w:val="left" w:pos="2100"/>
      </w:tabs>
      <w:ind w:left="2100" w:hanging="2100"/>
      <w:jc w:val="both"/>
    </w:pPr>
    <w:rPr>
      <w:b/>
    </w:rPr>
  </w:style>
  <w:style w:type="paragraph" w:customStyle="1" w:styleId="outlinetxt8">
    <w:name w:val="outlinetxt8"/>
    <w:basedOn w:val="isonormal"/>
    <w:rsid w:val="000A0904"/>
    <w:pPr>
      <w:keepLines/>
      <w:tabs>
        <w:tab w:val="right" w:pos="2280"/>
        <w:tab w:val="left" w:pos="2400"/>
      </w:tabs>
      <w:ind w:left="2400" w:hanging="2400"/>
      <w:jc w:val="both"/>
    </w:pPr>
    <w:rPr>
      <w:b/>
    </w:rPr>
  </w:style>
  <w:style w:type="paragraph" w:customStyle="1" w:styleId="outlinetxt9">
    <w:name w:val="outlinetxt9"/>
    <w:basedOn w:val="isonormal"/>
    <w:rsid w:val="000A0904"/>
    <w:pPr>
      <w:keepLines/>
      <w:tabs>
        <w:tab w:val="right" w:pos="2580"/>
        <w:tab w:val="left" w:pos="2700"/>
      </w:tabs>
      <w:ind w:left="2700" w:hanging="2700"/>
      <w:jc w:val="both"/>
    </w:pPr>
    <w:rPr>
      <w:b/>
    </w:rPr>
  </w:style>
  <w:style w:type="paragraph" w:customStyle="1" w:styleId="columnheading">
    <w:name w:val="column heading"/>
    <w:basedOn w:val="isonormal"/>
    <w:rsid w:val="000A0904"/>
    <w:pPr>
      <w:keepNext/>
      <w:keepLines/>
      <w:spacing w:before="0"/>
      <w:jc w:val="center"/>
    </w:pPr>
    <w:rPr>
      <w:b/>
    </w:rPr>
  </w:style>
  <w:style w:type="paragraph" w:customStyle="1" w:styleId="isof1">
    <w:name w:val="isof1"/>
    <w:basedOn w:val="isonormal"/>
    <w:rsid w:val="000A0904"/>
    <w:pPr>
      <w:spacing w:before="0"/>
      <w:jc w:val="both"/>
    </w:pPr>
  </w:style>
  <w:style w:type="paragraph" w:customStyle="1" w:styleId="isof2">
    <w:name w:val="isof2"/>
    <w:basedOn w:val="isonormal"/>
    <w:rsid w:val="000A0904"/>
    <w:pPr>
      <w:spacing w:before="0"/>
      <w:jc w:val="both"/>
    </w:pPr>
    <w:rPr>
      <w:b/>
    </w:rPr>
  </w:style>
  <w:style w:type="paragraph" w:customStyle="1" w:styleId="isof3">
    <w:name w:val="isof3"/>
    <w:basedOn w:val="isonormal"/>
    <w:rsid w:val="000A0904"/>
    <w:pPr>
      <w:spacing w:before="0" w:line="240" w:lineRule="auto"/>
      <w:jc w:val="center"/>
    </w:pPr>
    <w:rPr>
      <w:b/>
      <w:caps/>
      <w:sz w:val="24"/>
    </w:rPr>
  </w:style>
  <w:style w:type="paragraph" w:customStyle="1" w:styleId="isof4">
    <w:name w:val="isof4"/>
    <w:basedOn w:val="isonormal"/>
    <w:rsid w:val="00B31CEB"/>
    <w:pPr>
      <w:spacing w:before="0" w:line="250" w:lineRule="exact"/>
    </w:pPr>
    <w:rPr>
      <w:b/>
      <w:sz w:val="24"/>
    </w:rPr>
  </w:style>
  <w:style w:type="paragraph" w:customStyle="1" w:styleId="title12">
    <w:name w:val="title12"/>
    <w:basedOn w:val="isonormal"/>
    <w:next w:val="isonormal"/>
    <w:rsid w:val="000A0904"/>
    <w:pPr>
      <w:keepNext/>
      <w:keepLines/>
      <w:spacing w:before="0" w:line="240" w:lineRule="auto"/>
      <w:jc w:val="center"/>
    </w:pPr>
    <w:rPr>
      <w:b/>
      <w:caps/>
      <w:sz w:val="24"/>
    </w:rPr>
  </w:style>
  <w:style w:type="paragraph" w:customStyle="1" w:styleId="title18">
    <w:name w:val="title18"/>
    <w:basedOn w:val="isonormal"/>
    <w:next w:val="isonormal"/>
    <w:rsid w:val="000A0904"/>
    <w:pPr>
      <w:spacing w:before="0" w:line="360" w:lineRule="exact"/>
      <w:jc w:val="center"/>
    </w:pPr>
    <w:rPr>
      <w:b/>
      <w:caps/>
      <w:sz w:val="36"/>
    </w:rPr>
  </w:style>
  <w:style w:type="paragraph" w:styleId="List3">
    <w:name w:val="List 3"/>
    <w:basedOn w:val="Normal"/>
    <w:rsid w:val="00B31CEB"/>
    <w:pPr>
      <w:ind w:left="1080" w:hanging="360"/>
      <w:jc w:val="center"/>
    </w:pPr>
    <w:rPr>
      <w:b/>
      <w:caps/>
      <w:sz w:val="24"/>
    </w:rPr>
  </w:style>
  <w:style w:type="paragraph" w:styleId="CommentText">
    <w:name w:val="annotation text"/>
    <w:basedOn w:val="Normal"/>
    <w:semiHidden/>
    <w:rsid w:val="00B31CEB"/>
    <w:pPr>
      <w:spacing w:line="220" w:lineRule="exact"/>
    </w:pPr>
    <w:rPr>
      <w:rFonts w:ascii="Helv" w:hAnsi="Helv"/>
    </w:rPr>
  </w:style>
  <w:style w:type="paragraph" w:customStyle="1" w:styleId="center">
    <w:name w:val="center"/>
    <w:basedOn w:val="isonormal"/>
    <w:rsid w:val="000A0904"/>
    <w:pPr>
      <w:jc w:val="center"/>
    </w:pPr>
  </w:style>
  <w:style w:type="paragraph" w:customStyle="1" w:styleId="tabletext">
    <w:name w:val="tabletext"/>
    <w:basedOn w:val="isonormal"/>
    <w:rsid w:val="000A0904"/>
    <w:pPr>
      <w:spacing w:before="60"/>
    </w:pPr>
  </w:style>
  <w:style w:type="paragraph" w:styleId="Index1">
    <w:name w:val="index 1"/>
    <w:basedOn w:val="Normal"/>
    <w:next w:val="Normal"/>
    <w:semiHidden/>
    <w:rsid w:val="00B31CEB"/>
    <w:pPr>
      <w:tabs>
        <w:tab w:val="right" w:leader="dot" w:pos="10080"/>
      </w:tabs>
      <w:ind w:left="200" w:hanging="200"/>
    </w:pPr>
  </w:style>
  <w:style w:type="paragraph" w:styleId="TableofAuthorities">
    <w:name w:val="table of authorities"/>
    <w:basedOn w:val="Normal"/>
    <w:next w:val="Normal"/>
    <w:semiHidden/>
    <w:rsid w:val="00B31CEB"/>
    <w:pPr>
      <w:tabs>
        <w:tab w:val="right" w:leader="dot" w:pos="10080"/>
      </w:tabs>
      <w:ind w:left="200" w:hanging="200"/>
    </w:pPr>
  </w:style>
  <w:style w:type="paragraph" w:styleId="ListNumber">
    <w:name w:val="List Number"/>
    <w:basedOn w:val="Normal"/>
    <w:rsid w:val="00B31CEB"/>
    <w:pPr>
      <w:ind w:left="360" w:hanging="360"/>
    </w:pPr>
  </w:style>
  <w:style w:type="character" w:styleId="PageNumber">
    <w:name w:val="page number"/>
    <w:basedOn w:val="DefaultParagraphFont"/>
    <w:rsid w:val="00B31CEB"/>
  </w:style>
  <w:style w:type="paragraph" w:customStyle="1" w:styleId="sidetext">
    <w:name w:val="sidetext"/>
    <w:basedOn w:val="isonormal"/>
    <w:rsid w:val="000A0904"/>
    <w:pPr>
      <w:spacing w:before="0" w:line="240" w:lineRule="auto"/>
      <w:jc w:val="center"/>
    </w:pPr>
    <w:rPr>
      <w:sz w:val="52"/>
    </w:rPr>
  </w:style>
  <w:style w:type="paragraph" w:styleId="Header">
    <w:name w:val="header"/>
    <w:basedOn w:val="Normal"/>
    <w:link w:val="HeaderChar"/>
    <w:rsid w:val="000A0904"/>
    <w:pPr>
      <w:tabs>
        <w:tab w:val="center" w:pos="4680"/>
        <w:tab w:val="right" w:pos="9360"/>
      </w:tabs>
    </w:pPr>
  </w:style>
  <w:style w:type="paragraph" w:styleId="Footer">
    <w:name w:val="footer"/>
    <w:basedOn w:val="Normal"/>
    <w:link w:val="FooterChar"/>
    <w:rsid w:val="000A0904"/>
    <w:pPr>
      <w:tabs>
        <w:tab w:val="center" w:pos="4680"/>
        <w:tab w:val="right" w:pos="9360"/>
      </w:tabs>
    </w:pPr>
  </w:style>
  <w:style w:type="paragraph" w:styleId="Date">
    <w:name w:val="Date"/>
    <w:basedOn w:val="Normal"/>
    <w:rsid w:val="00B31CEB"/>
    <w:pPr>
      <w:jc w:val="right"/>
    </w:pPr>
    <w:rPr>
      <w:sz w:val="22"/>
    </w:rPr>
  </w:style>
  <w:style w:type="paragraph" w:customStyle="1" w:styleId="ISOCircular">
    <w:name w:val="ISOCircular"/>
    <w:basedOn w:val="Normal"/>
    <w:rsid w:val="00B31CEB"/>
    <w:pPr>
      <w:jc w:val="left"/>
    </w:pPr>
    <w:rPr>
      <w:i/>
      <w:caps/>
      <w:sz w:val="116"/>
    </w:rPr>
  </w:style>
  <w:style w:type="paragraph" w:customStyle="1" w:styleId="LineOfBusiness">
    <w:name w:val="LineOfBusiness"/>
    <w:basedOn w:val="Normal"/>
    <w:rsid w:val="00B31CEB"/>
    <w:pPr>
      <w:tabs>
        <w:tab w:val="left" w:pos="2160"/>
      </w:tabs>
      <w:jc w:val="left"/>
    </w:pPr>
    <w:rPr>
      <w:sz w:val="22"/>
    </w:rPr>
  </w:style>
  <w:style w:type="paragraph" w:customStyle="1" w:styleId="MailDate">
    <w:name w:val="MailDate"/>
    <w:basedOn w:val="Normal"/>
    <w:rsid w:val="00B31CEB"/>
    <w:pPr>
      <w:jc w:val="right"/>
    </w:pPr>
    <w:rPr>
      <w:caps/>
      <w:sz w:val="22"/>
    </w:rPr>
  </w:style>
  <w:style w:type="paragraph" w:customStyle="1" w:styleId="tabletxtdecpage">
    <w:name w:val="tabletxt dec page"/>
    <w:basedOn w:val="isonormal"/>
    <w:rsid w:val="000A0904"/>
    <w:pPr>
      <w:spacing w:before="60"/>
    </w:pPr>
    <w:rPr>
      <w:sz w:val="18"/>
    </w:rPr>
  </w:style>
  <w:style w:type="paragraph" w:customStyle="1" w:styleId="space8">
    <w:name w:val="space8"/>
    <w:basedOn w:val="isonormal"/>
    <w:next w:val="blocktext1"/>
    <w:rsid w:val="000A0904"/>
    <w:pPr>
      <w:spacing w:before="0" w:line="160" w:lineRule="exact"/>
      <w:jc w:val="both"/>
    </w:pPr>
  </w:style>
  <w:style w:type="paragraph" w:customStyle="1" w:styleId="space2">
    <w:name w:val="space2"/>
    <w:basedOn w:val="isonormal"/>
    <w:next w:val="blocktext1"/>
    <w:rsid w:val="000A0904"/>
    <w:pPr>
      <w:spacing w:before="0" w:line="40" w:lineRule="exact"/>
      <w:jc w:val="both"/>
    </w:pPr>
  </w:style>
  <w:style w:type="paragraph" w:customStyle="1" w:styleId="space4">
    <w:name w:val="space4"/>
    <w:basedOn w:val="isonormal"/>
    <w:next w:val="blocktext1"/>
    <w:rsid w:val="000A0904"/>
    <w:pPr>
      <w:spacing w:before="0" w:line="80" w:lineRule="exact"/>
      <w:jc w:val="both"/>
    </w:pPr>
  </w:style>
  <w:style w:type="character" w:customStyle="1" w:styleId="msoins0">
    <w:name w:val="msoins"/>
    <w:basedOn w:val="DefaultParagraphFont"/>
  </w:style>
  <w:style w:type="character" w:styleId="Strong">
    <w:name w:val="Strong"/>
    <w:qFormat/>
    <w:rPr>
      <w:b/>
      <w:bCs/>
    </w:rPr>
  </w:style>
  <w:style w:type="character" w:customStyle="1" w:styleId="msochangeprop0">
    <w:name w:val="msochangeprop"/>
    <w:basedOn w:val="DefaultParagraphFont"/>
  </w:style>
  <w:style w:type="paragraph" w:customStyle="1" w:styleId="title14">
    <w:name w:val="title14"/>
    <w:basedOn w:val="isonormal"/>
    <w:next w:val="isonormal"/>
    <w:rsid w:val="000A0904"/>
    <w:pPr>
      <w:keepNext/>
      <w:keepLines/>
      <w:spacing w:before="0" w:line="240" w:lineRule="auto"/>
      <w:jc w:val="center"/>
    </w:pPr>
    <w:rPr>
      <w:b/>
      <w:caps/>
      <w:sz w:val="28"/>
    </w:rPr>
  </w:style>
  <w:style w:type="paragraph" w:customStyle="1" w:styleId="title16">
    <w:name w:val="title16"/>
    <w:basedOn w:val="isonormal"/>
    <w:next w:val="isonormal"/>
    <w:rsid w:val="000A0904"/>
    <w:pPr>
      <w:keepNext/>
      <w:keepLines/>
      <w:spacing w:before="0" w:line="240" w:lineRule="auto"/>
      <w:jc w:val="center"/>
    </w:pPr>
    <w:rPr>
      <w:b/>
      <w:caps/>
      <w:sz w:val="32"/>
    </w:rPr>
  </w:style>
  <w:style w:type="paragraph" w:customStyle="1" w:styleId="title24">
    <w:name w:val="title24"/>
    <w:basedOn w:val="isonormal"/>
    <w:next w:val="isonormal"/>
    <w:rsid w:val="000A0904"/>
    <w:pPr>
      <w:keepNext/>
      <w:keepLines/>
      <w:spacing w:before="0" w:line="240" w:lineRule="auto"/>
      <w:jc w:val="center"/>
    </w:pPr>
    <w:rPr>
      <w:b/>
      <w:caps/>
      <w:sz w:val="48"/>
    </w:rPr>
  </w:style>
  <w:style w:type="paragraph" w:customStyle="1" w:styleId="title30">
    <w:name w:val="title30"/>
    <w:basedOn w:val="isonormal"/>
    <w:next w:val="isonormal"/>
    <w:rsid w:val="000A0904"/>
    <w:pPr>
      <w:keepNext/>
      <w:keepLines/>
      <w:spacing w:before="0" w:line="240" w:lineRule="auto"/>
      <w:jc w:val="center"/>
    </w:pPr>
    <w:rPr>
      <w:b/>
      <w:caps/>
      <w:sz w:val="60"/>
    </w:rPr>
  </w:style>
  <w:style w:type="paragraph" w:customStyle="1" w:styleId="columnheading12">
    <w:name w:val="column heading12"/>
    <w:basedOn w:val="isonormal"/>
    <w:rsid w:val="000A0904"/>
    <w:pPr>
      <w:keepNext/>
      <w:keepLines/>
      <w:spacing w:before="0" w:line="240" w:lineRule="auto"/>
      <w:jc w:val="center"/>
    </w:pPr>
    <w:rPr>
      <w:b/>
      <w:sz w:val="24"/>
    </w:rPr>
  </w:style>
  <w:style w:type="paragraph" w:customStyle="1" w:styleId="columnheading14">
    <w:name w:val="column heading14"/>
    <w:basedOn w:val="isonormal"/>
    <w:rsid w:val="000A0904"/>
    <w:pPr>
      <w:keepNext/>
      <w:keepLines/>
      <w:spacing w:before="0" w:line="240" w:lineRule="auto"/>
      <w:jc w:val="center"/>
    </w:pPr>
    <w:rPr>
      <w:b/>
      <w:sz w:val="28"/>
    </w:rPr>
  </w:style>
  <w:style w:type="paragraph" w:customStyle="1" w:styleId="columnheading16">
    <w:name w:val="column heading16"/>
    <w:basedOn w:val="isonormal"/>
    <w:rsid w:val="000A0904"/>
    <w:pPr>
      <w:keepNext/>
      <w:keepLines/>
      <w:spacing w:before="0" w:line="240" w:lineRule="auto"/>
      <w:jc w:val="center"/>
    </w:pPr>
    <w:rPr>
      <w:b/>
      <w:sz w:val="32"/>
    </w:rPr>
  </w:style>
  <w:style w:type="paragraph" w:customStyle="1" w:styleId="columnheading18">
    <w:name w:val="column heading18"/>
    <w:basedOn w:val="isonormal"/>
    <w:rsid w:val="000A0904"/>
    <w:pPr>
      <w:keepNext/>
      <w:keepLines/>
      <w:spacing w:before="0" w:line="240" w:lineRule="auto"/>
      <w:jc w:val="center"/>
    </w:pPr>
    <w:rPr>
      <w:b/>
      <w:sz w:val="36"/>
    </w:rPr>
  </w:style>
  <w:style w:type="paragraph" w:customStyle="1" w:styleId="columnheading24">
    <w:name w:val="column heading24"/>
    <w:basedOn w:val="isonormal"/>
    <w:rsid w:val="000A0904"/>
    <w:pPr>
      <w:keepNext/>
      <w:keepLines/>
      <w:spacing w:before="0" w:line="240" w:lineRule="auto"/>
      <w:jc w:val="center"/>
    </w:pPr>
    <w:rPr>
      <w:b/>
      <w:sz w:val="48"/>
    </w:rPr>
  </w:style>
  <w:style w:type="paragraph" w:customStyle="1" w:styleId="tabletext8">
    <w:name w:val="tabletext8"/>
    <w:basedOn w:val="isonormal"/>
    <w:rsid w:val="000A0904"/>
    <w:pPr>
      <w:spacing w:before="60"/>
    </w:pPr>
    <w:rPr>
      <w:sz w:val="16"/>
    </w:rPr>
  </w:style>
  <w:style w:type="paragraph" w:customStyle="1" w:styleId="TEXT12">
    <w:name w:val="TEXT12"/>
    <w:basedOn w:val="isonormal"/>
    <w:rsid w:val="000A0904"/>
    <w:pPr>
      <w:spacing w:line="240" w:lineRule="auto"/>
    </w:pPr>
    <w:rPr>
      <w:sz w:val="24"/>
    </w:rPr>
  </w:style>
  <w:style w:type="paragraph" w:customStyle="1" w:styleId="TEXT14">
    <w:name w:val="TEXT14"/>
    <w:basedOn w:val="isonormal"/>
    <w:rsid w:val="000A0904"/>
    <w:pPr>
      <w:spacing w:line="240" w:lineRule="auto"/>
    </w:pPr>
    <w:rPr>
      <w:sz w:val="28"/>
    </w:rPr>
  </w:style>
  <w:style w:type="paragraph" w:customStyle="1" w:styleId="TEXT16">
    <w:name w:val="TEXT16"/>
    <w:basedOn w:val="isonormal"/>
    <w:rsid w:val="000A0904"/>
    <w:pPr>
      <w:spacing w:line="240" w:lineRule="auto"/>
    </w:pPr>
    <w:rPr>
      <w:sz w:val="32"/>
    </w:rPr>
  </w:style>
  <w:style w:type="paragraph" w:customStyle="1" w:styleId="TEXT18">
    <w:name w:val="TEXT18"/>
    <w:basedOn w:val="isonormal"/>
    <w:rsid w:val="000A0904"/>
    <w:pPr>
      <w:spacing w:line="240" w:lineRule="auto"/>
    </w:pPr>
    <w:rPr>
      <w:sz w:val="36"/>
    </w:rPr>
  </w:style>
  <w:style w:type="paragraph" w:customStyle="1" w:styleId="TEXT24">
    <w:name w:val="TEXT24"/>
    <w:basedOn w:val="isonormal"/>
    <w:rsid w:val="000A0904"/>
    <w:pPr>
      <w:spacing w:line="240" w:lineRule="auto"/>
    </w:pPr>
    <w:rPr>
      <w:sz w:val="48"/>
    </w:rPr>
  </w:style>
  <w:style w:type="table" w:styleId="TableGrid">
    <w:name w:val="Table Grid"/>
    <w:basedOn w:val="TableNormal"/>
    <w:rsid w:val="000A0904"/>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0A0904"/>
    <w:pPr>
      <w:spacing w:before="0" w:line="40" w:lineRule="exact"/>
      <w:jc w:val="both"/>
    </w:pPr>
  </w:style>
  <w:style w:type="paragraph" w:customStyle="1" w:styleId="tablerow4">
    <w:name w:val="tablerow4"/>
    <w:basedOn w:val="isonormal"/>
    <w:next w:val="tabletext"/>
    <w:rsid w:val="000A0904"/>
    <w:pPr>
      <w:spacing w:before="0" w:line="80" w:lineRule="exact"/>
      <w:jc w:val="both"/>
    </w:pPr>
  </w:style>
  <w:style w:type="character" w:styleId="FollowedHyperlink">
    <w:name w:val="FollowedHyperlink"/>
    <w:rsid w:val="009E235C"/>
    <w:rPr>
      <w:color w:val="800080"/>
      <w:u w:val="single"/>
    </w:rPr>
  </w:style>
  <w:style w:type="character" w:customStyle="1" w:styleId="Heading1Char">
    <w:name w:val="Heading 1 Char"/>
    <w:link w:val="Heading1"/>
    <w:rsid w:val="000A0904"/>
    <w:rPr>
      <w:rFonts w:ascii="Helv" w:hAnsi="Helv"/>
      <w:b/>
      <w:sz w:val="24"/>
      <w:u w:val="single"/>
    </w:rPr>
  </w:style>
  <w:style w:type="character" w:customStyle="1" w:styleId="Heading2Char">
    <w:name w:val="Heading 2 Char"/>
    <w:link w:val="Heading2"/>
    <w:rsid w:val="000A0904"/>
    <w:rPr>
      <w:rFonts w:ascii="Helv" w:hAnsi="Helv"/>
      <w:b/>
      <w:sz w:val="24"/>
    </w:rPr>
  </w:style>
  <w:style w:type="character" w:customStyle="1" w:styleId="Heading3Char">
    <w:name w:val="Heading 3 Char"/>
    <w:link w:val="Heading3"/>
    <w:rsid w:val="000A0904"/>
    <w:rPr>
      <w:rFonts w:ascii="Tms Rmn" w:hAnsi="Tms Rmn"/>
      <w:b/>
      <w:sz w:val="24"/>
    </w:rPr>
  </w:style>
  <w:style w:type="paragraph" w:customStyle="1" w:styleId="tablehead">
    <w:name w:val="tablehead"/>
    <w:basedOn w:val="isonormal"/>
    <w:rsid w:val="000A0904"/>
    <w:pPr>
      <w:spacing w:before="40" w:after="20" w:line="190" w:lineRule="exact"/>
      <w:jc w:val="center"/>
    </w:pPr>
    <w:rPr>
      <w:b/>
      <w:sz w:val="18"/>
    </w:rPr>
  </w:style>
  <w:style w:type="paragraph" w:customStyle="1" w:styleId="tabletext11">
    <w:name w:val="tabletext1/1"/>
    <w:basedOn w:val="isonormal"/>
    <w:rsid w:val="000A0904"/>
    <w:pPr>
      <w:spacing w:before="20" w:after="20" w:line="190" w:lineRule="exact"/>
    </w:pPr>
    <w:rPr>
      <w:sz w:val="18"/>
    </w:rPr>
  </w:style>
  <w:style w:type="character" w:customStyle="1" w:styleId="HeaderChar">
    <w:name w:val="Header Char"/>
    <w:link w:val="Header"/>
    <w:rsid w:val="000A0904"/>
    <w:rPr>
      <w:rFonts w:ascii="Arial" w:hAnsi="Arial"/>
    </w:rPr>
  </w:style>
  <w:style w:type="character" w:customStyle="1" w:styleId="FooterChar">
    <w:name w:val="Footer Char"/>
    <w:link w:val="Footer"/>
    <w:rsid w:val="000A0904"/>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CAB9D70-517B-44C2-8248-938B08053D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02F417-0620-4723-A94F-11E49412F611}">
  <ds:schemaRefs>
    <ds:schemaRef ds:uri="http://schemas.openxmlformats.org/officeDocument/2006/bibliography"/>
  </ds:schemaRefs>
</ds:datastoreItem>
</file>

<file path=customXml/itemProps3.xml><?xml version="1.0" encoding="utf-8"?>
<ds:datastoreItem xmlns:ds="http://schemas.openxmlformats.org/officeDocument/2006/customXml" ds:itemID="{54D4C3FC-A1DB-4BA9-8516-21B1B41FA4D7}">
  <ds:schemaRefs>
    <ds:schemaRef ds:uri="http://schemas.microsoft.com/sharepoint/v3/contenttype/forms"/>
  </ds:schemaRefs>
</ds:datastoreItem>
</file>

<file path=customXml/itemProps4.xml><?xml version="1.0" encoding="utf-8"?>
<ds:datastoreItem xmlns:ds="http://schemas.openxmlformats.org/officeDocument/2006/customXml" ds:itemID="{50C3D4B8-5DE8-4F7D-9F2C-DC6693BF4835}">
  <ds:schemaRefs>
    <ds:schemaRef ds:uri="http://schemas.microsoft.com/office/2006/metadata/longProperties"/>
  </ds:schemaRefs>
</ds:datastoreItem>
</file>

<file path=customXml/itemProps5.xml><?xml version="1.0" encoding="utf-8"?>
<ds:datastoreItem xmlns:ds="http://schemas.openxmlformats.org/officeDocument/2006/customXml" ds:itemID="{676C6189-E8D1-478F-BF38-F793D4AFFDE6}">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FORMSADDINAUTO.DOTM</Template>
  <TotalTime>0</TotalTime>
  <Pages>5</Pages>
  <Words>2060</Words>
  <Characters>11743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TEXAS UNINSURED/UNDERINSURED MOTORISTS COVERAGE</vt:lpstr>
    </vt:vector>
  </TitlesOfParts>
  <Manager/>
  <Company/>
  <LinksUpToDate>false</LinksUpToDate>
  <CharactersWithSpaces>13776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TEXAS UNINSURED/UNDERINSURED MOTORISTS COVERAGE</dc:title>
  <dc:subject/>
  <dc:creator/>
  <cp:keywords/>
  <dc:description>5</dc:description>
  <cp:lastModifiedBy/>
  <cp:revision>1</cp:revision>
  <cp:lastPrinted>2009-04-24T02:17:00Z</cp:lastPrinted>
  <dcterms:created xsi:type="dcterms:W3CDTF">2023-02-14T02:12:00Z</dcterms:created>
  <dcterms:modified xsi:type="dcterms:W3CDTF">2023-02-14T04:14:00Z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DocumentStatus">
    <vt:lpwstr>C</vt:lpwstr>
  </property>
  <property fmtid="{D5CDD505-2E9C-101B-9397-08002B2CF9AE}" pid="4" name="LineName">
    <vt:lpwstr>Ferebee, Krystal</vt:lpwstr>
  </property>
  <property fmtid="{D5CDD505-2E9C-101B-9397-08002B2CF9AE}" pid="5" name="PsdName">
    <vt:lpwstr>Uibopuu, Carol</vt:lpwstr>
  </property>
  <property fmtid="{D5CDD505-2E9C-101B-9397-08002B2CF9AE}" pid="6" name="PsdStatus">
    <vt:lpwstr>R</vt:lpwstr>
  </property>
  <property fmtid="{D5CDD505-2E9C-101B-9397-08002B2CF9AE}" pid="7" name="UserID">
    <vt:lpwstr>I70965</vt:lpwstr>
  </property>
  <property fmtid="{D5CDD505-2E9C-101B-9397-08002B2CF9AE}" pid="8" name="LineStatus">
    <vt:lpwstr>R</vt:lpwstr>
  </property>
  <property fmtid="{D5CDD505-2E9C-101B-9397-08002B2CF9AE}" pid="9" name="DocumentName">
    <vt:lpwstr>CA21091013_6.doc</vt:lpwstr>
  </property>
  <property fmtid="{D5CDD505-2E9C-101B-9397-08002B2CF9AE}" pid="10" name="PageType">
    <vt:lpwstr/>
  </property>
  <property fmtid="{D5CDD505-2E9C-101B-9397-08002B2CF9AE}" pid="11" name="Comments">
    <vt:lpwstr/>
  </property>
  <property fmtid="{D5CDD505-2E9C-101B-9397-08002B2CF9AE}" pid="12" name="DoesDocExist">
    <vt:lpwstr>0</vt:lpwstr>
  </property>
  <property fmtid="{D5CDD505-2E9C-101B-9397-08002B2CF9AE}" pid="13" name="ISOVersion">
    <vt:lpwstr>6.00000000000000</vt:lpwstr>
  </property>
  <property fmtid="{D5CDD505-2E9C-101B-9397-08002B2CF9AE}" pid="14" name="UserName">
    <vt:lpwstr>Uibopu</vt:lpwstr>
  </property>
  <property fmtid="{D5CDD505-2E9C-101B-9397-08002B2CF9AE}" pid="15" name="LineID">
    <vt:lpwstr>I62383</vt:lpwstr>
  </property>
  <property fmtid="{D5CDD505-2E9C-101B-9397-08002B2CF9AE}" pid="16" name="PsdID">
    <vt:lpwstr>I70965</vt:lpwstr>
  </property>
  <property fmtid="{D5CDD505-2E9C-101B-9397-08002B2CF9AE}" pid="17" name="FORM_ID0">
    <vt:lpwstr>__bk830034001400230013000300930013000300130033000200020002000200</vt:lpwstr>
  </property>
  <property fmtid="{D5CDD505-2E9C-101B-9397-08002B2CF9AE}" pid="18" name="Form: Simplified">
    <vt:lpwstr>Y</vt:lpwstr>
  </property>
  <property fmtid="{D5CDD505-2E9C-101B-9397-08002B2CF9AE}" pid="19" name="Form: EditionDateCentury">
    <vt:lpwstr>20131001</vt:lpwstr>
  </property>
  <property fmtid="{D5CDD505-2E9C-101B-9397-08002B2CF9AE}" pid="20" name="Form">
    <vt:lpwstr>CA21091013    </vt:lpwstr>
  </property>
  <property fmtid="{D5CDD505-2E9C-101B-9397-08002B2CF9AE}" pid="21" name="Form: FormType">
    <vt:lpwstr>E   </vt:lpwstr>
  </property>
  <property fmtid="{D5CDD505-2E9C-101B-9397-08002B2CF9AE}" pid="22" name="Form: Project">
    <vt:lpwstr>Auto Dealer Program</vt:lpwstr>
  </property>
  <property fmtid="{D5CDD505-2E9C-101B-9397-08002B2CF9AE}" pid="23" name="Form: Cancellation">
    <vt:lpwstr>N</vt:lpwstr>
  </property>
  <property fmtid="{D5CDD505-2E9C-101B-9397-08002B2CF9AE}" pid="24" name="Form: CategoryCode">
    <vt:lpwstr>21</vt:lpwstr>
  </property>
  <property fmtid="{D5CDD505-2E9C-101B-9397-08002B2CF9AE}" pid="25" name="Form: WithdrawlDate">
    <vt:lpwstr>0001-01-01T00:00:00Z</vt:lpwstr>
  </property>
  <property fmtid="{D5CDD505-2E9C-101B-9397-08002B2CF9AE}" pid="26" name="Form: Action">
    <vt:lpwstr>R   </vt:lpwstr>
  </property>
  <property fmtid="{D5CDD505-2E9C-101B-9397-08002B2CF9AE}" pid="27" name="Form: EffectiveDate">
    <vt:lpwstr>2013-11-01T00:00:00Z</vt:lpwstr>
  </property>
  <property fmtid="{D5CDD505-2E9C-101B-9397-08002B2CF9AE}" pid="28" name="Form: Mandatory">
    <vt:lpwstr>N</vt:lpwstr>
  </property>
  <property fmtid="{D5CDD505-2E9C-101B-9397-08002B2CF9AE}" pid="29" name="Form: Program">
    <vt:lpwstr>  </vt:lpwstr>
  </property>
  <property fmtid="{D5CDD505-2E9C-101B-9397-08002B2CF9AE}" pid="30" name="Form: FormNumber">
    <vt:lpwstr>CA21091013    </vt:lpwstr>
  </property>
  <property fmtid="{D5CDD505-2E9C-101B-9397-08002B2CF9AE}" pid="31" name="Form: DisplayFormNumber">
    <vt:lpwstr>CA 21 09 10 13      </vt:lpwstr>
  </property>
  <property fmtid="{D5CDD505-2E9C-101B-9397-08002B2CF9AE}" pid="32" name="Form: BaseFormNumber">
    <vt:lpwstr>CA2109    </vt:lpwstr>
  </property>
  <property fmtid="{D5CDD505-2E9C-101B-9397-08002B2CF9AE}" pid="33" name="Form: EditionDate">
    <vt:lpwstr>1013</vt:lpwstr>
  </property>
  <property fmtid="{D5CDD505-2E9C-101B-9397-08002B2CF9AE}" pid="34" name="Form: CentralDistribution">
    <vt:lpwstr>Y</vt:lpwstr>
  </property>
  <property fmtid="{D5CDD505-2E9C-101B-9397-08002B2CF9AE}" pid="35" name="Form: Status">
    <vt:lpwstr>X   </vt:lpwstr>
  </property>
  <property fmtid="{D5CDD505-2E9C-101B-9397-08002B2CF9AE}" pid="36" name="Form: Portfolio">
    <vt:lpwstr>Y</vt:lpwstr>
  </property>
  <property fmtid="{D5CDD505-2E9C-101B-9397-08002B2CF9AE}" pid="37" name="Form: UserObs">
    <vt:lpwstr/>
  </property>
  <property fmtid="{D5CDD505-2E9C-101B-9397-08002B2CF9AE}" pid="38" name="MetaData">
    <vt:lpwstr/>
  </property>
  <property fmtid="{D5CDD505-2E9C-101B-9397-08002B2CF9AE}" pid="39" name="Form: Version">
    <vt:lpwstr>6.00000000000000</vt:lpwstr>
  </property>
  <property fmtid="{D5CDD505-2E9C-101B-9397-08002B2CF9AE}" pid="40" name="Form: LOB">
    <vt:lpwstr>CA</vt:lpwstr>
  </property>
  <property fmtid="{D5CDD505-2E9C-101B-9397-08002B2CF9AE}" pid="41" name="Form: Jurisdiction">
    <vt:lpwstr>TX</vt:lpwstr>
  </property>
  <property fmtid="{D5CDD505-2E9C-101B-9397-08002B2CF9AE}" pid="42" name="Form: ObsolescenceDate">
    <vt:lpwstr>0001-01-01T00:00:00Z</vt:lpwstr>
  </property>
  <property fmtid="{D5CDD505-2E9C-101B-9397-08002B2CF9AE}" pid="43" name="Form: Language">
    <vt:lpwstr>E   </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CA-2012-OADFR    </vt:lpwstr>
  </property>
  <property fmtid="{D5CDD505-2E9C-101B-9397-08002B2CF9AE}" pid="47" name="ModifiedDateTime">
    <vt:lpwstr>2013-06-05T09:35:23Z</vt:lpwstr>
  </property>
  <property fmtid="{D5CDD505-2E9C-101B-9397-08002B2CF9AE}" pid="48" name="NumberOfPages">
    <vt:lpwstr>5</vt:lpwstr>
  </property>
  <property fmtid="{D5CDD505-2E9C-101B-9397-08002B2CF9AE}" pid="49" name="IsInUse">
    <vt:lpwstr>0</vt:lpwstr>
  </property>
  <property fmtid="{D5CDD505-2E9C-101B-9397-08002B2CF9AE}" pid="50" name="NumberOfLeaves">
    <vt:lpwstr>3</vt:lpwstr>
  </property>
  <property fmtid="{D5CDD505-2E9C-101B-9397-08002B2CF9AE}" pid="51" name="FilingID">
    <vt:lpwstr>CA-2009-OFR09</vt:lpwstr>
  </property>
  <property fmtid="{D5CDD505-2E9C-101B-9397-08002B2CF9AE}" pid="52" name="DocumentTitle">
    <vt:lpwstr>TEXAS UNINSURED/UNDERINSURED MOTORISTS COVERAGE</vt:lpwstr>
  </property>
  <property fmtid="{D5CDD505-2E9C-101B-9397-08002B2CF9AE}" pid="53" name="IsMasterDocument">
    <vt:lpwstr>0</vt:lpwstr>
  </property>
  <property fmtid="{D5CDD505-2E9C-101B-9397-08002B2CF9AE}" pid="54" name="FilingPath">
    <vt:lpwstr/>
  </property>
  <property fmtid="{D5CDD505-2E9C-101B-9397-08002B2CF9AE}" pid="55" name="Description">
    <vt:lpwstr/>
  </property>
  <property fmtid="{D5CDD505-2E9C-101B-9397-08002B2CF9AE}" pid="56" name="ContentType">
    <vt:lpwstr>ISOForm</vt:lpwstr>
  </property>
</Properties>
</file>