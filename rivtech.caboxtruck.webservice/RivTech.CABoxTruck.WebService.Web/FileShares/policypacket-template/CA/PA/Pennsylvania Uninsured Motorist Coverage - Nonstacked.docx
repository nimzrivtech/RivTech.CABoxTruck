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DE9AB" w14:textId="25090802" w:rsidR="00AE120C" w:rsidRPr="005A59B6" w:rsidRDefault="00AE120C" w:rsidP="005A59B6">
      <w:pPr>
        <w:pStyle w:val="title18"/>
      </w:pPr>
      <w:r w:rsidRPr="005A59B6">
        <w:t>PENNSYLVANIA UNINSURED MOTORISTS COVERAGE –</w:t>
      </w:r>
      <w:r w:rsidR="00702F9A" w:rsidRPr="005A59B6">
        <w:br/>
      </w:r>
      <w:r w:rsidRPr="005A59B6">
        <w:t>NONSTACKED</w:t>
      </w:r>
    </w:p>
    <w:p w14:paraId="391A09E8" w14:textId="77777777" w:rsidR="00AE120C" w:rsidRPr="00A41B75" w:rsidRDefault="00AE120C" w:rsidP="005A59B6">
      <w:pPr>
        <w:pStyle w:val="isonormal"/>
        <w:sectPr w:rsidR="00AE120C" w:rsidRPr="00A41B75" w:rsidSect="002C01F4">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36FAD961" w14:textId="77777777" w:rsidR="00AE120C" w:rsidRPr="00A41B75" w:rsidRDefault="00AE120C" w:rsidP="005A59B6">
      <w:pPr>
        <w:pStyle w:val="blocktext1"/>
      </w:pPr>
    </w:p>
    <w:p w14:paraId="50723EBF" w14:textId="77777777" w:rsidR="00AE120C" w:rsidRPr="00A41B75" w:rsidRDefault="00B02C25" w:rsidP="005A59B6">
      <w:pPr>
        <w:pStyle w:val="blocktext1"/>
      </w:pPr>
      <w:r w:rsidRPr="00A41B75">
        <w:t>For a covered "motor vehicle" licensed or principally garaged in, or "</w:t>
      </w:r>
      <w:r w:rsidR="00005F5C" w:rsidRPr="00A41B75">
        <w:t xml:space="preserve">auto dealer </w:t>
      </w:r>
      <w:r w:rsidRPr="00A41B75">
        <w:t xml:space="preserve">operations" conducted in, Pennsylvania, this endorsement modifies insurance provided under the following: </w:t>
      </w:r>
    </w:p>
    <w:p w14:paraId="49DDFD6D" w14:textId="77777777" w:rsidR="00AE120C" w:rsidRPr="00A41B75" w:rsidRDefault="00B02C25" w:rsidP="005A59B6">
      <w:pPr>
        <w:pStyle w:val="blockhd2"/>
        <w:rPr>
          <w:b w:val="0"/>
        </w:rPr>
      </w:pPr>
      <w:r w:rsidRPr="00A41B75">
        <w:br/>
      </w:r>
      <w:r w:rsidR="00005F5C" w:rsidRPr="00A41B75">
        <w:rPr>
          <w:b w:val="0"/>
        </w:rPr>
        <w:t>AUTO DEALERS COVERAGE FORM</w:t>
      </w:r>
      <w:r w:rsidR="00005F5C" w:rsidRPr="00A41B75">
        <w:rPr>
          <w:b w:val="0"/>
        </w:rPr>
        <w:br/>
      </w:r>
      <w:r w:rsidRPr="00A41B75">
        <w:rPr>
          <w:b w:val="0"/>
        </w:rPr>
        <w:t xml:space="preserve">BUSINESS AUTO COVERAGE FORM </w:t>
      </w:r>
      <w:r w:rsidRPr="00A41B75">
        <w:rPr>
          <w:b w:val="0"/>
        </w:rPr>
        <w:br/>
        <w:t xml:space="preserve">MOTOR CARRIER COVERAGE FORM </w:t>
      </w:r>
    </w:p>
    <w:p w14:paraId="645028D8" w14:textId="77777777" w:rsidR="00AE120C" w:rsidRPr="00A41B75" w:rsidRDefault="00AE120C" w:rsidP="005A59B6">
      <w:pPr>
        <w:pStyle w:val="blocktext3"/>
        <w:spacing w:before="0"/>
        <w:ind w:left="0"/>
      </w:pPr>
    </w:p>
    <w:p w14:paraId="723BD609" w14:textId="77777777" w:rsidR="00AE120C" w:rsidRPr="00A41B75" w:rsidRDefault="00B02C25" w:rsidP="005A59B6">
      <w:pPr>
        <w:pStyle w:val="blocktext1"/>
      </w:pPr>
      <w:r w:rsidRPr="00A41B75">
        <w:t xml:space="preserve">With respect to coverage provided by this endorsement, the provisions of the </w:t>
      </w:r>
      <w:r w:rsidR="00E0541D" w:rsidRPr="00A41B75">
        <w:t>C</w:t>
      </w:r>
      <w:r w:rsidRPr="00A41B75">
        <w:t xml:space="preserve">overage </w:t>
      </w:r>
      <w:r w:rsidR="00E0541D" w:rsidRPr="00A41B75">
        <w:t>F</w:t>
      </w:r>
      <w:r w:rsidRPr="00A41B75">
        <w:t xml:space="preserve">orm apply unless modified by the endorsement. </w:t>
      </w:r>
    </w:p>
    <w:p w14:paraId="7C8F02DD" w14:textId="77777777" w:rsidR="00AE120C" w:rsidRPr="00A41B75" w:rsidRDefault="00B02C25" w:rsidP="005A59B6">
      <w:pPr>
        <w:pStyle w:val="blocktext1"/>
      </w:pPr>
      <w:r w:rsidRPr="00A41B75">
        <w:t xml:space="preserve">This endorsement changes the policy effective on the inception date of the policy unless another date is indicated below. </w:t>
      </w:r>
    </w:p>
    <w:p w14:paraId="156DD232" w14:textId="77777777" w:rsidR="00AE120C" w:rsidRPr="00A41B75" w:rsidRDefault="00AE120C" w:rsidP="005A59B6">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523"/>
        <w:gridCol w:w="425"/>
        <w:gridCol w:w="3132"/>
      </w:tblGrid>
      <w:tr w:rsidR="00454A6D" w14:paraId="36B736E7" w14:textId="77777777" w:rsidTr="00CD30CB">
        <w:trPr>
          <w:cantSplit/>
          <w:trHeight w:val="440"/>
        </w:trPr>
        <w:tc>
          <w:tcPr>
            <w:tcW w:w="6523" w:type="dxa"/>
            <w:tcBorders>
              <w:top w:val="single" w:sz="6" w:space="0" w:color="auto"/>
              <w:left w:val="single" w:sz="6" w:space="0" w:color="auto"/>
              <w:bottom w:val="nil"/>
              <w:right w:val="nil"/>
            </w:tcBorders>
          </w:tcPr>
          <w:p w14:paraId="31259006" w14:textId="65D91F4F" w:rsidR="00AE120C" w:rsidRPr="00CD30CB" w:rsidRDefault="00B02C25" w:rsidP="005A59B6">
            <w:pPr>
              <w:pStyle w:val="tabletext"/>
              <w:rPr>
                <w:bCs/>
              </w:rPr>
            </w:pPr>
            <w:r w:rsidRPr="00A41B75">
              <w:rPr>
                <w:b/>
              </w:rPr>
              <w:t>Named Insured:</w:t>
            </w:r>
            <w:r w:rsidR="00CD30CB">
              <w:rPr>
                <w:bCs/>
              </w:rPr>
              <w:t xml:space="preserve"> </w:t>
            </w:r>
            <w:bookmarkStart w:id="1" w:name="InsuredName"/>
            <w:bookmarkEnd w:id="1"/>
          </w:p>
        </w:tc>
        <w:tc>
          <w:tcPr>
            <w:tcW w:w="3557" w:type="dxa"/>
            <w:gridSpan w:val="2"/>
            <w:tcBorders>
              <w:top w:val="single" w:sz="6" w:space="0" w:color="auto"/>
              <w:left w:val="nil"/>
              <w:bottom w:val="nil"/>
              <w:right w:val="single" w:sz="6" w:space="0" w:color="auto"/>
            </w:tcBorders>
          </w:tcPr>
          <w:p w14:paraId="0912F114" w14:textId="77777777" w:rsidR="00AE120C" w:rsidRPr="00A41B75" w:rsidRDefault="00AE120C" w:rsidP="005A59B6">
            <w:pPr>
              <w:pStyle w:val="tabletext"/>
              <w:rPr>
                <w:b/>
              </w:rPr>
            </w:pPr>
          </w:p>
        </w:tc>
      </w:tr>
      <w:tr w:rsidR="00454A6D" w14:paraId="7DFAF262" w14:textId="77777777" w:rsidTr="00CD30CB">
        <w:trPr>
          <w:cantSplit/>
          <w:trHeight w:val="440"/>
        </w:trPr>
        <w:tc>
          <w:tcPr>
            <w:tcW w:w="6948" w:type="dxa"/>
            <w:gridSpan w:val="2"/>
            <w:tcBorders>
              <w:top w:val="nil"/>
              <w:left w:val="single" w:sz="6" w:space="0" w:color="auto"/>
              <w:bottom w:val="single" w:sz="6" w:space="0" w:color="auto"/>
              <w:right w:val="nil"/>
            </w:tcBorders>
          </w:tcPr>
          <w:p w14:paraId="2DC1FCF5" w14:textId="631D2EAB" w:rsidR="00AE120C" w:rsidRPr="00CD30CB" w:rsidRDefault="00B02C25" w:rsidP="005A59B6">
            <w:pPr>
              <w:pStyle w:val="tabletext"/>
              <w:rPr>
                <w:bCs/>
              </w:rPr>
            </w:pPr>
            <w:r w:rsidRPr="00A41B75">
              <w:rPr>
                <w:b/>
              </w:rPr>
              <w:t>Endorsement Effective Date:</w:t>
            </w:r>
            <w:r w:rsidR="00CD30CB">
              <w:rPr>
                <w:bCs/>
              </w:rPr>
              <w:t xml:space="preserve"> </w:t>
            </w:r>
            <w:bookmarkStart w:id="2" w:name="EndorsementEffectiveDate"/>
            <w:bookmarkEnd w:id="2"/>
          </w:p>
        </w:tc>
        <w:tc>
          <w:tcPr>
            <w:tcW w:w="3132" w:type="dxa"/>
            <w:tcBorders>
              <w:top w:val="nil"/>
              <w:left w:val="nil"/>
              <w:bottom w:val="single" w:sz="6" w:space="0" w:color="auto"/>
              <w:right w:val="single" w:sz="6" w:space="0" w:color="auto"/>
            </w:tcBorders>
          </w:tcPr>
          <w:p w14:paraId="06120FF6" w14:textId="77777777" w:rsidR="00AE120C" w:rsidRPr="00A41B75" w:rsidRDefault="00AE120C" w:rsidP="005A59B6">
            <w:pPr>
              <w:pStyle w:val="tabletext"/>
              <w:rPr>
                <w:b/>
              </w:rPr>
            </w:pPr>
          </w:p>
        </w:tc>
      </w:tr>
    </w:tbl>
    <w:p w14:paraId="1F318547" w14:textId="77777777" w:rsidR="00AE120C" w:rsidRPr="00A41B75" w:rsidRDefault="00AE120C" w:rsidP="005A59B6">
      <w:pPr>
        <w:pStyle w:val="columnheading"/>
      </w:pPr>
    </w:p>
    <w:p w14:paraId="49D2A905" w14:textId="77777777" w:rsidR="00AE120C" w:rsidRPr="00A41B75" w:rsidRDefault="00B02C25" w:rsidP="005A59B6">
      <w:pPr>
        <w:pStyle w:val="columnheading"/>
      </w:pPr>
      <w:r w:rsidRPr="00A41B75">
        <w:t>SCHEDULE</w:t>
      </w:r>
    </w:p>
    <w:p w14:paraId="31AAEF72" w14:textId="77777777" w:rsidR="00AE120C" w:rsidRPr="00A41B75" w:rsidRDefault="00AE120C" w:rsidP="005A59B6">
      <w:pPr>
        <w:pStyle w:val="columnheading"/>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4540"/>
        <w:gridCol w:w="3237"/>
      </w:tblGrid>
      <w:tr w:rsidR="00454A6D" w14:paraId="40C60887" w14:textId="77777777" w:rsidTr="00746C47">
        <w:trPr>
          <w:trHeight w:val="580"/>
        </w:trPr>
        <w:tc>
          <w:tcPr>
            <w:tcW w:w="2003" w:type="dxa"/>
            <w:tcBorders>
              <w:top w:val="single" w:sz="6" w:space="0" w:color="auto"/>
              <w:left w:val="single" w:sz="6" w:space="0" w:color="auto"/>
              <w:bottom w:val="single" w:sz="6" w:space="0" w:color="auto"/>
              <w:right w:val="nil"/>
            </w:tcBorders>
            <w:vAlign w:val="center"/>
          </w:tcPr>
          <w:p w14:paraId="05B0BEF6" w14:textId="77777777" w:rsidR="00AE120C" w:rsidRPr="00A41B75" w:rsidRDefault="00B02C25" w:rsidP="005A59B6">
            <w:pPr>
              <w:pStyle w:val="tabletext"/>
              <w:rPr>
                <w:b/>
              </w:rPr>
            </w:pPr>
            <w:r w:rsidRPr="00A41B75">
              <w:rPr>
                <w:b/>
              </w:rPr>
              <w:t>Limit Of Insurance:</w:t>
            </w:r>
          </w:p>
        </w:tc>
        <w:tc>
          <w:tcPr>
            <w:tcW w:w="300" w:type="dxa"/>
            <w:tcBorders>
              <w:top w:val="single" w:sz="6" w:space="0" w:color="auto"/>
              <w:left w:val="nil"/>
              <w:bottom w:val="single" w:sz="6" w:space="0" w:color="auto"/>
              <w:right w:val="nil"/>
            </w:tcBorders>
            <w:vAlign w:val="center"/>
          </w:tcPr>
          <w:p w14:paraId="689A8EF9" w14:textId="77777777" w:rsidR="00AE120C" w:rsidRPr="00A41B75" w:rsidRDefault="00B02C25" w:rsidP="005A59B6">
            <w:pPr>
              <w:pStyle w:val="tabletext"/>
              <w:rPr>
                <w:b/>
              </w:rPr>
            </w:pPr>
            <w:r w:rsidRPr="00A41B75">
              <w:rPr>
                <w:b/>
              </w:rPr>
              <w:t>$</w:t>
            </w:r>
          </w:p>
        </w:tc>
        <w:tc>
          <w:tcPr>
            <w:tcW w:w="4540" w:type="dxa"/>
            <w:tcBorders>
              <w:top w:val="single" w:sz="6" w:space="0" w:color="auto"/>
              <w:left w:val="nil"/>
              <w:bottom w:val="single" w:sz="6" w:space="0" w:color="auto"/>
              <w:right w:val="nil"/>
            </w:tcBorders>
            <w:vAlign w:val="center"/>
          </w:tcPr>
          <w:p w14:paraId="0C6BDBB9" w14:textId="77777777" w:rsidR="00AE120C" w:rsidRPr="00A41B75" w:rsidRDefault="00AE120C" w:rsidP="005A59B6">
            <w:pPr>
              <w:pStyle w:val="tabletext"/>
            </w:pPr>
          </w:p>
        </w:tc>
        <w:tc>
          <w:tcPr>
            <w:tcW w:w="3237" w:type="dxa"/>
            <w:tcBorders>
              <w:top w:val="single" w:sz="6" w:space="0" w:color="auto"/>
              <w:left w:val="nil"/>
              <w:bottom w:val="single" w:sz="6" w:space="0" w:color="auto"/>
              <w:right w:val="single" w:sz="6" w:space="0" w:color="auto"/>
            </w:tcBorders>
            <w:vAlign w:val="center"/>
          </w:tcPr>
          <w:p w14:paraId="20D905F3" w14:textId="77777777" w:rsidR="00AE120C" w:rsidRPr="00A41B75" w:rsidRDefault="00B02C25" w:rsidP="005A59B6">
            <w:pPr>
              <w:pStyle w:val="tabletext"/>
              <w:rPr>
                <w:b/>
              </w:rPr>
            </w:pPr>
            <w:r w:rsidRPr="00A41B75">
              <w:rPr>
                <w:b/>
              </w:rPr>
              <w:t>Each "Accident"</w:t>
            </w:r>
          </w:p>
        </w:tc>
      </w:tr>
      <w:tr w:rsidR="00454A6D" w14:paraId="681EC9CC" w14:textId="77777777" w:rsidTr="00746C47">
        <w:tc>
          <w:tcPr>
            <w:tcW w:w="10080" w:type="dxa"/>
            <w:gridSpan w:val="4"/>
            <w:tcBorders>
              <w:top w:val="nil"/>
              <w:left w:val="single" w:sz="6" w:space="0" w:color="auto"/>
              <w:bottom w:val="single" w:sz="6" w:space="0" w:color="auto"/>
              <w:right w:val="single" w:sz="6" w:space="0" w:color="auto"/>
            </w:tcBorders>
          </w:tcPr>
          <w:p w14:paraId="0842074D" w14:textId="77777777" w:rsidR="00AE120C" w:rsidRPr="00A41B75" w:rsidRDefault="00B02C25" w:rsidP="005A59B6">
            <w:pPr>
              <w:pStyle w:val="tabletext"/>
            </w:pPr>
            <w:r w:rsidRPr="00A41B75">
              <w:t>Information required to complete this Schedule, if not shown above, will be shown in the Declarations.</w:t>
            </w:r>
          </w:p>
        </w:tc>
      </w:tr>
    </w:tbl>
    <w:p w14:paraId="00307320" w14:textId="77777777" w:rsidR="00222FD9" w:rsidRPr="00A41B75" w:rsidRDefault="00222FD9" w:rsidP="005A59B6">
      <w:pPr>
        <w:pStyle w:val="blocktext1"/>
      </w:pPr>
    </w:p>
    <w:p w14:paraId="5DBD4832" w14:textId="77777777" w:rsidR="00AE120C" w:rsidRPr="00A41B75" w:rsidRDefault="00AE120C" w:rsidP="005A59B6">
      <w:pPr>
        <w:pStyle w:val="blocktext1"/>
        <w:sectPr w:rsidR="00AE120C" w:rsidRPr="00A41B75" w:rsidSect="002C01F4">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480"/>
          <w:noEndnote/>
          <w:titlePg/>
          <w:docGrid w:linePitch="272"/>
        </w:sectPr>
      </w:pPr>
    </w:p>
    <w:p w14:paraId="4187A17F" w14:textId="77777777" w:rsidR="00AE120C" w:rsidRPr="00A41B75" w:rsidRDefault="00B02C25" w:rsidP="005A59B6">
      <w:pPr>
        <w:pStyle w:val="outlinehd1"/>
      </w:pPr>
      <w:r w:rsidRPr="00A41B75">
        <w:tab/>
        <w:t>A.</w:t>
      </w:r>
      <w:r w:rsidRPr="00A41B75">
        <w:tab/>
        <w:t xml:space="preserve">Coverage </w:t>
      </w:r>
    </w:p>
    <w:p w14:paraId="0B4B6C9E" w14:textId="77777777" w:rsidR="00AE120C" w:rsidRPr="00A41B75" w:rsidRDefault="00B02C25" w:rsidP="005A59B6">
      <w:pPr>
        <w:pStyle w:val="outlinetxt2"/>
        <w:rPr>
          <w:b w:val="0"/>
        </w:rPr>
      </w:pPr>
      <w:r w:rsidRPr="00A41B75">
        <w:tab/>
        <w:t>1.</w:t>
      </w:r>
      <w:r w:rsidRPr="00A41B75">
        <w:tab/>
      </w:r>
      <w:r w:rsidRPr="00A41B75">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an "uninsured motor vehicle". </w:t>
      </w:r>
    </w:p>
    <w:p w14:paraId="679296F4" w14:textId="77777777" w:rsidR="00AE120C" w:rsidRPr="00A41B75" w:rsidRDefault="00B02C25" w:rsidP="005A59B6">
      <w:pPr>
        <w:pStyle w:val="outlinetxt2"/>
        <w:rPr>
          <w:b w:val="0"/>
        </w:rPr>
      </w:pPr>
      <w:r w:rsidRPr="00A41B75">
        <w:tab/>
        <w:t>2.</w:t>
      </w:r>
      <w:r w:rsidRPr="00A41B75">
        <w:tab/>
      </w:r>
      <w:r w:rsidRPr="00A41B75">
        <w:rPr>
          <w:b w:val="0"/>
        </w:rPr>
        <w:t xml:space="preserve">No judgment for damages arising out of a "suit" brought against the owner or operator of an "uninsured motor vehicle" is binding on us unless we: </w:t>
      </w:r>
    </w:p>
    <w:p w14:paraId="7DB5F943" w14:textId="77777777" w:rsidR="00AE120C" w:rsidRPr="00A41B75" w:rsidRDefault="00B02C25" w:rsidP="005A59B6">
      <w:pPr>
        <w:pStyle w:val="outlinetxt3"/>
        <w:rPr>
          <w:b w:val="0"/>
        </w:rPr>
      </w:pPr>
      <w:r w:rsidRPr="00A41B75">
        <w:tab/>
        <w:t>a.</w:t>
      </w:r>
      <w:r w:rsidRPr="00A41B75">
        <w:tab/>
      </w:r>
      <w:r w:rsidRPr="00A41B75">
        <w:rPr>
          <w:b w:val="0"/>
        </w:rPr>
        <w:t xml:space="preserve">Received reasonable notice of the pendency of the "suit" resulting in the judgment; and </w:t>
      </w:r>
    </w:p>
    <w:p w14:paraId="49286B63" w14:textId="77777777" w:rsidR="00AE120C" w:rsidRPr="00A41B75" w:rsidRDefault="00B02C25" w:rsidP="005A59B6">
      <w:pPr>
        <w:pStyle w:val="outlinetxt3"/>
        <w:rPr>
          <w:b w:val="0"/>
        </w:rPr>
      </w:pPr>
      <w:r w:rsidRPr="00A41B75">
        <w:tab/>
        <w:t>b.</w:t>
      </w:r>
      <w:r w:rsidRPr="00A41B75">
        <w:tab/>
      </w:r>
      <w:r w:rsidRPr="00A41B75">
        <w:rPr>
          <w:b w:val="0"/>
        </w:rPr>
        <w:t xml:space="preserve">Had a reasonable opportunity to protect our interests in the "suit". </w:t>
      </w:r>
    </w:p>
    <w:p w14:paraId="2EAC8C1C" w14:textId="77777777" w:rsidR="00AE120C" w:rsidRPr="00A41B75" w:rsidRDefault="00B02C25" w:rsidP="005A59B6">
      <w:pPr>
        <w:pStyle w:val="outlinehd1"/>
      </w:pPr>
      <w:r w:rsidRPr="00A41B75">
        <w:br w:type="column"/>
      </w:r>
      <w:r w:rsidRPr="00A41B75">
        <w:tab/>
        <w:t>B.</w:t>
      </w:r>
      <w:r w:rsidRPr="00A41B75">
        <w:tab/>
        <w:t xml:space="preserve">Who Is An Insured </w:t>
      </w:r>
    </w:p>
    <w:p w14:paraId="2C87CB2A" w14:textId="77777777" w:rsidR="00AE120C" w:rsidRPr="00A41B75" w:rsidRDefault="00B02C25" w:rsidP="005A59B6">
      <w:pPr>
        <w:pStyle w:val="blocktext2"/>
      </w:pPr>
      <w:r w:rsidRPr="00A41B75">
        <w:t>If the Named Insured is designated in the Declarations as:</w:t>
      </w:r>
    </w:p>
    <w:p w14:paraId="7089DE8D" w14:textId="77777777" w:rsidR="00AE120C" w:rsidRPr="00A41B75" w:rsidRDefault="00B02C25" w:rsidP="005A59B6">
      <w:pPr>
        <w:pStyle w:val="outlinetxt2"/>
      </w:pPr>
      <w:r w:rsidRPr="00A41B75">
        <w:tab/>
        <w:t>1.</w:t>
      </w:r>
      <w:r w:rsidRPr="00A41B75">
        <w:rPr>
          <w:b w:val="0"/>
        </w:rPr>
        <w:tab/>
        <w:t>An individual, then the following are "insureds":</w:t>
      </w:r>
    </w:p>
    <w:p w14:paraId="742BAE52" w14:textId="77777777" w:rsidR="00AE120C" w:rsidRPr="00A41B75" w:rsidRDefault="00B02C25" w:rsidP="005A59B6">
      <w:pPr>
        <w:pStyle w:val="outlinetxt3"/>
        <w:rPr>
          <w:b w:val="0"/>
        </w:rPr>
      </w:pPr>
      <w:r w:rsidRPr="00A41B75">
        <w:tab/>
        <w:t>a.</w:t>
      </w:r>
      <w:r w:rsidRPr="00A41B75">
        <w:tab/>
      </w:r>
      <w:r w:rsidRPr="00A41B75">
        <w:rPr>
          <w:b w:val="0"/>
        </w:rPr>
        <w:t>The Named Insured and any "family members".</w:t>
      </w:r>
    </w:p>
    <w:p w14:paraId="4ACB7D98" w14:textId="77777777" w:rsidR="00AE120C" w:rsidRPr="00A41B75" w:rsidRDefault="00B02C25" w:rsidP="005A59B6">
      <w:pPr>
        <w:pStyle w:val="outlinetxt3"/>
        <w:rPr>
          <w:b w:val="0"/>
        </w:rPr>
      </w:pPr>
      <w:r w:rsidRPr="00A41B75">
        <w:tab/>
        <w:t>b.</w:t>
      </w:r>
      <w:r w:rsidRPr="00A41B75">
        <w:tab/>
      </w:r>
      <w:r w:rsidRPr="00A41B75">
        <w:rPr>
          <w:b w:val="0"/>
        </w:rPr>
        <w:t xml:space="preserve">Anyone else "occupying" a covered "motor vehicle" or a temporary substitute for a covered "motor vehicle". The covered "motor vehicle" must be out of service because of its breakdown, repair, servicing, "loss" or destruction. </w:t>
      </w:r>
    </w:p>
    <w:p w14:paraId="7B9E0928" w14:textId="77777777" w:rsidR="00AE120C" w:rsidRPr="00A41B75" w:rsidRDefault="00B02C25" w:rsidP="005A59B6">
      <w:pPr>
        <w:pStyle w:val="outlinetxt3"/>
        <w:rPr>
          <w:b w:val="0"/>
        </w:rPr>
      </w:pPr>
      <w:r w:rsidRPr="00A41B75">
        <w:tab/>
        <w:t>c.</w:t>
      </w:r>
      <w:r w:rsidRPr="00A41B75">
        <w:tab/>
      </w:r>
      <w:r w:rsidRPr="00A41B75">
        <w:rPr>
          <w:b w:val="0"/>
        </w:rPr>
        <w:t xml:space="preserve">Anyone for damages he or she is entitled to recover because of "bodily injury" sustained by another "insured". </w:t>
      </w:r>
    </w:p>
    <w:p w14:paraId="78D234AB" w14:textId="4E29A34C" w:rsidR="00AE120C" w:rsidRPr="00A41B75" w:rsidRDefault="00B02C25" w:rsidP="005A59B6">
      <w:pPr>
        <w:pStyle w:val="outlinetxt2"/>
        <w:rPr>
          <w:b w:val="0"/>
        </w:rPr>
      </w:pPr>
      <w:r w:rsidRPr="00A41B75">
        <w:br w:type="page"/>
      </w:r>
      <w:r w:rsidR="00AE120C" w:rsidRPr="00A41B75">
        <w:lastRenderedPageBreak/>
        <w:tab/>
        <w:t>2.</w:t>
      </w:r>
      <w:r w:rsidR="00AE120C" w:rsidRPr="00A41B75">
        <w:tab/>
      </w:r>
      <w:r w:rsidR="00AE120C" w:rsidRPr="00A41B75">
        <w:rPr>
          <w:b w:val="0"/>
        </w:rPr>
        <w:t>A partnership, limited liability company, corporation or any other form of organization, then the following are "insureds":</w:t>
      </w:r>
    </w:p>
    <w:p w14:paraId="333B8F1D" w14:textId="77777777" w:rsidR="00AE120C" w:rsidRPr="00A41B75" w:rsidRDefault="00B02C25" w:rsidP="005A59B6">
      <w:pPr>
        <w:pStyle w:val="outlinetxt3"/>
        <w:rPr>
          <w:b w:val="0"/>
        </w:rPr>
      </w:pPr>
      <w:r w:rsidRPr="00A41B75">
        <w:tab/>
        <w:t>a.</w:t>
      </w:r>
      <w:r w:rsidRPr="00A41B75">
        <w:tab/>
      </w:r>
      <w:r w:rsidRPr="00A41B75">
        <w:rPr>
          <w:b w:val="0"/>
        </w:rPr>
        <w:t xml:space="preserve">Anyone "occupying" a covered "motor vehicle" or a temporary substitute for a covered "motor vehicle". The covered "motor vehicle" must be out of service because of its breakdown, repair, servicing, "loss" or destruction. </w:t>
      </w:r>
    </w:p>
    <w:p w14:paraId="0EEE2348" w14:textId="77777777" w:rsidR="00AE120C" w:rsidRPr="00A41B75" w:rsidRDefault="00B02C25" w:rsidP="005A59B6">
      <w:pPr>
        <w:pStyle w:val="outlinetxt3"/>
        <w:rPr>
          <w:b w:val="0"/>
        </w:rPr>
      </w:pPr>
      <w:r w:rsidRPr="00A41B75">
        <w:tab/>
        <w:t>b.</w:t>
      </w:r>
      <w:r w:rsidRPr="00A41B75">
        <w:tab/>
      </w:r>
      <w:r w:rsidRPr="00A41B75">
        <w:rPr>
          <w:b w:val="0"/>
        </w:rPr>
        <w:t xml:space="preserve">Anyone for damages he or she is entitled to recover because of "bodily injury" sustained by another "insured". </w:t>
      </w:r>
    </w:p>
    <w:p w14:paraId="60CC292B" w14:textId="77777777" w:rsidR="00AE120C" w:rsidRPr="00A41B75" w:rsidRDefault="00B02C25" w:rsidP="005A59B6">
      <w:pPr>
        <w:pStyle w:val="outlinehd1"/>
      </w:pPr>
      <w:r w:rsidRPr="00A41B75">
        <w:tab/>
        <w:t>C.</w:t>
      </w:r>
      <w:r w:rsidRPr="00A41B75">
        <w:tab/>
        <w:t xml:space="preserve">Exclusions </w:t>
      </w:r>
    </w:p>
    <w:p w14:paraId="13543050" w14:textId="77777777" w:rsidR="00AE120C" w:rsidRPr="00A41B75" w:rsidRDefault="00B02C25" w:rsidP="005A59B6">
      <w:pPr>
        <w:pStyle w:val="blocktext2"/>
      </w:pPr>
      <w:r w:rsidRPr="00A41B75">
        <w:t xml:space="preserve">This insurance does not apply to any of the following: </w:t>
      </w:r>
    </w:p>
    <w:p w14:paraId="1FCE30CD" w14:textId="77777777" w:rsidR="00AE120C" w:rsidRPr="00A41B75" w:rsidRDefault="00B02C25" w:rsidP="005A59B6">
      <w:pPr>
        <w:pStyle w:val="outlinetxt2"/>
        <w:rPr>
          <w:b w:val="0"/>
        </w:rPr>
      </w:pPr>
      <w:r w:rsidRPr="00A41B75">
        <w:tab/>
        <w:t>1.</w:t>
      </w:r>
      <w:r w:rsidRPr="00A41B75">
        <w:tab/>
      </w:r>
      <w:r w:rsidRPr="00A41B75">
        <w:rPr>
          <w:b w:val="0"/>
        </w:rPr>
        <w:t xml:space="preserve">Any claim settled without our consent. However, this exclusion does not apply if such settlement does not adversely affect our rights of recovery under this coverage. </w:t>
      </w:r>
    </w:p>
    <w:p w14:paraId="4432E3BE" w14:textId="77777777" w:rsidR="005A11D8" w:rsidRPr="00A41B75" w:rsidRDefault="00B02C25" w:rsidP="005A59B6">
      <w:pPr>
        <w:pStyle w:val="outlinetxt2"/>
        <w:rPr>
          <w:b w:val="0"/>
        </w:rPr>
      </w:pPr>
      <w:r w:rsidRPr="00A41B75">
        <w:tab/>
        <w:t>2.</w:t>
      </w:r>
      <w:r w:rsidRPr="00A41B75">
        <w:tab/>
      </w:r>
      <w:r w:rsidRPr="00A41B75">
        <w:rPr>
          <w:b w:val="0"/>
        </w:rPr>
        <w:t>The direct or indirect benefit of any in</w:t>
      </w:r>
      <w:r w:rsidR="007C0ED7" w:rsidRPr="00A41B75">
        <w:rPr>
          <w:b w:val="0"/>
        </w:rPr>
        <w:t>surer or self-insurer under any</w:t>
      </w:r>
      <w:r w:rsidRPr="00A41B75">
        <w:rPr>
          <w:b w:val="0"/>
        </w:rPr>
        <w:t xml:space="preserve"> disability benefits or similar law, except workers' compensation law. </w:t>
      </w:r>
    </w:p>
    <w:p w14:paraId="6F57BD7F" w14:textId="77777777" w:rsidR="00AE120C" w:rsidRPr="00A41B75" w:rsidRDefault="00B02C25" w:rsidP="005A59B6">
      <w:pPr>
        <w:pStyle w:val="outlinetxt2"/>
        <w:rPr>
          <w:b w:val="0"/>
        </w:rPr>
      </w:pPr>
      <w:r w:rsidRPr="00A41B75">
        <w:tab/>
        <w:t>3.</w:t>
      </w:r>
      <w:r w:rsidRPr="00A41B75">
        <w:tab/>
      </w:r>
      <w:r w:rsidRPr="00A41B75">
        <w:rPr>
          <w:b w:val="0"/>
        </w:rPr>
        <w:t xml:space="preserve">Anyone using a vehicle without a reasonable belief that the person is entitled to do so. </w:t>
      </w:r>
    </w:p>
    <w:p w14:paraId="140DAA4C" w14:textId="77777777" w:rsidR="00AE120C" w:rsidRPr="00A41B75" w:rsidRDefault="00B02C25" w:rsidP="005A59B6">
      <w:pPr>
        <w:pStyle w:val="outlinetxt2"/>
        <w:rPr>
          <w:b w:val="0"/>
        </w:rPr>
      </w:pPr>
      <w:r w:rsidRPr="00A41B75">
        <w:tab/>
        <w:t>4.</w:t>
      </w:r>
      <w:r w:rsidRPr="00A41B75">
        <w:tab/>
      </w:r>
      <w:r w:rsidRPr="00A41B75">
        <w:rPr>
          <w:b w:val="0"/>
        </w:rPr>
        <w:t xml:space="preserve">Punitive or exemplary damages. </w:t>
      </w:r>
    </w:p>
    <w:p w14:paraId="6B4AF482" w14:textId="43113176" w:rsidR="00AE120C" w:rsidRPr="003A77C0" w:rsidRDefault="00B02C25" w:rsidP="005A59B6">
      <w:pPr>
        <w:pStyle w:val="outlinetxt2"/>
        <w:rPr>
          <w:b w:val="0"/>
        </w:rPr>
      </w:pPr>
      <w:r w:rsidRPr="00A41B75">
        <w:tab/>
      </w:r>
      <w:r w:rsidRPr="005A59B6">
        <w:t>5.</w:t>
      </w:r>
      <w:r w:rsidRPr="005A59B6">
        <w:tab/>
      </w:r>
      <w:r w:rsidR="001A74CA" w:rsidRPr="005A59B6">
        <w:rPr>
          <w:b w:val="0"/>
          <w:bCs/>
        </w:rPr>
        <w:t xml:space="preserve">If </w:t>
      </w:r>
      <w:r w:rsidR="00B7000A" w:rsidRPr="005C4E46">
        <w:rPr>
          <w:b w:val="0"/>
          <w:bCs/>
        </w:rPr>
        <w:t xml:space="preserve">this </w:t>
      </w:r>
      <w:r w:rsidR="005C4E46">
        <w:rPr>
          <w:b w:val="0"/>
          <w:bCs/>
        </w:rPr>
        <w:t>P</w:t>
      </w:r>
      <w:r w:rsidR="00B7000A" w:rsidRPr="005C4E46">
        <w:rPr>
          <w:b w:val="0"/>
          <w:bCs/>
        </w:rPr>
        <w:t xml:space="preserve">olicy insures one </w:t>
      </w:r>
      <w:r w:rsidR="001C5091" w:rsidRPr="005C4E46">
        <w:rPr>
          <w:b w:val="0"/>
          <w:bCs/>
        </w:rPr>
        <w:t xml:space="preserve">covered "motor </w:t>
      </w:r>
      <w:r w:rsidR="001A74CA" w:rsidRPr="005A59B6">
        <w:rPr>
          <w:b w:val="0"/>
          <w:bCs/>
        </w:rPr>
        <w:t>vehicle</w:t>
      </w:r>
      <w:r w:rsidR="001C5091" w:rsidRPr="005C4E46">
        <w:rPr>
          <w:b w:val="0"/>
          <w:bCs/>
        </w:rPr>
        <w:t>"</w:t>
      </w:r>
      <w:r w:rsidR="00B7000A" w:rsidRPr="005C4E46">
        <w:rPr>
          <w:b w:val="0"/>
          <w:bCs/>
        </w:rPr>
        <w:t xml:space="preserve"> or five or more covered "motor vehicles"</w:t>
      </w:r>
      <w:r w:rsidR="001A74CA" w:rsidRPr="005A59B6">
        <w:rPr>
          <w:b w:val="0"/>
          <w:bCs/>
        </w:rPr>
        <w:t>,</w:t>
      </w:r>
      <w:r w:rsidR="001A74CA" w:rsidRPr="003A77C0">
        <w:t xml:space="preserve"> </w:t>
      </w:r>
      <w:r w:rsidRPr="003A77C0">
        <w:rPr>
          <w:b w:val="0"/>
        </w:rPr>
        <w:t>"</w:t>
      </w:r>
      <w:r w:rsidR="00A57BEA">
        <w:rPr>
          <w:b w:val="0"/>
        </w:rPr>
        <w:t>b</w:t>
      </w:r>
      <w:r w:rsidRPr="003A77C0">
        <w:rPr>
          <w:b w:val="0"/>
        </w:rPr>
        <w:t xml:space="preserve">odily injury" sustained by: </w:t>
      </w:r>
    </w:p>
    <w:p w14:paraId="35930355" w14:textId="77777777" w:rsidR="00AE120C" w:rsidRPr="003A77C0" w:rsidRDefault="00B02C25" w:rsidP="005A59B6">
      <w:pPr>
        <w:pStyle w:val="outlinetxt3"/>
        <w:rPr>
          <w:b w:val="0"/>
        </w:rPr>
      </w:pPr>
      <w:r w:rsidRPr="003A77C0">
        <w:tab/>
        <w:t>a.</w:t>
      </w:r>
      <w:r w:rsidRPr="003A77C0">
        <w:tab/>
      </w:r>
      <w:r w:rsidRPr="003A77C0">
        <w:rPr>
          <w:b w:val="0"/>
        </w:rPr>
        <w:t xml:space="preserve">An individual Named Insured while "occupying" or when struck by any vehicle owned by that Named Insured that is not a covered "auto" for Uninsured Motorists Coverage under this </w:t>
      </w:r>
      <w:r w:rsidR="00E80734" w:rsidRPr="003A77C0">
        <w:rPr>
          <w:b w:val="0"/>
        </w:rPr>
        <w:t>C</w:t>
      </w:r>
      <w:r w:rsidRPr="003A77C0">
        <w:rPr>
          <w:b w:val="0"/>
        </w:rPr>
        <w:t xml:space="preserve">overage </w:t>
      </w:r>
      <w:r w:rsidR="00E80734" w:rsidRPr="003A77C0">
        <w:rPr>
          <w:b w:val="0"/>
        </w:rPr>
        <w:t>F</w:t>
      </w:r>
      <w:r w:rsidRPr="003A77C0">
        <w:rPr>
          <w:b w:val="0"/>
        </w:rPr>
        <w:t xml:space="preserve">orm; </w:t>
      </w:r>
    </w:p>
    <w:p w14:paraId="63F3A121" w14:textId="77777777" w:rsidR="00AE120C" w:rsidRPr="003A77C0" w:rsidRDefault="00B02C25" w:rsidP="005A59B6">
      <w:pPr>
        <w:pStyle w:val="outlinetxt3"/>
        <w:rPr>
          <w:b w:val="0"/>
        </w:rPr>
      </w:pPr>
      <w:r w:rsidRPr="003A77C0">
        <w:tab/>
        <w:t>b.</w:t>
      </w:r>
      <w:r w:rsidRPr="003A77C0">
        <w:tab/>
      </w:r>
      <w:r w:rsidRPr="003A77C0">
        <w:rPr>
          <w:b w:val="0"/>
        </w:rPr>
        <w:t xml:space="preserve">Any "family member" while "occupying" or when struck by any vehicle owned by that "family member" that is not a covered "auto" for Uninsured Motorists Coverage under this </w:t>
      </w:r>
      <w:r w:rsidR="00E80734" w:rsidRPr="003A77C0">
        <w:rPr>
          <w:b w:val="0"/>
        </w:rPr>
        <w:t>C</w:t>
      </w:r>
      <w:r w:rsidRPr="003A77C0">
        <w:rPr>
          <w:b w:val="0"/>
        </w:rPr>
        <w:t xml:space="preserve">overage </w:t>
      </w:r>
      <w:r w:rsidR="00E80734" w:rsidRPr="003A77C0">
        <w:rPr>
          <w:b w:val="0"/>
        </w:rPr>
        <w:t>F</w:t>
      </w:r>
      <w:r w:rsidRPr="003A77C0">
        <w:rPr>
          <w:b w:val="0"/>
        </w:rPr>
        <w:t xml:space="preserve">orm; or </w:t>
      </w:r>
    </w:p>
    <w:p w14:paraId="1479533F" w14:textId="77777777" w:rsidR="00AE120C" w:rsidRPr="00A41B75" w:rsidRDefault="00B02C25" w:rsidP="005A59B6">
      <w:pPr>
        <w:pStyle w:val="outlinetxt3"/>
        <w:rPr>
          <w:b w:val="0"/>
        </w:rPr>
      </w:pPr>
      <w:r w:rsidRPr="003A77C0">
        <w:tab/>
        <w:t>c.</w:t>
      </w:r>
      <w:r w:rsidRPr="003A77C0">
        <w:tab/>
      </w:r>
      <w:r w:rsidRPr="003A77C0">
        <w:rPr>
          <w:b w:val="0"/>
        </w:rPr>
        <w:t xml:space="preserve">Any "family member" while "occupying" or when struck by any vehicle owned by the Named Insured that is insured for Uninsured Motorists Coverage on a primary basis under any other </w:t>
      </w:r>
      <w:r w:rsidR="00E80734" w:rsidRPr="003A77C0">
        <w:rPr>
          <w:b w:val="0"/>
        </w:rPr>
        <w:t>C</w:t>
      </w:r>
      <w:r w:rsidRPr="003A77C0">
        <w:rPr>
          <w:b w:val="0"/>
        </w:rPr>
        <w:t xml:space="preserve">overage </w:t>
      </w:r>
      <w:r w:rsidR="00E80734" w:rsidRPr="003A77C0">
        <w:rPr>
          <w:b w:val="0"/>
        </w:rPr>
        <w:t>F</w:t>
      </w:r>
      <w:r w:rsidRPr="003A77C0">
        <w:rPr>
          <w:b w:val="0"/>
        </w:rPr>
        <w:t>orm or policy.</w:t>
      </w:r>
      <w:r w:rsidRPr="007A543F">
        <w:rPr>
          <w:b w:val="0"/>
        </w:rPr>
        <w:t xml:space="preserve"> </w:t>
      </w:r>
    </w:p>
    <w:p w14:paraId="0D7B4CB7" w14:textId="5D4E2509" w:rsidR="001A74CA" w:rsidRPr="005A59B6" w:rsidRDefault="00B02C25" w:rsidP="005A59B6">
      <w:pPr>
        <w:pStyle w:val="outlinetxt2"/>
        <w:rPr>
          <w:b w:val="0"/>
          <w:bCs/>
        </w:rPr>
      </w:pPr>
      <w:r w:rsidRPr="00A41B75">
        <w:rPr>
          <w:b w:val="0"/>
        </w:rPr>
        <w:tab/>
      </w:r>
      <w:r w:rsidRPr="00A41B75">
        <w:t>6.</w:t>
      </w:r>
      <w:r w:rsidRPr="00A41B75">
        <w:tab/>
      </w:r>
      <w:r w:rsidRPr="005A59B6">
        <w:rPr>
          <w:b w:val="0"/>
          <w:bCs/>
        </w:rPr>
        <w:t xml:space="preserve">If </w:t>
      </w:r>
      <w:r w:rsidR="00B7000A" w:rsidRPr="005C4E46">
        <w:rPr>
          <w:b w:val="0"/>
          <w:bCs/>
        </w:rPr>
        <w:t xml:space="preserve">this </w:t>
      </w:r>
      <w:r w:rsidR="003A77C0">
        <w:rPr>
          <w:b w:val="0"/>
          <w:bCs/>
        </w:rPr>
        <w:t>P</w:t>
      </w:r>
      <w:r w:rsidR="00B7000A" w:rsidRPr="005C4E46">
        <w:rPr>
          <w:b w:val="0"/>
          <w:bCs/>
        </w:rPr>
        <w:t xml:space="preserve">olicy insures two, three or four </w:t>
      </w:r>
      <w:r w:rsidR="001C5091" w:rsidRPr="005C4E46">
        <w:rPr>
          <w:b w:val="0"/>
          <w:bCs/>
        </w:rPr>
        <w:t>covered "motor vehicle</w:t>
      </w:r>
      <w:r w:rsidR="00B7000A" w:rsidRPr="005C4E46">
        <w:rPr>
          <w:b w:val="0"/>
          <w:bCs/>
        </w:rPr>
        <w:t>s</w:t>
      </w:r>
      <w:r w:rsidR="001C5091" w:rsidRPr="005C4E46">
        <w:rPr>
          <w:b w:val="0"/>
          <w:bCs/>
        </w:rPr>
        <w:t>"</w:t>
      </w:r>
      <w:r w:rsidRPr="005A59B6">
        <w:rPr>
          <w:b w:val="0"/>
          <w:bCs/>
        </w:rPr>
        <w:t>, "</w:t>
      </w:r>
      <w:r w:rsidR="005E1D11">
        <w:rPr>
          <w:b w:val="0"/>
          <w:bCs/>
        </w:rPr>
        <w:t>b</w:t>
      </w:r>
      <w:r w:rsidRPr="005A59B6">
        <w:rPr>
          <w:b w:val="0"/>
          <w:bCs/>
        </w:rPr>
        <w:t xml:space="preserve">odily injury" sustained by: </w:t>
      </w:r>
    </w:p>
    <w:p w14:paraId="4E3ABE21" w14:textId="77777777" w:rsidR="001A74CA" w:rsidRPr="005A59B6" w:rsidRDefault="00B02C25" w:rsidP="005A59B6">
      <w:pPr>
        <w:pStyle w:val="outlinetxt3"/>
        <w:rPr>
          <w:b w:val="0"/>
        </w:rPr>
      </w:pPr>
      <w:r w:rsidRPr="005A59B6">
        <w:tab/>
        <w:t>a.</w:t>
      </w:r>
      <w:r w:rsidRPr="005A59B6">
        <w:tab/>
      </w:r>
      <w:r w:rsidRPr="005A59B6">
        <w:rPr>
          <w:b w:val="0"/>
        </w:rPr>
        <w:t>An individual Named Insured while "occupying" or when struck by any vehicle owned by that Named Insured that is not a covered "auto" for Uninsured Motorists Coverage under any Coverage Form or policy; or</w:t>
      </w:r>
    </w:p>
    <w:p w14:paraId="3E9CD3ED" w14:textId="21567E0F" w:rsidR="001A74CA" w:rsidRPr="007A543F" w:rsidRDefault="00B02C25" w:rsidP="005A59B6">
      <w:pPr>
        <w:pStyle w:val="outlinetxt3"/>
        <w:rPr>
          <w:b w:val="0"/>
        </w:rPr>
      </w:pPr>
      <w:r>
        <w:br w:type="column"/>
      </w:r>
      <w:r w:rsidR="00D67785" w:rsidRPr="005A59B6">
        <w:tab/>
        <w:t>b.</w:t>
      </w:r>
      <w:r w:rsidR="00D67785" w:rsidRPr="005A59B6">
        <w:tab/>
      </w:r>
      <w:r w:rsidR="00D67785" w:rsidRPr="005A59B6">
        <w:rPr>
          <w:b w:val="0"/>
        </w:rPr>
        <w:t>Any "family member" while "occupying" or when struck by any vehicle owned by that "family member" that is not a covered "auto" for Uninsured Motorists Coverage under any Coverage Form or policy.</w:t>
      </w:r>
      <w:r w:rsidR="00D67785" w:rsidRPr="007A543F">
        <w:rPr>
          <w:b w:val="0"/>
        </w:rPr>
        <w:t xml:space="preserve"> </w:t>
      </w:r>
    </w:p>
    <w:p w14:paraId="06BE6545" w14:textId="05A34CCB" w:rsidR="00AE120C" w:rsidRPr="00A41B75" w:rsidRDefault="00B02C25" w:rsidP="005A59B6">
      <w:pPr>
        <w:pStyle w:val="outlinetxt2"/>
        <w:rPr>
          <w:b w:val="0"/>
        </w:rPr>
      </w:pPr>
      <w:r w:rsidRPr="00A41B75">
        <w:tab/>
      </w:r>
      <w:r w:rsidR="006072AD" w:rsidRPr="00A41B75">
        <w:t>7</w:t>
      </w:r>
      <w:r w:rsidRPr="007A543F">
        <w:t>.</w:t>
      </w:r>
      <w:r w:rsidRPr="007A543F">
        <w:tab/>
      </w:r>
      <w:r w:rsidRPr="00A41B75">
        <w:rPr>
          <w:b w:val="0"/>
        </w:rPr>
        <w:t>"Bodily injury" arising directly or indirectly out of:</w:t>
      </w:r>
    </w:p>
    <w:p w14:paraId="513FBA6B" w14:textId="77777777" w:rsidR="00AE120C" w:rsidRPr="00A41B75" w:rsidRDefault="00B02C25" w:rsidP="005A59B6">
      <w:pPr>
        <w:pStyle w:val="outlinetxt3"/>
      </w:pPr>
      <w:r w:rsidRPr="00A41B75">
        <w:tab/>
        <w:t>a.</w:t>
      </w:r>
      <w:r w:rsidRPr="00A41B75">
        <w:tab/>
      </w:r>
      <w:r w:rsidRPr="00A41B75">
        <w:rPr>
          <w:b w:val="0"/>
        </w:rPr>
        <w:t>War, including undeclared or civil war;</w:t>
      </w:r>
    </w:p>
    <w:p w14:paraId="14DF771C" w14:textId="77777777" w:rsidR="00AE120C" w:rsidRPr="00A41B75" w:rsidRDefault="00B02C25" w:rsidP="005A59B6">
      <w:pPr>
        <w:pStyle w:val="outlinetxt3"/>
        <w:rPr>
          <w:b w:val="0"/>
        </w:rPr>
      </w:pPr>
      <w:r w:rsidRPr="00A41B75">
        <w:tab/>
        <w:t>b.</w:t>
      </w:r>
      <w:r w:rsidRPr="00A41B75">
        <w:tab/>
      </w:r>
      <w:r w:rsidRPr="00A41B75">
        <w:rPr>
          <w:b w:val="0"/>
        </w:rPr>
        <w:t>Warlike action by a military force, including action in hindering or defending against an actual or expected attack, by any government, sovereign or other authority using military personnel or other agents; or</w:t>
      </w:r>
    </w:p>
    <w:p w14:paraId="5BE937A6" w14:textId="05FED34B" w:rsidR="00AE120C" w:rsidRPr="00A41B75" w:rsidRDefault="00B02C25" w:rsidP="005A59B6">
      <w:pPr>
        <w:pStyle w:val="outlinetxt3"/>
      </w:pPr>
      <w:r w:rsidRPr="00A41B75">
        <w:tab/>
        <w:t>c.</w:t>
      </w:r>
      <w:r w:rsidRPr="00A41B75">
        <w:tab/>
      </w:r>
      <w:r w:rsidRPr="00A41B75">
        <w:rPr>
          <w:b w:val="0"/>
        </w:rPr>
        <w:t>Insurrection, rebellion, revolution, usurped power, or action taken by governmental authority in hindering or defending against any of these.</w:t>
      </w:r>
    </w:p>
    <w:p w14:paraId="1D08CA47" w14:textId="77777777" w:rsidR="00AE120C" w:rsidRPr="00A41B75" w:rsidRDefault="00B02C25" w:rsidP="005A59B6">
      <w:pPr>
        <w:pStyle w:val="outlinehd1"/>
      </w:pPr>
      <w:r w:rsidRPr="00A41B75">
        <w:tab/>
        <w:t>D.</w:t>
      </w:r>
      <w:r w:rsidRPr="00A41B75">
        <w:tab/>
        <w:t xml:space="preserve">Limit Of Insurance </w:t>
      </w:r>
    </w:p>
    <w:p w14:paraId="7544B9A4" w14:textId="77777777" w:rsidR="00AE120C" w:rsidRPr="00A41B75" w:rsidRDefault="00B02C25" w:rsidP="005A59B6">
      <w:pPr>
        <w:pStyle w:val="outlinetxt2"/>
        <w:rPr>
          <w:b w:val="0"/>
        </w:rPr>
      </w:pPr>
      <w:r w:rsidRPr="00A41B75">
        <w:tab/>
        <w:t>1.</w:t>
      </w:r>
      <w:r w:rsidRPr="00A41B75">
        <w:tab/>
      </w:r>
      <w:r w:rsidRPr="00A41B75">
        <w:rPr>
          <w:b w:val="0"/>
        </w:rPr>
        <w:t xml:space="preserve">Regardless of the number of covered "motor vehicles", "insureds", premiums paid, claims made or vehicles involved in the "accident", the most we will pay for all damages resulting from any one "accident" is the Limit </w:t>
      </w:r>
      <w:r w:rsidR="00F8668D" w:rsidRPr="00A41B75">
        <w:rPr>
          <w:b w:val="0"/>
        </w:rPr>
        <w:t>O</w:t>
      </w:r>
      <w:r w:rsidRPr="00A41B75">
        <w:rPr>
          <w:b w:val="0"/>
        </w:rPr>
        <w:t xml:space="preserve">f Insurance for Uninsured Motorists Coverage shown in the Schedule or Declarations. </w:t>
      </w:r>
    </w:p>
    <w:p w14:paraId="6892BD17" w14:textId="77777777" w:rsidR="00AE120C" w:rsidRPr="00A41B75" w:rsidRDefault="00B02C25" w:rsidP="005A59B6">
      <w:pPr>
        <w:pStyle w:val="outlinetxt2"/>
        <w:rPr>
          <w:b w:val="0"/>
        </w:rPr>
      </w:pPr>
      <w:r w:rsidRPr="00A41B75">
        <w:tab/>
        <w:t>2.</w:t>
      </w:r>
      <w:r w:rsidRPr="00A41B75">
        <w:tab/>
      </w:r>
      <w:r w:rsidRPr="00A41B75">
        <w:rPr>
          <w:b w:val="0"/>
        </w:rPr>
        <w:t xml:space="preserve">Any amount payable for damages under this coverage shall be reduced by all sums paid by or for anyone who is legally responsible. This includes all sums paid for the same damages under this </w:t>
      </w:r>
      <w:r w:rsidR="00E80734" w:rsidRPr="00A41B75">
        <w:rPr>
          <w:b w:val="0"/>
        </w:rPr>
        <w:t>C</w:t>
      </w:r>
      <w:r w:rsidRPr="00A41B75">
        <w:rPr>
          <w:b w:val="0"/>
        </w:rPr>
        <w:t xml:space="preserve">overage </w:t>
      </w:r>
      <w:r w:rsidR="00E80734" w:rsidRPr="00A41B75">
        <w:rPr>
          <w:b w:val="0"/>
        </w:rPr>
        <w:t>F</w:t>
      </w:r>
      <w:r w:rsidRPr="00A41B75">
        <w:rPr>
          <w:b w:val="0"/>
        </w:rPr>
        <w:t xml:space="preserve">orm's </w:t>
      </w:r>
      <w:r w:rsidR="00E81B18" w:rsidRPr="00A41B75">
        <w:rPr>
          <w:b w:val="0"/>
        </w:rPr>
        <w:t xml:space="preserve">Covered Autos </w:t>
      </w:r>
      <w:r w:rsidRPr="00A41B75">
        <w:rPr>
          <w:b w:val="0"/>
        </w:rPr>
        <w:t xml:space="preserve">Liability Coverage. This also includes all sums paid for an "insured's" attorney either directly or as part of the amount paid to the "insured". </w:t>
      </w:r>
    </w:p>
    <w:p w14:paraId="606D0694" w14:textId="77777777" w:rsidR="00AE120C" w:rsidRPr="00A41B75" w:rsidRDefault="00B02C25" w:rsidP="005A59B6">
      <w:pPr>
        <w:pStyle w:val="outlinetxt2"/>
        <w:rPr>
          <w:b w:val="0"/>
        </w:rPr>
      </w:pPr>
      <w:r w:rsidRPr="00A41B75">
        <w:tab/>
        <w:t>3.</w:t>
      </w:r>
      <w:r w:rsidRPr="00A41B75">
        <w:tab/>
      </w:r>
      <w:r w:rsidRPr="00A41B75">
        <w:rPr>
          <w:b w:val="0"/>
        </w:rPr>
        <w:t xml:space="preserve">No one will be entitled to receive duplicate payments for the same elements of "loss" under this </w:t>
      </w:r>
      <w:r w:rsidR="00E80734" w:rsidRPr="00A41B75">
        <w:rPr>
          <w:b w:val="0"/>
        </w:rPr>
        <w:t>C</w:t>
      </w:r>
      <w:r w:rsidRPr="00A41B75">
        <w:rPr>
          <w:b w:val="0"/>
        </w:rPr>
        <w:t xml:space="preserve">overage </w:t>
      </w:r>
      <w:r w:rsidR="00E80734" w:rsidRPr="00A41B75">
        <w:rPr>
          <w:b w:val="0"/>
        </w:rPr>
        <w:t>F</w:t>
      </w:r>
      <w:r w:rsidRPr="00A41B75">
        <w:rPr>
          <w:b w:val="0"/>
        </w:rPr>
        <w:t xml:space="preserve">orm and any Liability Coverage </w:t>
      </w:r>
      <w:r w:rsidR="0031328E" w:rsidRPr="00A41B75">
        <w:rPr>
          <w:b w:val="0"/>
        </w:rPr>
        <w:t>f</w:t>
      </w:r>
      <w:r w:rsidRPr="00A41B75">
        <w:rPr>
          <w:b w:val="0"/>
        </w:rPr>
        <w:t xml:space="preserve">orm, Medical Payments Coverage </w:t>
      </w:r>
      <w:r w:rsidR="00F8668D" w:rsidRPr="00A41B75">
        <w:rPr>
          <w:b w:val="0"/>
        </w:rPr>
        <w:t>e</w:t>
      </w:r>
      <w:r w:rsidRPr="00A41B75">
        <w:rPr>
          <w:b w:val="0"/>
        </w:rPr>
        <w:t xml:space="preserve">ndorsement or Underinsured Motorists Coverage </w:t>
      </w:r>
      <w:r w:rsidR="00F8668D" w:rsidRPr="00A41B75">
        <w:rPr>
          <w:b w:val="0"/>
        </w:rPr>
        <w:t>e</w:t>
      </w:r>
      <w:r w:rsidRPr="00A41B75">
        <w:rPr>
          <w:b w:val="0"/>
        </w:rPr>
        <w:t xml:space="preserve">ndorsement attached to this Coverage Part. </w:t>
      </w:r>
    </w:p>
    <w:p w14:paraId="51A232D5" w14:textId="77777777" w:rsidR="00AE120C" w:rsidRPr="00A41B75" w:rsidRDefault="00B02C25" w:rsidP="005A59B6">
      <w:pPr>
        <w:pStyle w:val="blocktext3"/>
      </w:pPr>
      <w:r w:rsidRPr="00A41B75">
        <w:t xml:space="preserve">We will not make a duplicate payment under this </w:t>
      </w:r>
      <w:r w:rsidR="0031328E" w:rsidRPr="00A41B75">
        <w:t>c</w:t>
      </w:r>
      <w:r w:rsidRPr="00A41B75">
        <w:t xml:space="preserve">overage for any element of "loss" for which payment has been made by or for anyone who is legally responsible. </w:t>
      </w:r>
    </w:p>
    <w:p w14:paraId="5684F1C4" w14:textId="77777777" w:rsidR="005A11D8" w:rsidRPr="00A41B75" w:rsidRDefault="00B02C25" w:rsidP="005A59B6">
      <w:pPr>
        <w:pStyle w:val="blocktext3"/>
      </w:pPr>
      <w:r w:rsidRPr="00A41B75">
        <w:t xml:space="preserve">We will not pay for any element of "loss" if a person is entitled to receive payment for the same element of "loss" under any disability benefits or similar law, except workers' compensation law. </w:t>
      </w:r>
    </w:p>
    <w:p w14:paraId="453BC49E" w14:textId="15B48FE9" w:rsidR="00AE120C" w:rsidRPr="00A41B75" w:rsidRDefault="00B02C25" w:rsidP="005A59B6">
      <w:pPr>
        <w:pStyle w:val="outlinehd1"/>
      </w:pPr>
      <w:r>
        <w:br w:type="page"/>
      </w:r>
      <w:r w:rsidR="00D67785" w:rsidRPr="00A41B75">
        <w:lastRenderedPageBreak/>
        <w:tab/>
        <w:t>E.</w:t>
      </w:r>
      <w:r w:rsidR="00D67785" w:rsidRPr="00A41B75">
        <w:tab/>
        <w:t xml:space="preserve">Changes In Conditions </w:t>
      </w:r>
    </w:p>
    <w:p w14:paraId="20F2C821" w14:textId="77777777" w:rsidR="00AE120C" w:rsidRPr="00A41B75" w:rsidRDefault="00B02C25" w:rsidP="005A59B6">
      <w:pPr>
        <w:pStyle w:val="blocktext2"/>
      </w:pPr>
      <w:r w:rsidRPr="00A41B75">
        <w:t xml:space="preserve">The Conditions are changed for Pennsylvania Uninsured Motorists Coverage – Nonstacked as follows: </w:t>
      </w:r>
    </w:p>
    <w:p w14:paraId="1CF44E97" w14:textId="77777777" w:rsidR="00AE120C" w:rsidRPr="00A41B75" w:rsidRDefault="00B02C25" w:rsidP="005A59B6">
      <w:pPr>
        <w:pStyle w:val="outlinetxt2"/>
        <w:rPr>
          <w:b w:val="0"/>
        </w:rPr>
      </w:pPr>
      <w:r w:rsidRPr="00A41B75">
        <w:tab/>
        <w:t>1.</w:t>
      </w:r>
      <w:r w:rsidRPr="00A41B75">
        <w:tab/>
        <w:t xml:space="preserve">Duties In The Event Of Accident, Claim, Suit Or Loss </w:t>
      </w:r>
      <w:r w:rsidR="00005F5C" w:rsidRPr="00A41B75">
        <w:rPr>
          <w:b w:val="0"/>
        </w:rPr>
        <w:t xml:space="preserve">in the Business Auto and Motor Carrier Coverage Forms and </w:t>
      </w:r>
      <w:r w:rsidR="00005F5C" w:rsidRPr="00A41B75">
        <w:t>Duties In The Event Of Accident, Claim, Offense, Suit, Loss Or Acts, Errors Or Omissions</w:t>
      </w:r>
      <w:r w:rsidR="00005F5C" w:rsidRPr="00A41B75">
        <w:rPr>
          <w:b w:val="0"/>
        </w:rPr>
        <w:t xml:space="preserve"> in the Auto Dealers Coverage Form are </w:t>
      </w:r>
      <w:r w:rsidRPr="00A41B75">
        <w:rPr>
          <w:b w:val="0"/>
        </w:rPr>
        <w:t xml:space="preserve">changed by adding the following: </w:t>
      </w:r>
    </w:p>
    <w:p w14:paraId="6377BDF6" w14:textId="77777777" w:rsidR="00AE120C" w:rsidRPr="00A41B75" w:rsidRDefault="00B02C25" w:rsidP="005A59B6">
      <w:pPr>
        <w:pStyle w:val="outlinetxt3"/>
        <w:rPr>
          <w:b w:val="0"/>
        </w:rPr>
      </w:pPr>
      <w:r w:rsidRPr="00A41B75">
        <w:tab/>
        <w:t>a.</w:t>
      </w:r>
      <w:r w:rsidRPr="00A41B75">
        <w:tab/>
      </w:r>
      <w:r w:rsidRPr="00A41B75">
        <w:rPr>
          <w:b w:val="0"/>
        </w:rPr>
        <w:t>Promptly notify the police if a hit-and-run driver is involved</w:t>
      </w:r>
      <w:r w:rsidR="00BC05B0" w:rsidRPr="00A41B75">
        <w:rPr>
          <w:b w:val="0"/>
        </w:rPr>
        <w:t>;</w:t>
      </w:r>
      <w:r w:rsidRPr="00A41B75">
        <w:rPr>
          <w:b w:val="0"/>
        </w:rPr>
        <w:t xml:space="preserve"> and </w:t>
      </w:r>
    </w:p>
    <w:p w14:paraId="03BF6EAC" w14:textId="77777777" w:rsidR="00AE120C" w:rsidRPr="00A41B75" w:rsidRDefault="00B02C25" w:rsidP="005A59B6">
      <w:pPr>
        <w:pStyle w:val="outlinetxt3"/>
        <w:rPr>
          <w:b w:val="0"/>
        </w:rPr>
      </w:pPr>
      <w:r w:rsidRPr="00A41B75">
        <w:tab/>
        <w:t>b.</w:t>
      </w:r>
      <w:r w:rsidRPr="00A41B75">
        <w:tab/>
      </w:r>
      <w:r w:rsidRPr="00A41B75">
        <w:rPr>
          <w:b w:val="0"/>
        </w:rPr>
        <w:t xml:space="preserve">Promptly send us copies of the legal papers if a "suit" is brought. </w:t>
      </w:r>
    </w:p>
    <w:p w14:paraId="620569F7" w14:textId="79B369F5" w:rsidR="00AE120C" w:rsidRPr="00A41B75" w:rsidRDefault="00B02C25" w:rsidP="005A59B6">
      <w:pPr>
        <w:pStyle w:val="outlinetxt2"/>
        <w:rPr>
          <w:b w:val="0"/>
        </w:rPr>
      </w:pPr>
      <w:r w:rsidRPr="00A41B75">
        <w:tab/>
        <w:t>2.</w:t>
      </w:r>
      <w:r w:rsidRPr="00A41B75">
        <w:tab/>
        <w:t>Legal Action Against Us</w:t>
      </w:r>
      <w:r w:rsidRPr="00A41B75">
        <w:rPr>
          <w:b w:val="0"/>
        </w:rPr>
        <w:t xml:space="preserve"> is replaced by the following:</w:t>
      </w:r>
    </w:p>
    <w:p w14:paraId="04BF0C64" w14:textId="77777777" w:rsidR="00E80734" w:rsidRPr="00A41B75" w:rsidRDefault="00B02C25" w:rsidP="005A59B6">
      <w:pPr>
        <w:pStyle w:val="blockhd3"/>
      </w:pPr>
      <w:r w:rsidRPr="00A41B75">
        <w:t>Legal Action Against Us</w:t>
      </w:r>
    </w:p>
    <w:p w14:paraId="304AFBC5" w14:textId="77777777" w:rsidR="00AE120C" w:rsidRPr="00A41B75" w:rsidRDefault="00B02C25" w:rsidP="005A59B6">
      <w:pPr>
        <w:pStyle w:val="outlinetxt3"/>
        <w:rPr>
          <w:b w:val="0"/>
        </w:rPr>
      </w:pPr>
      <w:r w:rsidRPr="00A41B75">
        <w:tab/>
        <w:t>a.</w:t>
      </w:r>
      <w:r w:rsidRPr="00A41B75">
        <w:tab/>
      </w:r>
      <w:r w:rsidRPr="00A41B75">
        <w:rPr>
          <w:b w:val="0"/>
        </w:rPr>
        <w:t xml:space="preserve">No one may bring a legal action against us under this </w:t>
      </w:r>
      <w:r w:rsidR="00E80734" w:rsidRPr="00A41B75">
        <w:rPr>
          <w:b w:val="0"/>
        </w:rPr>
        <w:t>C</w:t>
      </w:r>
      <w:r w:rsidRPr="00A41B75">
        <w:rPr>
          <w:b w:val="0"/>
        </w:rPr>
        <w:t xml:space="preserve">overage </w:t>
      </w:r>
      <w:r w:rsidR="00E80734" w:rsidRPr="00A41B75">
        <w:rPr>
          <w:b w:val="0"/>
        </w:rPr>
        <w:t>F</w:t>
      </w:r>
      <w:r w:rsidRPr="00A41B75">
        <w:rPr>
          <w:b w:val="0"/>
        </w:rPr>
        <w:t xml:space="preserve">orm until there has been full compliance with all the terms of this </w:t>
      </w:r>
      <w:r w:rsidR="00E80734" w:rsidRPr="00A41B75">
        <w:rPr>
          <w:b w:val="0"/>
        </w:rPr>
        <w:t>C</w:t>
      </w:r>
      <w:r w:rsidRPr="00A41B75">
        <w:rPr>
          <w:b w:val="0"/>
        </w:rPr>
        <w:t xml:space="preserve">overage </w:t>
      </w:r>
      <w:r w:rsidR="00E80734" w:rsidRPr="00A41B75">
        <w:rPr>
          <w:b w:val="0"/>
        </w:rPr>
        <w:t>F</w:t>
      </w:r>
      <w:r w:rsidRPr="00A41B75">
        <w:rPr>
          <w:b w:val="0"/>
        </w:rPr>
        <w:t>orm.</w:t>
      </w:r>
    </w:p>
    <w:p w14:paraId="47A98B2F" w14:textId="77777777" w:rsidR="00AE120C" w:rsidRPr="00A41B75" w:rsidRDefault="00B02C25" w:rsidP="005A59B6">
      <w:pPr>
        <w:pStyle w:val="outlinetxt3"/>
      </w:pPr>
      <w:r w:rsidRPr="00A41B75">
        <w:rPr>
          <w:b w:val="0"/>
        </w:rPr>
        <w:tab/>
      </w:r>
      <w:r w:rsidRPr="00A41B75">
        <w:t>b.</w:t>
      </w:r>
      <w:r w:rsidRPr="00A41B75">
        <w:rPr>
          <w:b w:val="0"/>
        </w:rPr>
        <w:tab/>
        <w:t xml:space="preserve">Any legal action against us under this </w:t>
      </w:r>
      <w:r w:rsidR="00E80734" w:rsidRPr="00A41B75">
        <w:rPr>
          <w:b w:val="0"/>
          <w:noProof/>
        </w:rPr>
        <w:t>C</w:t>
      </w:r>
      <w:r w:rsidRPr="00A41B75">
        <w:rPr>
          <w:b w:val="0"/>
          <w:noProof/>
        </w:rPr>
        <w:t>overage</w:t>
      </w:r>
      <w:r w:rsidRPr="00A41B75">
        <w:rPr>
          <w:b w:val="0"/>
        </w:rPr>
        <w:t xml:space="preserve"> </w:t>
      </w:r>
      <w:r w:rsidR="00E80734" w:rsidRPr="00A41B75">
        <w:rPr>
          <w:b w:val="0"/>
        </w:rPr>
        <w:t>F</w:t>
      </w:r>
      <w:r w:rsidRPr="00A41B75">
        <w:rPr>
          <w:b w:val="0"/>
        </w:rPr>
        <w:t xml:space="preserve">orm must be brought within four years after the date </w:t>
      </w:r>
      <w:r w:rsidR="00567ACB" w:rsidRPr="00A41B75">
        <w:rPr>
          <w:b w:val="0"/>
        </w:rPr>
        <w:t xml:space="preserve">on which the "insured" </w:t>
      </w:r>
      <w:r w:rsidR="00261B12" w:rsidRPr="00A41B75">
        <w:rPr>
          <w:b w:val="0"/>
        </w:rPr>
        <w:t xml:space="preserve">knows of the uninsured status of the owner or driver of </w:t>
      </w:r>
      <w:r w:rsidR="00567ACB" w:rsidRPr="00A41B75">
        <w:rPr>
          <w:b w:val="0"/>
        </w:rPr>
        <w:t>the "uninsured motor vehicle"</w:t>
      </w:r>
      <w:r w:rsidR="00261B12" w:rsidRPr="00A41B75">
        <w:rPr>
          <w:b w:val="0"/>
        </w:rPr>
        <w:t>.</w:t>
      </w:r>
      <w:r w:rsidR="00070759" w:rsidRPr="00A41B75">
        <w:rPr>
          <w:b w:val="0"/>
        </w:rPr>
        <w:t xml:space="preserve"> </w:t>
      </w:r>
      <w:r w:rsidRPr="00A41B75">
        <w:rPr>
          <w:b w:val="0"/>
        </w:rPr>
        <w:t xml:space="preserve">However, this Paragraph </w:t>
      </w:r>
      <w:r w:rsidRPr="00A41B75">
        <w:t>b.</w:t>
      </w:r>
      <w:r w:rsidRPr="00A41B75">
        <w:rPr>
          <w:b w:val="0"/>
        </w:rPr>
        <w:t xml:space="preserve"> does not apply to an "insured" if, within four years after the date </w:t>
      </w:r>
      <w:r w:rsidR="00567ACB" w:rsidRPr="00A41B75">
        <w:rPr>
          <w:b w:val="0"/>
        </w:rPr>
        <w:t xml:space="preserve">on which the "insured" </w:t>
      </w:r>
      <w:r w:rsidR="00261B12" w:rsidRPr="00A41B75">
        <w:rPr>
          <w:b w:val="0"/>
        </w:rPr>
        <w:t>knows of the uninsured status of the owner or driver of the "uninsured motor vehicle",</w:t>
      </w:r>
      <w:r w:rsidR="00B87B12" w:rsidRPr="00A41B75">
        <w:rPr>
          <w:b w:val="0"/>
        </w:rPr>
        <w:t xml:space="preserve"> </w:t>
      </w:r>
      <w:r w:rsidRPr="00A41B75">
        <w:rPr>
          <w:b w:val="0"/>
        </w:rPr>
        <w:t xml:space="preserve">we or the "insured" </w:t>
      </w:r>
      <w:r w:rsidR="00393317" w:rsidRPr="00A41B75">
        <w:rPr>
          <w:b w:val="0"/>
        </w:rPr>
        <w:t xml:space="preserve">has </w:t>
      </w:r>
      <w:r w:rsidRPr="00A41B75">
        <w:rPr>
          <w:b w:val="0"/>
        </w:rPr>
        <w:t>made a written demand for arbitration in accordance with the provisions of this endorsement.</w:t>
      </w:r>
    </w:p>
    <w:p w14:paraId="4E4D6303" w14:textId="77777777" w:rsidR="00AE120C" w:rsidRPr="00A41B75" w:rsidRDefault="00B02C25" w:rsidP="005A59B6">
      <w:pPr>
        <w:pStyle w:val="outlinetxt2"/>
        <w:rPr>
          <w:b w:val="0"/>
        </w:rPr>
      </w:pPr>
      <w:r w:rsidRPr="00A41B75">
        <w:tab/>
        <w:t>3.</w:t>
      </w:r>
      <w:r w:rsidRPr="00A41B75">
        <w:tab/>
        <w:t xml:space="preserve">Transfer Of Rights Of Recovery Against Others To Us </w:t>
      </w:r>
      <w:r w:rsidRPr="00A41B75">
        <w:rPr>
          <w:b w:val="0"/>
        </w:rPr>
        <w:t xml:space="preserve">is changed by adding the following: </w:t>
      </w:r>
    </w:p>
    <w:p w14:paraId="09DC5B3C" w14:textId="77777777" w:rsidR="00AE120C" w:rsidRPr="00A41B75" w:rsidRDefault="00B02C25" w:rsidP="005A59B6">
      <w:pPr>
        <w:pStyle w:val="blocktext3"/>
      </w:pPr>
      <w:r w:rsidRPr="00A41B75">
        <w:t>If we make any payment due to an "accident" involving an "uninsured motor vehicle" and the "insured" recovers from another party in a separate claim or "suit", the "insured" shall hold the proceeds in trust for us and pay us back the amount we have paid</w:t>
      </w:r>
      <w:r w:rsidR="00BC05B0" w:rsidRPr="00A41B75">
        <w:t>,</w:t>
      </w:r>
      <w:r w:rsidRPr="00A41B75">
        <w:t xml:space="preserve"> less reasonable attorneys' fees, costs and expenses incurred by the "insured" to the extent such payment duplicates any amount we have paid under this coverage. </w:t>
      </w:r>
    </w:p>
    <w:p w14:paraId="65A4CAE9" w14:textId="0A5A4F1E" w:rsidR="00AE120C" w:rsidRPr="00A41B75" w:rsidRDefault="00B02C25" w:rsidP="005A59B6">
      <w:pPr>
        <w:pStyle w:val="outlinetxt2"/>
        <w:rPr>
          <w:b w:val="0"/>
        </w:rPr>
      </w:pPr>
      <w:r>
        <w:br w:type="column"/>
      </w:r>
      <w:r w:rsidR="00D67785" w:rsidRPr="00A41B75">
        <w:tab/>
        <w:t>4.</w:t>
      </w:r>
      <w:r w:rsidR="00D67785" w:rsidRPr="00A41B75">
        <w:tab/>
      </w:r>
      <w:r w:rsidR="005D1896">
        <w:rPr>
          <w:b w:val="0"/>
          <w:bCs/>
        </w:rPr>
        <w:t>I</w:t>
      </w:r>
      <w:r w:rsidR="00A41B75" w:rsidRPr="005D1896">
        <w:rPr>
          <w:b w:val="0"/>
        </w:rPr>
        <w:t xml:space="preserve">f </w:t>
      </w:r>
      <w:r w:rsidR="00B7000A" w:rsidRPr="005D1896">
        <w:rPr>
          <w:b w:val="0"/>
        </w:rPr>
        <w:t xml:space="preserve">this </w:t>
      </w:r>
      <w:r>
        <w:rPr>
          <w:b w:val="0"/>
        </w:rPr>
        <w:t>P</w:t>
      </w:r>
      <w:r w:rsidR="00B7000A" w:rsidRPr="005D1896">
        <w:rPr>
          <w:b w:val="0"/>
        </w:rPr>
        <w:t>olicy insures one</w:t>
      </w:r>
      <w:r w:rsidR="00A41B75" w:rsidRPr="005D1896">
        <w:rPr>
          <w:b w:val="0"/>
        </w:rPr>
        <w:t xml:space="preserve"> covered "motor vehicle"</w:t>
      </w:r>
      <w:r w:rsidR="00B7000A" w:rsidRPr="005D1896">
        <w:rPr>
          <w:b w:val="0"/>
        </w:rPr>
        <w:t xml:space="preserve"> or five or more covered "motor vehicles"</w:t>
      </w:r>
      <w:r w:rsidR="005D1896">
        <w:rPr>
          <w:b w:val="0"/>
        </w:rPr>
        <w:t xml:space="preserve">, </w:t>
      </w:r>
      <w:r w:rsidR="00D67785" w:rsidRPr="00A41B75">
        <w:t xml:space="preserve">Other Insurance </w:t>
      </w:r>
      <w:r w:rsidR="00D67785" w:rsidRPr="00A41B75">
        <w:rPr>
          <w:b w:val="0"/>
        </w:rPr>
        <w:t xml:space="preserve">in the </w:t>
      </w:r>
      <w:r w:rsidR="00005F5C" w:rsidRPr="00A41B75">
        <w:rPr>
          <w:b w:val="0"/>
        </w:rPr>
        <w:t xml:space="preserve">Auto Dealers and </w:t>
      </w:r>
      <w:r w:rsidR="00D67785" w:rsidRPr="00A41B75">
        <w:rPr>
          <w:b w:val="0"/>
        </w:rPr>
        <w:t xml:space="preserve">Business Auto Coverage Forms and </w:t>
      </w:r>
      <w:r w:rsidR="00D67785" w:rsidRPr="00A41B75">
        <w:t>Other Insurance – Primary And Excess Insurance Provisions</w:t>
      </w:r>
      <w:r w:rsidR="00D67785" w:rsidRPr="00A41B75">
        <w:rPr>
          <w:b w:val="0"/>
        </w:rPr>
        <w:t xml:space="preserve"> in the Motor Carrier Coverage Form are replaced by the following: </w:t>
      </w:r>
    </w:p>
    <w:p w14:paraId="7E093CBC" w14:textId="77777777" w:rsidR="00AE120C" w:rsidRPr="00A41B75" w:rsidRDefault="00B02C25" w:rsidP="005A59B6">
      <w:pPr>
        <w:pStyle w:val="outlinetxt3"/>
        <w:rPr>
          <w:b w:val="0"/>
        </w:rPr>
      </w:pPr>
      <w:r w:rsidRPr="00A41B75">
        <w:tab/>
        <w:t>a.</w:t>
      </w:r>
      <w:r w:rsidRPr="00A41B75">
        <w:tab/>
      </w:r>
      <w:r w:rsidRPr="00A41B75">
        <w:rPr>
          <w:b w:val="0"/>
        </w:rPr>
        <w:t xml:space="preserve">If there is other applicable similar insurance available under more than one </w:t>
      </w:r>
      <w:r w:rsidR="00E80734" w:rsidRPr="00A41B75">
        <w:rPr>
          <w:b w:val="0"/>
        </w:rPr>
        <w:t>C</w:t>
      </w:r>
      <w:r w:rsidRPr="00A41B75">
        <w:rPr>
          <w:b w:val="0"/>
        </w:rPr>
        <w:t xml:space="preserve">overage </w:t>
      </w:r>
      <w:r w:rsidR="00E80734" w:rsidRPr="00A41B75">
        <w:rPr>
          <w:b w:val="0"/>
        </w:rPr>
        <w:t>F</w:t>
      </w:r>
      <w:r w:rsidRPr="00A41B75">
        <w:rPr>
          <w:b w:val="0"/>
        </w:rPr>
        <w:t xml:space="preserve">orm or policy, the following priorities of recovery apply: </w:t>
      </w:r>
    </w:p>
    <w:p w14:paraId="436BEE4F" w14:textId="77777777" w:rsidR="00AE120C" w:rsidRPr="00A41B75" w:rsidRDefault="00AE120C" w:rsidP="005A59B6">
      <w:pPr>
        <w:pStyle w:val="blocktext1"/>
        <w:spacing w:before="0"/>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4"/>
        <w:gridCol w:w="3716"/>
      </w:tblGrid>
      <w:tr w:rsidR="00454A6D" w14:paraId="00A8E46B" w14:textId="77777777" w:rsidTr="00746C47">
        <w:trPr>
          <w:cantSplit/>
        </w:trPr>
        <w:tc>
          <w:tcPr>
            <w:tcW w:w="1083" w:type="dxa"/>
            <w:tcBorders>
              <w:top w:val="single" w:sz="6" w:space="0" w:color="auto"/>
              <w:left w:val="single" w:sz="6" w:space="0" w:color="auto"/>
              <w:bottom w:val="single" w:sz="6" w:space="0" w:color="auto"/>
              <w:right w:val="single" w:sz="6" w:space="0" w:color="auto"/>
            </w:tcBorders>
          </w:tcPr>
          <w:p w14:paraId="1EA229D6" w14:textId="77777777" w:rsidR="00AE120C" w:rsidRPr="00A41B75" w:rsidRDefault="00B02C25" w:rsidP="005A59B6">
            <w:pPr>
              <w:pStyle w:val="tabletext"/>
              <w:rPr>
                <w:b/>
              </w:rPr>
            </w:pPr>
            <w:r w:rsidRPr="00A41B75">
              <w:rPr>
                <w:b/>
              </w:rPr>
              <w:t>First</w:t>
            </w:r>
          </w:p>
        </w:tc>
        <w:tc>
          <w:tcPr>
            <w:tcW w:w="3711" w:type="dxa"/>
            <w:tcBorders>
              <w:top w:val="single" w:sz="6" w:space="0" w:color="auto"/>
              <w:left w:val="single" w:sz="6" w:space="0" w:color="auto"/>
              <w:bottom w:val="single" w:sz="6" w:space="0" w:color="auto"/>
              <w:right w:val="single" w:sz="6" w:space="0" w:color="auto"/>
            </w:tcBorders>
          </w:tcPr>
          <w:p w14:paraId="4E2BC81D" w14:textId="77777777" w:rsidR="00AE120C" w:rsidRPr="00A41B75" w:rsidRDefault="00B02C25" w:rsidP="005A59B6">
            <w:pPr>
              <w:pStyle w:val="tabletext"/>
            </w:pPr>
            <w:r w:rsidRPr="00A41B75">
              <w:t>The Uninsured Motorists Coverage applicable to the vehicle the "insured" was "occupying" at the time of the "accident".</w:t>
            </w:r>
          </w:p>
        </w:tc>
      </w:tr>
      <w:tr w:rsidR="00454A6D" w14:paraId="7B26861B" w14:textId="77777777" w:rsidTr="00746C47">
        <w:trPr>
          <w:cantSplit/>
        </w:trPr>
        <w:tc>
          <w:tcPr>
            <w:tcW w:w="1083" w:type="dxa"/>
            <w:tcBorders>
              <w:top w:val="single" w:sz="6" w:space="0" w:color="auto"/>
              <w:left w:val="single" w:sz="6" w:space="0" w:color="auto"/>
              <w:bottom w:val="single" w:sz="6" w:space="0" w:color="auto"/>
              <w:right w:val="single" w:sz="6" w:space="0" w:color="auto"/>
            </w:tcBorders>
          </w:tcPr>
          <w:p w14:paraId="6A4F9537" w14:textId="77777777" w:rsidR="00AE120C" w:rsidRPr="00A41B75" w:rsidRDefault="00B02C25" w:rsidP="005A59B6">
            <w:pPr>
              <w:pStyle w:val="tabletext"/>
              <w:rPr>
                <w:b/>
              </w:rPr>
            </w:pPr>
            <w:r w:rsidRPr="00A41B75">
              <w:rPr>
                <w:b/>
              </w:rPr>
              <w:t>Second</w:t>
            </w:r>
          </w:p>
        </w:tc>
        <w:tc>
          <w:tcPr>
            <w:tcW w:w="3711" w:type="dxa"/>
            <w:tcBorders>
              <w:top w:val="single" w:sz="6" w:space="0" w:color="auto"/>
              <w:left w:val="single" w:sz="6" w:space="0" w:color="auto"/>
              <w:bottom w:val="single" w:sz="6" w:space="0" w:color="auto"/>
              <w:right w:val="single" w:sz="6" w:space="0" w:color="auto"/>
            </w:tcBorders>
          </w:tcPr>
          <w:p w14:paraId="0A1C4F9A" w14:textId="64C5C1D0" w:rsidR="00AE120C" w:rsidRPr="00A41B75" w:rsidRDefault="00B02C25" w:rsidP="005A59B6">
            <w:pPr>
              <w:pStyle w:val="tabletext"/>
            </w:pPr>
            <w:r w:rsidRPr="00A41B75">
              <w:t xml:space="preserve">The </w:t>
            </w:r>
            <w:r w:rsidR="00E80734" w:rsidRPr="00A41B75">
              <w:t>C</w:t>
            </w:r>
            <w:r w:rsidRPr="00A41B75">
              <w:t xml:space="preserve">overage </w:t>
            </w:r>
            <w:r w:rsidR="00E80734" w:rsidRPr="00A41B75">
              <w:t>F</w:t>
            </w:r>
            <w:r w:rsidRPr="00A41B75">
              <w:t xml:space="preserve">orm or </w:t>
            </w:r>
            <w:r w:rsidR="005318B1">
              <w:t>P</w:t>
            </w:r>
            <w:r w:rsidRPr="00A41B75">
              <w:t>olicy affording Uninsured Motorists Coverage to the "insured" as an individual Named Insured or "family member".</w:t>
            </w:r>
          </w:p>
        </w:tc>
      </w:tr>
    </w:tbl>
    <w:p w14:paraId="0FF3BEBC" w14:textId="77777777" w:rsidR="00AE120C" w:rsidRPr="00A41B75" w:rsidRDefault="00AE120C" w:rsidP="001F791A">
      <w:pPr>
        <w:pStyle w:val="blocktext1"/>
      </w:pPr>
    </w:p>
    <w:p w14:paraId="14E8EEC4" w14:textId="12CD0FE2" w:rsidR="00AE120C" w:rsidRPr="00A41B75" w:rsidRDefault="00B02C25" w:rsidP="005A59B6">
      <w:pPr>
        <w:pStyle w:val="outlinetxt3"/>
        <w:spacing w:before="0"/>
        <w:rPr>
          <w:b w:val="0"/>
        </w:rPr>
      </w:pPr>
      <w:r w:rsidRPr="00A41B75">
        <w:rPr>
          <w:b w:val="0"/>
        </w:rPr>
        <w:tab/>
      </w:r>
      <w:r w:rsidRPr="00A41B75">
        <w:t>b.</w:t>
      </w:r>
      <w:r w:rsidRPr="00A41B75">
        <w:rPr>
          <w:b w:val="0"/>
        </w:rPr>
        <w:tab/>
        <w:t xml:space="preserve">Where there is no applicable insurance available under the first priority, the maximum recovery under all </w:t>
      </w:r>
      <w:r w:rsidR="00E80734" w:rsidRPr="00A41B75">
        <w:rPr>
          <w:b w:val="0"/>
        </w:rPr>
        <w:t>C</w:t>
      </w:r>
      <w:r w:rsidRPr="00A41B75">
        <w:rPr>
          <w:b w:val="0"/>
        </w:rPr>
        <w:t xml:space="preserve">overage </w:t>
      </w:r>
      <w:r w:rsidR="00E80734" w:rsidRPr="00A41B75">
        <w:rPr>
          <w:b w:val="0"/>
        </w:rPr>
        <w:t>F</w:t>
      </w:r>
      <w:r w:rsidRPr="00A41B75">
        <w:rPr>
          <w:b w:val="0"/>
        </w:rPr>
        <w:t xml:space="preserve">orms or policies in the second priority </w:t>
      </w:r>
      <w:r w:rsidR="00F96017" w:rsidRPr="00A41B75">
        <w:rPr>
          <w:b w:val="0"/>
        </w:rPr>
        <w:t>may equal but</w:t>
      </w:r>
      <w:r w:rsidR="003C3CB0" w:rsidRPr="00A41B75">
        <w:rPr>
          <w:b w:val="0"/>
        </w:rPr>
        <w:t xml:space="preserve"> </w:t>
      </w:r>
      <w:r w:rsidRPr="00A41B75">
        <w:rPr>
          <w:b w:val="0"/>
        </w:rPr>
        <w:t xml:space="preserve">not exceed the highest applicable limit for any one vehicle under any one </w:t>
      </w:r>
      <w:r w:rsidR="00E80734" w:rsidRPr="00A41B75">
        <w:rPr>
          <w:b w:val="0"/>
        </w:rPr>
        <w:t>C</w:t>
      </w:r>
      <w:r w:rsidRPr="00A41B75">
        <w:rPr>
          <w:b w:val="0"/>
        </w:rPr>
        <w:t xml:space="preserve">overage </w:t>
      </w:r>
      <w:r w:rsidR="00E80734" w:rsidRPr="00A41B75">
        <w:rPr>
          <w:b w:val="0"/>
        </w:rPr>
        <w:t>F</w:t>
      </w:r>
      <w:r w:rsidRPr="00A41B75">
        <w:rPr>
          <w:b w:val="0"/>
        </w:rPr>
        <w:t>orm or policy</w:t>
      </w:r>
      <w:r w:rsidR="00F96017" w:rsidRPr="00A41B75">
        <w:rPr>
          <w:b w:val="0"/>
        </w:rPr>
        <w:t xml:space="preserve"> affording coverage to an individual Named Insured or "family member"</w:t>
      </w:r>
      <w:r w:rsidRPr="00A41B75">
        <w:rPr>
          <w:b w:val="0"/>
        </w:rPr>
        <w:t>.</w:t>
      </w:r>
    </w:p>
    <w:p w14:paraId="471C9F15" w14:textId="77777777" w:rsidR="00AE120C" w:rsidRPr="00A41B75" w:rsidRDefault="00B02C25" w:rsidP="005A59B6">
      <w:pPr>
        <w:pStyle w:val="outlinetxt3"/>
        <w:rPr>
          <w:b w:val="0"/>
        </w:rPr>
      </w:pPr>
      <w:r w:rsidRPr="00A41B75">
        <w:tab/>
        <w:t>c.</w:t>
      </w:r>
      <w:r w:rsidRPr="00A41B75">
        <w:tab/>
      </w:r>
      <w:r w:rsidRPr="00A41B75">
        <w:rPr>
          <w:b w:val="0"/>
        </w:rPr>
        <w:t xml:space="preserve">Where there is applicable insurance </w:t>
      </w:r>
      <w:r w:rsidRPr="00A41B75">
        <w:rPr>
          <w:b w:val="0"/>
          <w:noProof/>
        </w:rPr>
        <w:t>available</w:t>
      </w:r>
      <w:r w:rsidRPr="00A41B75">
        <w:rPr>
          <w:b w:val="0"/>
        </w:rPr>
        <w:t xml:space="preserve"> under the first priority: </w:t>
      </w:r>
    </w:p>
    <w:p w14:paraId="300FC637" w14:textId="77777777" w:rsidR="00AE120C" w:rsidRPr="00A41B75" w:rsidRDefault="00B02C25" w:rsidP="005A59B6">
      <w:pPr>
        <w:pStyle w:val="outlinetxt4"/>
      </w:pPr>
      <w:r w:rsidRPr="00A41B75">
        <w:tab/>
        <w:t>(1)</w:t>
      </w:r>
      <w:r w:rsidRPr="00A41B75">
        <w:tab/>
      </w:r>
      <w:r w:rsidRPr="00A41B75">
        <w:rPr>
          <w:b w:val="0"/>
        </w:rPr>
        <w:t xml:space="preserve">The Limit of Insurance applicable to the vehicle the "insured" was "occupying" under the </w:t>
      </w:r>
      <w:r w:rsidR="00E80734" w:rsidRPr="00A41B75">
        <w:rPr>
          <w:b w:val="0"/>
        </w:rPr>
        <w:t>C</w:t>
      </w:r>
      <w:r w:rsidRPr="00A41B75">
        <w:rPr>
          <w:b w:val="0"/>
        </w:rPr>
        <w:t xml:space="preserve">overage </w:t>
      </w:r>
      <w:r w:rsidR="00E80734" w:rsidRPr="00A41B75">
        <w:rPr>
          <w:b w:val="0"/>
        </w:rPr>
        <w:t>F</w:t>
      </w:r>
      <w:r w:rsidRPr="00A41B75">
        <w:rPr>
          <w:b w:val="0"/>
        </w:rPr>
        <w:t>orm or policy in the first priority shall first be exhausted; and</w:t>
      </w:r>
    </w:p>
    <w:p w14:paraId="683400CC" w14:textId="77777777" w:rsidR="00AE120C" w:rsidRPr="00A41B75" w:rsidRDefault="00B02C25" w:rsidP="005A59B6">
      <w:pPr>
        <w:pStyle w:val="outlinetxt4"/>
        <w:rPr>
          <w:b w:val="0"/>
        </w:rPr>
      </w:pPr>
      <w:r w:rsidRPr="00A41B75">
        <w:tab/>
        <w:t>(2)</w:t>
      </w:r>
      <w:r w:rsidRPr="00A41B75">
        <w:tab/>
      </w:r>
      <w:r w:rsidRPr="00A41B75">
        <w:rPr>
          <w:b w:val="0"/>
        </w:rPr>
        <w:t xml:space="preserve">The maximum recovery under all </w:t>
      </w:r>
      <w:r w:rsidR="00E80734" w:rsidRPr="00A41B75">
        <w:rPr>
          <w:b w:val="0"/>
          <w:noProof/>
        </w:rPr>
        <w:t>C</w:t>
      </w:r>
      <w:r w:rsidRPr="00A41B75">
        <w:rPr>
          <w:b w:val="0"/>
          <w:noProof/>
        </w:rPr>
        <w:t>overage</w:t>
      </w:r>
      <w:r w:rsidRPr="00A41B75">
        <w:rPr>
          <w:b w:val="0"/>
        </w:rPr>
        <w:t xml:space="preserve"> </w:t>
      </w:r>
      <w:r w:rsidR="00E80734" w:rsidRPr="00A41B75">
        <w:rPr>
          <w:b w:val="0"/>
        </w:rPr>
        <w:t>F</w:t>
      </w:r>
      <w:r w:rsidRPr="00A41B75">
        <w:rPr>
          <w:b w:val="0"/>
        </w:rPr>
        <w:t xml:space="preserve">orms or policies in the second priority </w:t>
      </w:r>
      <w:r w:rsidR="00F96017" w:rsidRPr="00A41B75">
        <w:rPr>
          <w:b w:val="0"/>
        </w:rPr>
        <w:t>may equal but</w:t>
      </w:r>
      <w:r w:rsidR="003C3CB0" w:rsidRPr="00A41B75">
        <w:rPr>
          <w:b w:val="0"/>
        </w:rPr>
        <w:t xml:space="preserve"> </w:t>
      </w:r>
      <w:r w:rsidRPr="00A41B75">
        <w:rPr>
          <w:b w:val="0"/>
        </w:rPr>
        <w:t xml:space="preserve">not exceed the </w:t>
      </w:r>
      <w:r w:rsidR="00F96017" w:rsidRPr="00A41B75">
        <w:rPr>
          <w:b w:val="0"/>
        </w:rPr>
        <w:t>highest applicable limit</w:t>
      </w:r>
      <w:r w:rsidR="003C3CB0" w:rsidRPr="00A41B75">
        <w:rPr>
          <w:b w:val="0"/>
        </w:rPr>
        <w:t xml:space="preserve"> </w:t>
      </w:r>
      <w:r w:rsidRPr="00A41B75">
        <w:rPr>
          <w:b w:val="0"/>
        </w:rPr>
        <w:t xml:space="preserve">for any one vehicle under any one </w:t>
      </w:r>
      <w:r w:rsidR="00E80734" w:rsidRPr="00A41B75">
        <w:rPr>
          <w:b w:val="0"/>
        </w:rPr>
        <w:t>C</w:t>
      </w:r>
      <w:r w:rsidRPr="00A41B75">
        <w:rPr>
          <w:b w:val="0"/>
        </w:rPr>
        <w:t xml:space="preserve">overage </w:t>
      </w:r>
      <w:r w:rsidR="00E80734" w:rsidRPr="00A41B75">
        <w:rPr>
          <w:b w:val="0"/>
        </w:rPr>
        <w:t>F</w:t>
      </w:r>
      <w:r w:rsidRPr="00A41B75">
        <w:rPr>
          <w:b w:val="0"/>
        </w:rPr>
        <w:t xml:space="preserve">orm or policy </w:t>
      </w:r>
      <w:r w:rsidR="00F96017" w:rsidRPr="00A41B75">
        <w:rPr>
          <w:b w:val="0"/>
        </w:rPr>
        <w:t>affording coverage to an individual Named Insured or "family member".</w:t>
      </w:r>
      <w:r w:rsidR="003C3CB0" w:rsidRPr="00A41B75">
        <w:rPr>
          <w:b w:val="0"/>
        </w:rPr>
        <w:t xml:space="preserve"> </w:t>
      </w:r>
    </w:p>
    <w:p w14:paraId="2E0F83A1" w14:textId="05EA314A" w:rsidR="00AE120C" w:rsidRPr="00A41B75" w:rsidRDefault="00B02C25" w:rsidP="005A59B6">
      <w:pPr>
        <w:pStyle w:val="outlinetxt3"/>
        <w:rPr>
          <w:b w:val="0"/>
        </w:rPr>
      </w:pPr>
      <w:r>
        <w:br w:type="page"/>
      </w:r>
      <w:r w:rsidR="00D67785" w:rsidRPr="00A41B75">
        <w:lastRenderedPageBreak/>
        <w:tab/>
        <w:t>d.</w:t>
      </w:r>
      <w:r w:rsidR="00D67785" w:rsidRPr="00A41B75">
        <w:tab/>
      </w:r>
      <w:r w:rsidR="00D67785" w:rsidRPr="00A41B75">
        <w:rPr>
          <w:b w:val="0"/>
        </w:rPr>
        <w:t xml:space="preserve">If two or more </w:t>
      </w:r>
      <w:r w:rsidR="00E80734" w:rsidRPr="00A41B75">
        <w:rPr>
          <w:b w:val="0"/>
        </w:rPr>
        <w:t>C</w:t>
      </w:r>
      <w:r w:rsidR="00D67785" w:rsidRPr="00A41B75">
        <w:rPr>
          <w:b w:val="0"/>
        </w:rPr>
        <w:t xml:space="preserve">overage </w:t>
      </w:r>
      <w:r w:rsidR="00E80734" w:rsidRPr="00A41B75">
        <w:rPr>
          <w:b w:val="0"/>
        </w:rPr>
        <w:t>F</w:t>
      </w:r>
      <w:r w:rsidR="00D67785" w:rsidRPr="00A41B75">
        <w:rPr>
          <w:b w:val="0"/>
        </w:rPr>
        <w:t xml:space="preserve">orms or policies have equal priority: </w:t>
      </w:r>
    </w:p>
    <w:p w14:paraId="24397216" w14:textId="77777777" w:rsidR="00AE120C" w:rsidRPr="00A41B75" w:rsidRDefault="00B02C25" w:rsidP="005A59B6">
      <w:pPr>
        <w:pStyle w:val="outlinetxt4"/>
        <w:rPr>
          <w:b w:val="0"/>
        </w:rPr>
      </w:pPr>
      <w:r w:rsidRPr="00A41B75">
        <w:tab/>
        <w:t>(1)</w:t>
      </w:r>
      <w:r w:rsidRPr="00A41B75">
        <w:tab/>
      </w:r>
      <w:r w:rsidRPr="00A41B75">
        <w:rPr>
          <w:b w:val="0"/>
        </w:rPr>
        <w:t xml:space="preserve">The insurer against whom the claim is first made shall process and pay the claim as if wholly responsible for all insurers with equal priority; </w:t>
      </w:r>
    </w:p>
    <w:p w14:paraId="4ADA6B1E" w14:textId="77777777" w:rsidR="00AE120C" w:rsidRPr="00A41B75" w:rsidRDefault="00B02C25" w:rsidP="005A59B6">
      <w:pPr>
        <w:pStyle w:val="outlinetxt4"/>
        <w:rPr>
          <w:b w:val="0"/>
        </w:rPr>
      </w:pPr>
      <w:r w:rsidRPr="00A41B75">
        <w:tab/>
        <w:t>(2)</w:t>
      </w:r>
      <w:r w:rsidRPr="00A41B75">
        <w:tab/>
      </w:r>
      <w:r w:rsidRPr="00A41B75">
        <w:rPr>
          <w:b w:val="0"/>
        </w:rPr>
        <w:t>The insurer thereafter is entitled to recover pro rata contribution from any other insurer on the same level of priority for the benefits paid and the costs of processing the claim</w:t>
      </w:r>
      <w:r w:rsidR="00C75C20" w:rsidRPr="00A41B75">
        <w:rPr>
          <w:b w:val="0"/>
        </w:rPr>
        <w:t>.</w:t>
      </w:r>
      <w:r w:rsidRPr="00A41B75">
        <w:rPr>
          <w:b w:val="0"/>
        </w:rPr>
        <w:t xml:space="preserve"> </w:t>
      </w:r>
    </w:p>
    <w:p w14:paraId="384C2F6C" w14:textId="25E2B3A1" w:rsidR="006072AD" w:rsidRPr="00A41B75" w:rsidRDefault="00B02C25" w:rsidP="005A59B6">
      <w:pPr>
        <w:pStyle w:val="outlinetxt2"/>
        <w:rPr>
          <w:b w:val="0"/>
        </w:rPr>
      </w:pPr>
      <w:r>
        <w:tab/>
      </w:r>
      <w:r w:rsidR="00D67785" w:rsidRPr="00A41B75">
        <w:t>5.</w:t>
      </w:r>
      <w:r w:rsidR="00D67785" w:rsidRPr="00A41B75">
        <w:rPr>
          <w:b w:val="0"/>
        </w:rPr>
        <w:tab/>
      </w:r>
      <w:r w:rsidR="00F13193" w:rsidRPr="005D1896">
        <w:rPr>
          <w:b w:val="0"/>
        </w:rPr>
        <w:t xml:space="preserve">If </w:t>
      </w:r>
      <w:r w:rsidR="00B7000A" w:rsidRPr="005D1896">
        <w:rPr>
          <w:b w:val="0"/>
        </w:rPr>
        <w:t xml:space="preserve">this </w:t>
      </w:r>
      <w:r w:rsidR="00543B38">
        <w:rPr>
          <w:b w:val="0"/>
        </w:rPr>
        <w:t>P</w:t>
      </w:r>
      <w:r w:rsidR="00B7000A" w:rsidRPr="005D1896">
        <w:rPr>
          <w:b w:val="0"/>
        </w:rPr>
        <w:t xml:space="preserve">olicy insures two, three or four </w:t>
      </w:r>
      <w:r w:rsidR="00F13193" w:rsidRPr="005D1896">
        <w:rPr>
          <w:b w:val="0"/>
        </w:rPr>
        <w:t>covered "motor vehicle</w:t>
      </w:r>
      <w:r w:rsidR="00B7000A" w:rsidRPr="005D1896">
        <w:rPr>
          <w:b w:val="0"/>
        </w:rPr>
        <w:t>s</w:t>
      </w:r>
      <w:r w:rsidR="00F13193" w:rsidRPr="005D1896">
        <w:rPr>
          <w:b w:val="0"/>
        </w:rPr>
        <w:t>",</w:t>
      </w:r>
      <w:r w:rsidR="00F13193" w:rsidRPr="00A41B75">
        <w:rPr>
          <w:b w:val="0"/>
        </w:rPr>
        <w:t xml:space="preserve"> </w:t>
      </w:r>
      <w:r w:rsidR="00D67785" w:rsidRPr="00A41B75">
        <w:t>Other Insurance</w:t>
      </w:r>
      <w:r w:rsidR="00D67785" w:rsidRPr="00A41B75">
        <w:rPr>
          <w:b w:val="0"/>
        </w:rPr>
        <w:t xml:space="preserve"> in the Auto Dealers and Business Auto Coverage Forms and </w:t>
      </w:r>
      <w:r w:rsidR="00D67785" w:rsidRPr="00A41B75">
        <w:t>Other Insurance – Primary And Excess Insurance</w:t>
      </w:r>
      <w:r w:rsidR="00D67785" w:rsidRPr="00A41B75">
        <w:rPr>
          <w:b w:val="0"/>
        </w:rPr>
        <w:t xml:space="preserve"> </w:t>
      </w:r>
      <w:r w:rsidR="00D67785" w:rsidRPr="00A41B75">
        <w:t>Provisions</w:t>
      </w:r>
      <w:r w:rsidR="00D67785" w:rsidRPr="00A41B75">
        <w:rPr>
          <w:b w:val="0"/>
        </w:rPr>
        <w:t xml:space="preserve"> in the Motor Carrier Coverage Form are replaced by the following: </w:t>
      </w:r>
    </w:p>
    <w:p w14:paraId="5DC40DB0" w14:textId="77777777" w:rsidR="006072AD" w:rsidRPr="00A41B75" w:rsidRDefault="00B02C25" w:rsidP="005A59B6">
      <w:pPr>
        <w:pStyle w:val="outlinetxt3"/>
        <w:rPr>
          <w:b w:val="0"/>
        </w:rPr>
      </w:pPr>
      <w:r w:rsidRPr="00A41B75">
        <w:tab/>
        <w:t>a.</w:t>
      </w:r>
      <w:r w:rsidRPr="00A41B75">
        <w:tab/>
      </w:r>
      <w:r w:rsidRPr="00A41B75">
        <w:rPr>
          <w:b w:val="0"/>
        </w:rPr>
        <w:t xml:space="preserve">If there is other applicable similar insurance available under more than one Coverage Form or policy, the following priorities of recovery apply: </w:t>
      </w:r>
    </w:p>
    <w:p w14:paraId="454DEF68" w14:textId="77777777" w:rsidR="006072AD" w:rsidRPr="00A41B75" w:rsidRDefault="006072AD" w:rsidP="005A59B6">
      <w:pPr>
        <w:pStyle w:val="blocktext1"/>
        <w:spacing w:before="0"/>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84"/>
        <w:gridCol w:w="3716"/>
      </w:tblGrid>
      <w:tr w:rsidR="00454A6D" w14:paraId="6FF9585C" w14:textId="77777777" w:rsidTr="00746C47">
        <w:trPr>
          <w:cantSplit/>
        </w:trPr>
        <w:tc>
          <w:tcPr>
            <w:tcW w:w="1083" w:type="dxa"/>
          </w:tcPr>
          <w:p w14:paraId="59E633C9" w14:textId="77777777" w:rsidR="006072AD" w:rsidRPr="00A41B75" w:rsidRDefault="00B02C25" w:rsidP="005A59B6">
            <w:pPr>
              <w:pStyle w:val="tabletext"/>
            </w:pPr>
            <w:r w:rsidRPr="00A41B75">
              <w:rPr>
                <w:b/>
              </w:rPr>
              <w:t>First</w:t>
            </w:r>
          </w:p>
        </w:tc>
        <w:tc>
          <w:tcPr>
            <w:tcW w:w="3711" w:type="dxa"/>
          </w:tcPr>
          <w:p w14:paraId="6F5D790A" w14:textId="77777777" w:rsidR="006072AD" w:rsidRPr="00A41B75" w:rsidRDefault="00B02C25" w:rsidP="005A59B6">
            <w:pPr>
              <w:pStyle w:val="tabletext"/>
            </w:pPr>
            <w:r w:rsidRPr="00A41B75">
              <w:t>The Uninsured Motorists Coverage applicable to the vehicle the "insured" was "occupying" at the time of the "accident".</w:t>
            </w:r>
          </w:p>
        </w:tc>
      </w:tr>
      <w:tr w:rsidR="00454A6D" w14:paraId="46B7F07D" w14:textId="77777777" w:rsidTr="00746C47">
        <w:trPr>
          <w:cantSplit/>
        </w:trPr>
        <w:tc>
          <w:tcPr>
            <w:tcW w:w="1083" w:type="dxa"/>
          </w:tcPr>
          <w:p w14:paraId="4BBFB8A2" w14:textId="77777777" w:rsidR="006072AD" w:rsidRPr="00A41B75" w:rsidRDefault="00B02C25" w:rsidP="005A59B6">
            <w:pPr>
              <w:pStyle w:val="tabletext"/>
            </w:pPr>
            <w:r w:rsidRPr="00A41B75">
              <w:rPr>
                <w:b/>
              </w:rPr>
              <w:t>Second</w:t>
            </w:r>
          </w:p>
        </w:tc>
        <w:tc>
          <w:tcPr>
            <w:tcW w:w="3711" w:type="dxa"/>
          </w:tcPr>
          <w:p w14:paraId="151AF865" w14:textId="478A3620" w:rsidR="006072AD" w:rsidRPr="00A41B75" w:rsidRDefault="00B02C25" w:rsidP="005A59B6">
            <w:pPr>
              <w:pStyle w:val="tabletext"/>
            </w:pPr>
            <w:r w:rsidRPr="00A41B75">
              <w:t xml:space="preserve">The Coverage Form or </w:t>
            </w:r>
            <w:r w:rsidR="005318B1">
              <w:t>P</w:t>
            </w:r>
            <w:r w:rsidRPr="00A41B75">
              <w:t>olicy affording Uninsured Motorists Coverage to the "insured" as an individual Named Insured or "family member".</w:t>
            </w:r>
          </w:p>
        </w:tc>
      </w:tr>
    </w:tbl>
    <w:p w14:paraId="6B2FAE60" w14:textId="77777777" w:rsidR="00436119" w:rsidRDefault="00436119" w:rsidP="005A59B6">
      <w:pPr>
        <w:pStyle w:val="blocktext1"/>
      </w:pPr>
    </w:p>
    <w:p w14:paraId="1991D549" w14:textId="1732BDF0" w:rsidR="006072AD" w:rsidRPr="00A41B75" w:rsidRDefault="00B02C25" w:rsidP="005A59B6">
      <w:pPr>
        <w:pStyle w:val="outlinetxt3"/>
      </w:pPr>
      <w:r w:rsidRPr="00A41B75">
        <w:tab/>
        <w:t>b.</w:t>
      </w:r>
      <w:r w:rsidRPr="00A41B75">
        <w:tab/>
      </w:r>
      <w:r w:rsidRPr="00A41B75">
        <w:rPr>
          <w:b w:val="0"/>
        </w:rPr>
        <w:t>If two or more Coverage Forms or policies have equal priority:</w:t>
      </w:r>
      <w:r w:rsidRPr="00A41B75">
        <w:t xml:space="preserve"> </w:t>
      </w:r>
    </w:p>
    <w:p w14:paraId="0AB01E40" w14:textId="77777777" w:rsidR="006072AD" w:rsidRPr="00A41B75" w:rsidRDefault="00B02C25" w:rsidP="005A59B6">
      <w:pPr>
        <w:pStyle w:val="outlinetxt4"/>
        <w:rPr>
          <w:b w:val="0"/>
        </w:rPr>
      </w:pPr>
      <w:r w:rsidRPr="00A41B75">
        <w:tab/>
        <w:t>(1)</w:t>
      </w:r>
      <w:r w:rsidRPr="00A41B75">
        <w:tab/>
      </w:r>
      <w:r w:rsidRPr="00A41B75">
        <w:rPr>
          <w:b w:val="0"/>
        </w:rPr>
        <w:t xml:space="preserve">The insurer against whom the claim is first made shall process and pay the claim as if wholly responsible for all insurers with equal priority; </w:t>
      </w:r>
    </w:p>
    <w:p w14:paraId="218530BA" w14:textId="77777777" w:rsidR="006072AD" w:rsidRPr="00A41B75" w:rsidRDefault="00B02C25" w:rsidP="005A59B6">
      <w:pPr>
        <w:pStyle w:val="outlinetxt4"/>
        <w:rPr>
          <w:b w:val="0"/>
        </w:rPr>
      </w:pPr>
      <w:r w:rsidRPr="00A41B75">
        <w:tab/>
        <w:t>(2)</w:t>
      </w:r>
      <w:r w:rsidRPr="00A41B75">
        <w:tab/>
      </w:r>
      <w:r w:rsidRPr="00A41B75">
        <w:rPr>
          <w:b w:val="0"/>
        </w:rPr>
        <w:t xml:space="preserve">The insurer thereafter is entitled to recover pro rata contribution from any other insurer on the same level of </w:t>
      </w:r>
      <w:r w:rsidRPr="00A41B75">
        <w:rPr>
          <w:b w:val="0"/>
          <w:noProof/>
        </w:rPr>
        <w:t>priority</w:t>
      </w:r>
      <w:r w:rsidRPr="00A41B75">
        <w:rPr>
          <w:b w:val="0"/>
        </w:rPr>
        <w:t xml:space="preserve"> for the benefits paid and the costs of processing the claim.</w:t>
      </w:r>
    </w:p>
    <w:p w14:paraId="0DAB213F" w14:textId="158B37F9" w:rsidR="008C1EC7" w:rsidRPr="00A41B75" w:rsidRDefault="00B02C25" w:rsidP="005A59B6">
      <w:pPr>
        <w:pStyle w:val="outlinetxt2"/>
        <w:rPr>
          <w:b w:val="0"/>
        </w:rPr>
      </w:pPr>
      <w:r w:rsidRPr="00A41B75">
        <w:tab/>
        <w:t>6.</w:t>
      </w:r>
      <w:r w:rsidRPr="00A41B75">
        <w:tab/>
      </w:r>
      <w:r w:rsidRPr="005A59B6">
        <w:rPr>
          <w:b w:val="0"/>
          <w:bCs/>
        </w:rPr>
        <w:t xml:space="preserve">If </w:t>
      </w:r>
      <w:r w:rsidR="00B7000A" w:rsidRPr="00C264DE">
        <w:rPr>
          <w:b w:val="0"/>
          <w:bCs/>
        </w:rPr>
        <w:t xml:space="preserve">this </w:t>
      </w:r>
      <w:r w:rsidR="00C264DE">
        <w:rPr>
          <w:b w:val="0"/>
          <w:bCs/>
        </w:rPr>
        <w:t>P</w:t>
      </w:r>
      <w:r w:rsidR="00B7000A" w:rsidRPr="00C264DE">
        <w:rPr>
          <w:b w:val="0"/>
          <w:bCs/>
        </w:rPr>
        <w:t>olicy insures two, three or four</w:t>
      </w:r>
      <w:r w:rsidR="001C5091" w:rsidRPr="00C264DE">
        <w:rPr>
          <w:b w:val="0"/>
          <w:bCs/>
        </w:rPr>
        <w:t xml:space="preserve"> covered "motor vehicle</w:t>
      </w:r>
      <w:r w:rsidR="00B7000A" w:rsidRPr="00C264DE">
        <w:rPr>
          <w:b w:val="0"/>
          <w:bCs/>
        </w:rPr>
        <w:t>s</w:t>
      </w:r>
      <w:r w:rsidR="001C5091" w:rsidRPr="00C264DE">
        <w:rPr>
          <w:b w:val="0"/>
          <w:bCs/>
        </w:rPr>
        <w:t>"</w:t>
      </w:r>
      <w:r w:rsidRPr="005A59B6">
        <w:rPr>
          <w:b w:val="0"/>
          <w:bCs/>
        </w:rPr>
        <w:t>,</w:t>
      </w:r>
      <w:r w:rsidRPr="00A41B75">
        <w:t xml:space="preserve"> Two Or More Coverage Forms Or Policies Issued By Us</w:t>
      </w:r>
      <w:r w:rsidRPr="00A41B75">
        <w:rPr>
          <w:b w:val="0"/>
        </w:rPr>
        <w:t xml:space="preserve"> does not apply. </w:t>
      </w:r>
    </w:p>
    <w:p w14:paraId="6D267F3B" w14:textId="11A94000" w:rsidR="00AE120C" w:rsidRPr="00A41B75" w:rsidRDefault="00B02C25" w:rsidP="005A59B6">
      <w:pPr>
        <w:pStyle w:val="outlinetxt2"/>
        <w:rPr>
          <w:b w:val="0"/>
        </w:rPr>
      </w:pPr>
      <w:r>
        <w:br w:type="column"/>
      </w:r>
      <w:r w:rsidR="000F5276">
        <w:tab/>
      </w:r>
      <w:r w:rsidR="00D67785" w:rsidRPr="00A41B75">
        <w:t>7.</w:t>
      </w:r>
      <w:r w:rsidR="00D67785" w:rsidRPr="00A41B75">
        <w:tab/>
      </w:r>
      <w:r w:rsidR="00D67785" w:rsidRPr="00A41B75">
        <w:rPr>
          <w:b w:val="0"/>
        </w:rPr>
        <w:t xml:space="preserve">The following condition is added: </w:t>
      </w:r>
    </w:p>
    <w:p w14:paraId="78EBEC8C" w14:textId="77777777" w:rsidR="00AE120C" w:rsidRPr="00A41B75" w:rsidRDefault="00B02C25" w:rsidP="005A59B6">
      <w:pPr>
        <w:pStyle w:val="blockhd3"/>
      </w:pPr>
      <w:r w:rsidRPr="00A41B75">
        <w:t>Arbitration</w:t>
      </w:r>
    </w:p>
    <w:p w14:paraId="0DDEA947" w14:textId="77777777" w:rsidR="00AE120C" w:rsidRPr="00A41B75" w:rsidRDefault="00B02C25" w:rsidP="005A59B6">
      <w:pPr>
        <w:pStyle w:val="outlinetxt3"/>
        <w:rPr>
          <w:b w:val="0"/>
        </w:rPr>
      </w:pPr>
      <w:r w:rsidRPr="00A41B75">
        <w:tab/>
        <w:t>a.</w:t>
      </w:r>
      <w:r w:rsidRPr="00A41B75">
        <w:tab/>
      </w:r>
      <w:r w:rsidRPr="00A41B75">
        <w:rPr>
          <w:b w:val="0"/>
        </w:rPr>
        <w:t xml:space="preserve">If we and an "insured" disagree whether the "insured" is legally entitled to recover damages from the owner or driver of an "uninsured motor vehicle" or do not agree as to the amount of damages that are </w:t>
      </w:r>
      <w:r w:rsidRPr="00A41B75">
        <w:rPr>
          <w:b w:val="0"/>
          <w:noProof/>
        </w:rPr>
        <w:t>recoverable</w:t>
      </w:r>
      <w:r w:rsidRPr="00A41B75">
        <w:rPr>
          <w:b w:val="0"/>
        </w:rPr>
        <w:t xml:space="preserve"> by that "insured", then the matter may be arbitrated. However, disputes concerning coverage under this endorsement may not be arbitrated. </w:t>
      </w:r>
      <w:r w:rsidR="00971FF9" w:rsidRPr="00A41B75">
        <w:rPr>
          <w:b w:val="0"/>
        </w:rPr>
        <w:t>Both parties must agree to arbitration. If so agreed,</w:t>
      </w:r>
      <w:r w:rsidRPr="00A41B75">
        <w:rPr>
          <w:b w:val="0"/>
        </w:rPr>
        <w:t xml:space="preserve">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3210CA5B" w14:textId="25B6928D" w:rsidR="00AE120C" w:rsidRPr="00A41B75" w:rsidRDefault="00B02C25" w:rsidP="005A59B6">
      <w:pPr>
        <w:pStyle w:val="outlinetxt3"/>
        <w:rPr>
          <w:b w:val="0"/>
        </w:rPr>
      </w:pPr>
      <w:r w:rsidRPr="00A41B75">
        <w:tab/>
        <w:t>b.</w:t>
      </w:r>
      <w:r w:rsidRPr="00A41B75">
        <w:tab/>
      </w:r>
      <w:r w:rsidRPr="00A41B75">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492FDC6D" w14:textId="77777777" w:rsidR="00AE120C" w:rsidRPr="00A41B75" w:rsidRDefault="00B02C25" w:rsidP="005A59B6">
      <w:pPr>
        <w:pStyle w:val="outlinehd1"/>
      </w:pPr>
      <w:r w:rsidRPr="00A41B75">
        <w:tab/>
        <w:t>F.</w:t>
      </w:r>
      <w:r w:rsidRPr="00A41B75">
        <w:tab/>
        <w:t xml:space="preserve">Additional Definitions </w:t>
      </w:r>
    </w:p>
    <w:p w14:paraId="4C28137E" w14:textId="77777777" w:rsidR="00AE120C" w:rsidRPr="00A41B75" w:rsidRDefault="00B02C25" w:rsidP="005A59B6">
      <w:pPr>
        <w:pStyle w:val="blocktext2"/>
      </w:pPr>
      <w:r w:rsidRPr="00A41B75">
        <w:t xml:space="preserve">As used in this endorsement: </w:t>
      </w:r>
    </w:p>
    <w:p w14:paraId="3880B712" w14:textId="77777777" w:rsidR="00AE120C" w:rsidRPr="00A41B75" w:rsidRDefault="00B02C25" w:rsidP="005A59B6">
      <w:pPr>
        <w:pStyle w:val="outlinetxt2"/>
        <w:rPr>
          <w:b w:val="0"/>
        </w:rPr>
      </w:pPr>
      <w:r w:rsidRPr="00A41B75">
        <w:tab/>
        <w:t>1.</w:t>
      </w:r>
      <w:r w:rsidRPr="00A41B75">
        <w:tab/>
      </w:r>
      <w:r w:rsidRPr="00A41B75">
        <w:rPr>
          <w:b w:val="0"/>
        </w:rPr>
        <w:t>"Family member" means a person related to an individual Named Insured by blood, marriage or adoption</w:t>
      </w:r>
      <w:r w:rsidR="00393317" w:rsidRPr="00A41B75">
        <w:rPr>
          <w:b w:val="0"/>
        </w:rPr>
        <w:t>,</w:t>
      </w:r>
      <w:r w:rsidRPr="00A41B75">
        <w:rPr>
          <w:b w:val="0"/>
        </w:rPr>
        <w:t xml:space="preserve"> who is a resident of such Named Insured's household, including a ward or foster child. </w:t>
      </w:r>
    </w:p>
    <w:p w14:paraId="3CFBEF67" w14:textId="77777777" w:rsidR="00AE120C" w:rsidRPr="00A41B75" w:rsidRDefault="00B02C25" w:rsidP="005A59B6">
      <w:pPr>
        <w:pStyle w:val="outlinetxt2"/>
        <w:rPr>
          <w:b w:val="0"/>
        </w:rPr>
      </w:pPr>
      <w:r w:rsidRPr="00A41B75">
        <w:tab/>
        <w:t>2.</w:t>
      </w:r>
      <w:r w:rsidRPr="00A41B75">
        <w:tab/>
      </w:r>
      <w:r w:rsidRPr="00A41B75">
        <w:rPr>
          <w:b w:val="0"/>
        </w:rPr>
        <w:t xml:space="preserve">"Occupying" means in, upon, getting in, on, out or off. </w:t>
      </w:r>
    </w:p>
    <w:p w14:paraId="281C0F4C" w14:textId="77777777" w:rsidR="00AE120C" w:rsidRPr="00A41B75" w:rsidRDefault="00B02C25" w:rsidP="005A59B6">
      <w:pPr>
        <w:pStyle w:val="outlinetxt2"/>
        <w:rPr>
          <w:b w:val="0"/>
        </w:rPr>
      </w:pPr>
      <w:r w:rsidRPr="00A41B75">
        <w:tab/>
        <w:t>3.</w:t>
      </w:r>
      <w:r w:rsidRPr="00A41B75">
        <w:tab/>
      </w:r>
      <w:r w:rsidRPr="00A41B75">
        <w:rPr>
          <w:b w:val="0"/>
        </w:rPr>
        <w:t xml:space="preserve">"Uninsured motor vehicle" means a land motor vehicle or "trailer": </w:t>
      </w:r>
    </w:p>
    <w:p w14:paraId="57839805" w14:textId="77777777" w:rsidR="00AE120C" w:rsidRPr="00A41B75" w:rsidRDefault="00B02C25" w:rsidP="005A59B6">
      <w:pPr>
        <w:pStyle w:val="outlinetxt3"/>
        <w:rPr>
          <w:b w:val="0"/>
        </w:rPr>
      </w:pPr>
      <w:r w:rsidRPr="00A41B75">
        <w:tab/>
        <w:t>a.</w:t>
      </w:r>
      <w:r w:rsidRPr="00A41B75">
        <w:tab/>
      </w:r>
      <w:r w:rsidRPr="00A41B75">
        <w:rPr>
          <w:b w:val="0"/>
        </w:rPr>
        <w:t xml:space="preserve">For which no liability bond or policy applies at the time of an "accident". </w:t>
      </w:r>
    </w:p>
    <w:p w14:paraId="6E6BE79B" w14:textId="77777777" w:rsidR="00AE120C" w:rsidRPr="00A41B75" w:rsidRDefault="00B02C25" w:rsidP="005A59B6">
      <w:pPr>
        <w:pStyle w:val="outlinetxt3"/>
        <w:rPr>
          <w:b w:val="0"/>
        </w:rPr>
      </w:pPr>
      <w:r w:rsidRPr="00A41B75">
        <w:tab/>
        <w:t>b.</w:t>
      </w:r>
      <w:r w:rsidRPr="00A41B75">
        <w:tab/>
      </w:r>
      <w:r w:rsidRPr="00A41B75">
        <w:rPr>
          <w:b w:val="0"/>
        </w:rPr>
        <w:t xml:space="preserve">For which an insuring or bonding company: </w:t>
      </w:r>
    </w:p>
    <w:p w14:paraId="3CA125D0" w14:textId="77777777" w:rsidR="00AE120C" w:rsidRPr="00A41B75" w:rsidRDefault="00B02C25" w:rsidP="005A59B6">
      <w:pPr>
        <w:pStyle w:val="outlinetxt4"/>
        <w:rPr>
          <w:b w:val="0"/>
        </w:rPr>
      </w:pPr>
      <w:r w:rsidRPr="00A41B75">
        <w:tab/>
        <w:t>(1)</w:t>
      </w:r>
      <w:r w:rsidRPr="00A41B75">
        <w:tab/>
      </w:r>
      <w:r w:rsidRPr="00A41B75">
        <w:rPr>
          <w:b w:val="0"/>
        </w:rPr>
        <w:t xml:space="preserve">Denies coverage; </w:t>
      </w:r>
    </w:p>
    <w:p w14:paraId="0D3463D3" w14:textId="77777777" w:rsidR="00AE120C" w:rsidRPr="00A41B75" w:rsidRDefault="00B02C25" w:rsidP="005A59B6">
      <w:pPr>
        <w:pStyle w:val="outlinetxt4"/>
        <w:rPr>
          <w:b w:val="0"/>
        </w:rPr>
      </w:pPr>
      <w:r w:rsidRPr="00A41B75">
        <w:tab/>
        <w:t>(2)</w:t>
      </w:r>
      <w:r w:rsidRPr="00A41B75">
        <w:tab/>
      </w:r>
      <w:r w:rsidRPr="00A41B75">
        <w:rPr>
          <w:b w:val="0"/>
        </w:rPr>
        <w:t xml:space="preserve">Is or becomes insolvent; or </w:t>
      </w:r>
    </w:p>
    <w:p w14:paraId="2DE63F2A" w14:textId="77777777" w:rsidR="00AE120C" w:rsidRPr="00A41B75" w:rsidRDefault="00B02C25" w:rsidP="005A59B6">
      <w:pPr>
        <w:pStyle w:val="outlinetxt4"/>
        <w:rPr>
          <w:b w:val="0"/>
        </w:rPr>
      </w:pPr>
      <w:r w:rsidRPr="00A41B75">
        <w:tab/>
        <w:t>(3)</w:t>
      </w:r>
      <w:r w:rsidRPr="00A41B75">
        <w:tab/>
      </w:r>
      <w:r w:rsidRPr="00A41B75">
        <w:rPr>
          <w:b w:val="0"/>
        </w:rPr>
        <w:t xml:space="preserve">Is or becomes involved in insolvency proceedings. </w:t>
      </w:r>
    </w:p>
    <w:p w14:paraId="7511F9DC" w14:textId="7B21C677" w:rsidR="00AE120C" w:rsidRPr="00A41B75" w:rsidRDefault="00B02C25" w:rsidP="005A59B6">
      <w:pPr>
        <w:pStyle w:val="outlinetxt3"/>
        <w:rPr>
          <w:b w:val="0"/>
        </w:rPr>
      </w:pPr>
      <w:r>
        <w:br w:type="page"/>
      </w:r>
      <w:r w:rsidR="00D67785" w:rsidRPr="00A41B75">
        <w:lastRenderedPageBreak/>
        <w:tab/>
        <w:t>c.</w:t>
      </w:r>
      <w:r w:rsidR="00D67785" w:rsidRPr="00A41B75">
        <w:tab/>
      </w:r>
      <w:r w:rsidR="00D67785" w:rsidRPr="00A41B75">
        <w:rPr>
          <w:b w:val="0"/>
        </w:rPr>
        <w:t xml:space="preserve">For which neither the driver nor owner can be identified. The vehicle or "trailer" must: </w:t>
      </w:r>
    </w:p>
    <w:p w14:paraId="4DAB5153" w14:textId="77777777" w:rsidR="00AE120C" w:rsidRPr="00A41B75" w:rsidRDefault="00B02C25" w:rsidP="005A59B6">
      <w:pPr>
        <w:pStyle w:val="outlinetxt4"/>
        <w:rPr>
          <w:b w:val="0"/>
        </w:rPr>
      </w:pPr>
      <w:r w:rsidRPr="00A41B75">
        <w:tab/>
        <w:t>(1)</w:t>
      </w:r>
      <w:r w:rsidRPr="00A41B75">
        <w:tab/>
      </w:r>
      <w:r w:rsidRPr="00A41B75">
        <w:rPr>
          <w:b w:val="0"/>
        </w:rPr>
        <w:t xml:space="preserve">Hit an "insured", a covered "motor vehicle" or a vehicle an "insured" is "occupying"; or </w:t>
      </w:r>
    </w:p>
    <w:p w14:paraId="405BC647" w14:textId="77777777" w:rsidR="00AE120C" w:rsidRPr="00A41B75" w:rsidRDefault="00B02C25" w:rsidP="005A59B6">
      <w:pPr>
        <w:pStyle w:val="outlinetxt4"/>
        <w:rPr>
          <w:b w:val="0"/>
        </w:rPr>
      </w:pPr>
      <w:r w:rsidRPr="00A41B75">
        <w:tab/>
        <w:t>(2)</w:t>
      </w:r>
      <w:r w:rsidRPr="00A41B75">
        <w:tab/>
      </w:r>
      <w:r w:rsidRPr="00A41B75">
        <w:rPr>
          <w:b w:val="0"/>
        </w:rPr>
        <w:t xml:space="preserve">Cause an "accident" resulting in "bodily injury" to an "insured" without hitting an "insured", a covered "motor vehicle" or a vehicle an "insured" is "occupying". </w:t>
      </w:r>
    </w:p>
    <w:p w14:paraId="1BD26591" w14:textId="77777777" w:rsidR="00AE120C" w:rsidRPr="00A41B75" w:rsidRDefault="00B02C25" w:rsidP="005A59B6">
      <w:pPr>
        <w:pStyle w:val="blocktext4"/>
      </w:pPr>
      <w:r w:rsidRPr="00A41B75">
        <w:t xml:space="preserve">If there is no physical contact with the hit-and-run vehicle, the facts of the "accident" must be proved. </w:t>
      </w:r>
    </w:p>
    <w:p w14:paraId="718F21FF" w14:textId="77777777" w:rsidR="00AE120C" w:rsidRPr="00A41B75" w:rsidRDefault="00B02C25" w:rsidP="005A59B6">
      <w:pPr>
        <w:pStyle w:val="blocktext3"/>
      </w:pPr>
      <w:r w:rsidRPr="00A41B75">
        <w:t xml:space="preserve">However, an "uninsured motor vehicle" does not include any vehicle: </w:t>
      </w:r>
    </w:p>
    <w:p w14:paraId="1B1827EE" w14:textId="77777777" w:rsidR="00AE120C" w:rsidRPr="00A41B75" w:rsidRDefault="00B02C25" w:rsidP="005A59B6">
      <w:pPr>
        <w:pStyle w:val="outlinetxt3"/>
        <w:rPr>
          <w:b w:val="0"/>
        </w:rPr>
      </w:pPr>
      <w:r w:rsidRPr="00A41B75">
        <w:tab/>
        <w:t>a.</w:t>
      </w:r>
      <w:r w:rsidRPr="00A41B75">
        <w:tab/>
      </w:r>
      <w:r w:rsidRPr="00A41B75">
        <w:rPr>
          <w:b w:val="0"/>
        </w:rPr>
        <w:t>Owned or operated by a self-insurer under any applicable motor vehicle law, except a self-insurer who is or who becomes insolvent and cannot provide the amounts required by that motor vehicle law; or</w:t>
      </w:r>
    </w:p>
    <w:p w14:paraId="08C08558" w14:textId="75C27039" w:rsidR="00AE120C" w:rsidRPr="00A41B75" w:rsidRDefault="00B02C25" w:rsidP="005A59B6">
      <w:pPr>
        <w:pStyle w:val="outlinetxt3"/>
        <w:rPr>
          <w:b w:val="0"/>
        </w:rPr>
      </w:pPr>
      <w:r>
        <w:br w:type="column"/>
      </w:r>
      <w:r w:rsidR="00D67785" w:rsidRPr="00A41B75">
        <w:tab/>
        <w:t>b.</w:t>
      </w:r>
      <w:r w:rsidR="00D67785" w:rsidRPr="00A41B75">
        <w:tab/>
      </w:r>
      <w:r w:rsidR="00D67785" w:rsidRPr="00A41B75">
        <w:rPr>
          <w:b w:val="0"/>
        </w:rPr>
        <w:t xml:space="preserve">Designed for use mainly off public roads while not on public roads. </w:t>
      </w:r>
    </w:p>
    <w:p w14:paraId="5CC83711" w14:textId="77777777" w:rsidR="00AE120C" w:rsidRDefault="00B02C25" w:rsidP="005A59B6">
      <w:pPr>
        <w:pStyle w:val="outlinetxt2"/>
        <w:rPr>
          <w:b w:val="0"/>
        </w:rPr>
      </w:pPr>
      <w:r w:rsidRPr="00A41B75">
        <w:tab/>
        <w:t>4.</w:t>
      </w:r>
      <w:r w:rsidRPr="00A41B75">
        <w:tab/>
      </w:r>
      <w:r w:rsidRPr="00A41B75">
        <w:rPr>
          <w:b w:val="0"/>
        </w:rPr>
        <w:t>"Motor vehicle" means a vehicle which is self-propelled</w:t>
      </w:r>
      <w:r w:rsidR="00393317" w:rsidRPr="00A41B75">
        <w:rPr>
          <w:b w:val="0"/>
        </w:rPr>
        <w:t>,</w:t>
      </w:r>
      <w:r w:rsidRPr="00A41B75">
        <w:rPr>
          <w:b w:val="0"/>
        </w:rPr>
        <w:t xml:space="preserve"> except one which is propelled solely by human power or by electric power obtained from overhead trolley wires, but does not mean a vehicle operated upon rails.</w:t>
      </w:r>
      <w:r>
        <w:rPr>
          <w:b w:val="0"/>
        </w:rPr>
        <w:t xml:space="preserve"> </w:t>
      </w:r>
    </w:p>
    <w:sectPr w:rsidR="00AE120C" w:rsidSect="002C01F4">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62C08" w14:textId="77777777" w:rsidR="00320B57" w:rsidRDefault="00320B57">
      <w:r>
        <w:separator/>
      </w:r>
    </w:p>
  </w:endnote>
  <w:endnote w:type="continuationSeparator" w:id="0">
    <w:p w14:paraId="636FBD78" w14:textId="77777777" w:rsidR="00320B57" w:rsidRDefault="00320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ISO-Font">
    <w:altName w:val="Cambria"/>
    <w:panose1 w:val="00000000000000000000"/>
    <w:charset w:val="00"/>
    <w:family w:val="roman"/>
    <w:notTrueType/>
    <w:pitch w:val="default"/>
    <w:sig w:usb0="00000003" w:usb1="00000000" w:usb2="00000000" w:usb3="00000000" w:csb0="00000001" w:csb1="00000000"/>
  </w:font>
  <w:font w:name="ZapfDingbats">
    <w:altName w:val="Wingding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664C66E3" w14:textId="77777777">
      <w:tc>
        <w:tcPr>
          <w:tcW w:w="940" w:type="pct"/>
        </w:tcPr>
        <w:p w14:paraId="1CCE1215" w14:textId="77777777" w:rsidR="00D87A26" w:rsidRDefault="00B02C25" w:rsidP="00D87A2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rsidR="009958CC">
            <w:fldChar w:fldCharType="begin"/>
          </w:r>
          <w:r>
            <w:instrText xml:space="preserve"> NUMPAGES   \* MERGEFORMAT </w:instrText>
          </w:r>
          <w:r w:rsidR="009958CC">
            <w:fldChar w:fldCharType="separate"/>
          </w:r>
          <w:r w:rsidR="009958CC">
            <w:rPr>
              <w:noProof/>
            </w:rPr>
            <w:t>4</w:t>
          </w:r>
          <w:r w:rsidR="009958CC">
            <w:rPr>
              <w:noProof/>
            </w:rPr>
            <w:fldChar w:fldCharType="end"/>
          </w:r>
        </w:p>
      </w:tc>
      <w:tc>
        <w:tcPr>
          <w:tcW w:w="2885" w:type="pct"/>
        </w:tcPr>
        <w:p w14:paraId="2898704B" w14:textId="77777777" w:rsidR="00D87A26" w:rsidRDefault="00B02C25" w:rsidP="00D223C5">
          <w:pPr>
            <w:pStyle w:val="isof1"/>
            <w:jc w:val="center"/>
          </w:pPr>
          <w:r>
            <w:t>© Insurance Services Office, Inc., 2022 </w:t>
          </w:r>
        </w:p>
      </w:tc>
      <w:tc>
        <w:tcPr>
          <w:tcW w:w="890" w:type="pct"/>
        </w:tcPr>
        <w:p w14:paraId="7B18BDB7" w14:textId="411E7D17" w:rsidR="00D87A26" w:rsidRDefault="00B02C25" w:rsidP="002C01F4">
          <w:pPr>
            <w:pStyle w:val="isof2"/>
            <w:jc w:val="right"/>
          </w:pPr>
          <w:r>
            <w:t>CA 21 92 09 22</w:t>
          </w:r>
        </w:p>
      </w:tc>
      <w:tc>
        <w:tcPr>
          <w:tcW w:w="278" w:type="pct"/>
        </w:tcPr>
        <w:p w14:paraId="7F3318D4" w14:textId="77777777" w:rsidR="00D87A26" w:rsidRDefault="00D87A26">
          <w:pPr>
            <w:jc w:val="right"/>
          </w:pPr>
        </w:p>
      </w:tc>
    </w:tr>
  </w:tbl>
  <w:p w14:paraId="1C1405A2" w14:textId="77777777" w:rsidR="00E0541D" w:rsidRPr="00D87A26" w:rsidRDefault="00E0541D" w:rsidP="00D87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07B03013" w14:textId="77777777">
      <w:tc>
        <w:tcPr>
          <w:tcW w:w="940" w:type="pct"/>
        </w:tcPr>
        <w:p w14:paraId="04187B2A" w14:textId="26EC18A3" w:rsidR="00D87A26" w:rsidRDefault="00B02C25" w:rsidP="002C01F4">
          <w:pPr>
            <w:pStyle w:val="isof2"/>
            <w:jc w:val="left"/>
          </w:pPr>
          <w:r>
            <w:t>CA 21 92 09 22</w:t>
          </w:r>
        </w:p>
      </w:tc>
      <w:tc>
        <w:tcPr>
          <w:tcW w:w="2885" w:type="pct"/>
        </w:tcPr>
        <w:p w14:paraId="3A39ADA9" w14:textId="77777777" w:rsidR="00D87A26" w:rsidRDefault="00B02C25" w:rsidP="00D223C5">
          <w:pPr>
            <w:pStyle w:val="isof1"/>
            <w:jc w:val="center"/>
          </w:pPr>
          <w:r>
            <w:t>© Insurance Services Office, Inc., 2022 </w:t>
          </w:r>
        </w:p>
      </w:tc>
      <w:tc>
        <w:tcPr>
          <w:tcW w:w="890" w:type="pct"/>
        </w:tcPr>
        <w:p w14:paraId="51C7F719" w14:textId="77777777" w:rsidR="00D87A26" w:rsidRDefault="00B02C25" w:rsidP="00D87A2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r w:rsidR="009958CC">
            <w:fldChar w:fldCharType="begin"/>
          </w:r>
          <w:r>
            <w:instrText xml:space="preserve"> NUMPAGES   \* MERGEFORMAT </w:instrText>
          </w:r>
          <w:r w:rsidR="009958CC">
            <w:fldChar w:fldCharType="separate"/>
          </w:r>
          <w:r w:rsidR="009958CC">
            <w:rPr>
              <w:noProof/>
            </w:rPr>
            <w:t>4</w:t>
          </w:r>
          <w:r w:rsidR="009958CC">
            <w:rPr>
              <w:noProof/>
            </w:rPr>
            <w:fldChar w:fldCharType="end"/>
          </w:r>
        </w:p>
      </w:tc>
      <w:tc>
        <w:tcPr>
          <w:tcW w:w="278" w:type="pct"/>
        </w:tcPr>
        <w:p w14:paraId="7F5F5797" w14:textId="77777777" w:rsidR="00D87A26" w:rsidRDefault="00D87A26">
          <w:pPr>
            <w:jc w:val="right"/>
          </w:pPr>
        </w:p>
      </w:tc>
    </w:tr>
  </w:tbl>
  <w:p w14:paraId="0D30F1E4" w14:textId="77777777" w:rsidR="00E0541D" w:rsidRPr="00D87A26" w:rsidRDefault="00E0541D" w:rsidP="00D87A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1A0B7706" w14:textId="77777777">
      <w:tc>
        <w:tcPr>
          <w:tcW w:w="940" w:type="pct"/>
        </w:tcPr>
        <w:p w14:paraId="632D1C58" w14:textId="44E1E909" w:rsidR="002C01F4" w:rsidRDefault="00B02C25" w:rsidP="002C01F4">
          <w:pPr>
            <w:pStyle w:val="isof2"/>
            <w:jc w:val="left"/>
          </w:pPr>
          <w:r>
            <w:t>CA 21 92 09 22</w:t>
          </w:r>
        </w:p>
      </w:tc>
      <w:tc>
        <w:tcPr>
          <w:tcW w:w="2885" w:type="pct"/>
        </w:tcPr>
        <w:p w14:paraId="54A555BA" w14:textId="29B5DF87" w:rsidR="002C01F4" w:rsidRDefault="00B02C25" w:rsidP="002C01F4">
          <w:pPr>
            <w:pStyle w:val="isof1"/>
            <w:jc w:val="center"/>
          </w:pPr>
          <w:r>
            <w:t>© Insurance Services Office, Inc., 2022 </w:t>
          </w:r>
        </w:p>
      </w:tc>
      <w:tc>
        <w:tcPr>
          <w:tcW w:w="890" w:type="pct"/>
        </w:tcPr>
        <w:p w14:paraId="65D6A0C7" w14:textId="14ADBAC8" w:rsidR="002C01F4" w:rsidRDefault="00B02C25" w:rsidP="002C01F4">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5</w:t>
            </w:r>
          </w:fldSimple>
        </w:p>
      </w:tc>
      <w:tc>
        <w:tcPr>
          <w:tcW w:w="278" w:type="pct"/>
        </w:tcPr>
        <w:p w14:paraId="75E2D4D2" w14:textId="77777777" w:rsidR="002C01F4" w:rsidRDefault="002C01F4">
          <w:pPr>
            <w:jc w:val="right"/>
          </w:pPr>
        </w:p>
      </w:tc>
    </w:tr>
  </w:tbl>
  <w:p w14:paraId="5CD5AC14" w14:textId="77777777" w:rsidR="002C01F4" w:rsidRDefault="002C01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7EF3A160" w14:textId="77777777">
      <w:tc>
        <w:tcPr>
          <w:tcW w:w="940" w:type="pct"/>
        </w:tcPr>
        <w:p w14:paraId="3B8E90D3" w14:textId="77777777" w:rsidR="00D223C5" w:rsidRDefault="00B02C25" w:rsidP="00D87A2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4</w:t>
            </w:r>
          </w:fldSimple>
        </w:p>
      </w:tc>
      <w:tc>
        <w:tcPr>
          <w:tcW w:w="2885" w:type="pct"/>
        </w:tcPr>
        <w:p w14:paraId="6756C0D9" w14:textId="77777777" w:rsidR="00D223C5" w:rsidRDefault="00B02C25" w:rsidP="00D223C5">
          <w:pPr>
            <w:pStyle w:val="isof1"/>
            <w:jc w:val="center"/>
          </w:pPr>
          <w:r>
            <w:t>© Insurance Services Office, Inc., 2022 </w:t>
          </w:r>
        </w:p>
      </w:tc>
      <w:tc>
        <w:tcPr>
          <w:tcW w:w="890" w:type="pct"/>
        </w:tcPr>
        <w:p w14:paraId="063128A4" w14:textId="14FBD884" w:rsidR="00D223C5" w:rsidRDefault="00B02C25" w:rsidP="002C01F4">
          <w:pPr>
            <w:pStyle w:val="isof2"/>
            <w:jc w:val="right"/>
          </w:pPr>
          <w:r>
            <w:t>CA 21 92 09 22</w:t>
          </w:r>
        </w:p>
      </w:tc>
      <w:tc>
        <w:tcPr>
          <w:tcW w:w="278" w:type="pct"/>
        </w:tcPr>
        <w:p w14:paraId="26F0CCF5" w14:textId="77777777" w:rsidR="00D223C5" w:rsidRDefault="00D223C5">
          <w:pPr>
            <w:jc w:val="right"/>
          </w:pPr>
        </w:p>
      </w:tc>
    </w:tr>
  </w:tbl>
  <w:p w14:paraId="6382DFED" w14:textId="77777777" w:rsidR="00D223C5" w:rsidRPr="00D87A26" w:rsidRDefault="00D223C5" w:rsidP="00D87A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664BECCB" w14:textId="77777777">
      <w:tc>
        <w:tcPr>
          <w:tcW w:w="940" w:type="pct"/>
        </w:tcPr>
        <w:p w14:paraId="4D674CAA" w14:textId="4EEBB535" w:rsidR="00D223C5" w:rsidRDefault="00B02C25" w:rsidP="002C01F4">
          <w:pPr>
            <w:pStyle w:val="isof2"/>
            <w:jc w:val="left"/>
          </w:pPr>
          <w:r>
            <w:t>CA 21 92 09 22</w:t>
          </w:r>
        </w:p>
      </w:tc>
      <w:tc>
        <w:tcPr>
          <w:tcW w:w="2885" w:type="pct"/>
        </w:tcPr>
        <w:p w14:paraId="0EF5057B" w14:textId="77777777" w:rsidR="00D223C5" w:rsidRDefault="00B02C25" w:rsidP="00D223C5">
          <w:pPr>
            <w:pStyle w:val="isof1"/>
            <w:jc w:val="center"/>
          </w:pPr>
          <w:r>
            <w:t>© Insurance Services Office, Inc., 2022 </w:t>
          </w:r>
        </w:p>
      </w:tc>
      <w:tc>
        <w:tcPr>
          <w:tcW w:w="890" w:type="pct"/>
        </w:tcPr>
        <w:p w14:paraId="68DFEC7D" w14:textId="77777777" w:rsidR="00D223C5" w:rsidRDefault="00B02C25" w:rsidP="00D87A2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4</w:t>
            </w:r>
          </w:fldSimple>
        </w:p>
      </w:tc>
      <w:tc>
        <w:tcPr>
          <w:tcW w:w="278" w:type="pct"/>
        </w:tcPr>
        <w:p w14:paraId="71806913" w14:textId="77777777" w:rsidR="00D223C5" w:rsidRDefault="00D223C5">
          <w:pPr>
            <w:jc w:val="right"/>
          </w:pPr>
        </w:p>
      </w:tc>
    </w:tr>
  </w:tbl>
  <w:p w14:paraId="09C8215C" w14:textId="77777777" w:rsidR="00D223C5" w:rsidRPr="00D87A26" w:rsidRDefault="00D223C5" w:rsidP="00D87A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454A6D" w14:paraId="6CE0DB00" w14:textId="77777777" w:rsidTr="00D87A26">
      <w:tc>
        <w:tcPr>
          <w:tcW w:w="940" w:type="pct"/>
        </w:tcPr>
        <w:p w14:paraId="28F0CAFC" w14:textId="103E31B4" w:rsidR="00D223C5" w:rsidRDefault="00B02C25" w:rsidP="002C01F4">
          <w:pPr>
            <w:pStyle w:val="isof2"/>
            <w:jc w:val="left"/>
          </w:pPr>
          <w:r>
            <w:t>CA 21 92 09 22</w:t>
          </w:r>
        </w:p>
      </w:tc>
      <w:tc>
        <w:tcPr>
          <w:tcW w:w="2885" w:type="pct"/>
        </w:tcPr>
        <w:p w14:paraId="38A7EB9B" w14:textId="77777777" w:rsidR="00D223C5" w:rsidRDefault="00B02C25" w:rsidP="00D223C5">
          <w:pPr>
            <w:pStyle w:val="isof1"/>
            <w:jc w:val="center"/>
          </w:pPr>
          <w:r>
            <w:t>© Insurance Services Office, Inc., 2022 </w:t>
          </w:r>
        </w:p>
      </w:tc>
      <w:tc>
        <w:tcPr>
          <w:tcW w:w="890" w:type="pct"/>
        </w:tcPr>
        <w:p w14:paraId="1D066CC8" w14:textId="77777777" w:rsidR="00D223C5" w:rsidRDefault="00B02C25" w:rsidP="00D87A2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4</w:t>
            </w:r>
          </w:fldSimple>
        </w:p>
      </w:tc>
      <w:tc>
        <w:tcPr>
          <w:tcW w:w="275" w:type="pct"/>
        </w:tcPr>
        <w:p w14:paraId="1A87F579" w14:textId="77777777" w:rsidR="00D223C5" w:rsidRDefault="00D223C5">
          <w:pPr>
            <w:jc w:val="right"/>
          </w:pPr>
        </w:p>
      </w:tc>
    </w:tr>
  </w:tbl>
  <w:p w14:paraId="093E8A1C" w14:textId="77777777" w:rsidR="00D223C5" w:rsidRPr="00D87A26" w:rsidRDefault="00D223C5" w:rsidP="00D87A2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1FCD1BCA" w14:textId="77777777">
      <w:tc>
        <w:tcPr>
          <w:tcW w:w="940" w:type="pct"/>
        </w:tcPr>
        <w:p w14:paraId="5A811E8A" w14:textId="1835F3DA" w:rsidR="002C01F4" w:rsidRDefault="00B02C25" w:rsidP="002C01F4">
          <w:pPr>
            <w:pStyle w:val="isof2"/>
            <w:jc w:val="left"/>
          </w:pPr>
          <w:r>
            <w:t xml:space="preserve">Page </w:t>
          </w:r>
          <w:r>
            <w:fldChar w:fldCharType="begin"/>
          </w:r>
          <w:r>
            <w:instrText xml:space="preserve"> Page  \* MERGEFORMAT </w:instrText>
          </w:r>
          <w:r>
            <w:fldChar w:fldCharType="separate"/>
          </w:r>
          <w:r>
            <w:rPr>
              <w:noProof/>
            </w:rPr>
            <w:t>5</w:t>
          </w:r>
          <w:r>
            <w:fldChar w:fldCharType="end"/>
          </w:r>
          <w:r>
            <w:t xml:space="preserve"> of </w:t>
          </w:r>
          <w:fldSimple w:instr=" NUMPAGES  \* MERGEFORMAT ">
            <w:r>
              <w:rPr>
                <w:noProof/>
              </w:rPr>
              <w:t>5</w:t>
            </w:r>
          </w:fldSimple>
        </w:p>
      </w:tc>
      <w:tc>
        <w:tcPr>
          <w:tcW w:w="2885" w:type="pct"/>
        </w:tcPr>
        <w:p w14:paraId="267D8C65" w14:textId="66AF7C47" w:rsidR="002C01F4" w:rsidRDefault="00B02C25" w:rsidP="002C01F4">
          <w:pPr>
            <w:pStyle w:val="isof1"/>
            <w:jc w:val="center"/>
          </w:pPr>
          <w:r>
            <w:t>© Insurance Services Office, Inc., 2022 </w:t>
          </w:r>
        </w:p>
      </w:tc>
      <w:tc>
        <w:tcPr>
          <w:tcW w:w="890" w:type="pct"/>
        </w:tcPr>
        <w:p w14:paraId="397FC6A0" w14:textId="1AAFD5F3" w:rsidR="002C01F4" w:rsidRDefault="00B02C25" w:rsidP="002C01F4">
          <w:pPr>
            <w:pStyle w:val="isof2"/>
            <w:jc w:val="right"/>
          </w:pPr>
          <w:r>
            <w:t>CA 21 92 09 22</w:t>
          </w:r>
        </w:p>
      </w:tc>
      <w:tc>
        <w:tcPr>
          <w:tcW w:w="278" w:type="pct"/>
        </w:tcPr>
        <w:p w14:paraId="75F3A9FC" w14:textId="77777777" w:rsidR="002C01F4" w:rsidRDefault="002C01F4">
          <w:pPr>
            <w:jc w:val="right"/>
          </w:pPr>
        </w:p>
      </w:tc>
    </w:tr>
  </w:tbl>
  <w:p w14:paraId="201A2435" w14:textId="77777777" w:rsidR="00D87A26" w:rsidRPr="002C01F4" w:rsidRDefault="00D87A26" w:rsidP="002C01F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454A6D" w14:paraId="248936EC" w14:textId="77777777">
      <w:tc>
        <w:tcPr>
          <w:tcW w:w="940" w:type="pct"/>
        </w:tcPr>
        <w:p w14:paraId="1639307D" w14:textId="3F0CB2F5" w:rsidR="002C01F4" w:rsidRDefault="00B02C25" w:rsidP="002C01F4">
          <w:pPr>
            <w:pStyle w:val="isof2"/>
            <w:jc w:val="left"/>
          </w:pPr>
          <w:r>
            <w:t>CA 21 92 09 22</w:t>
          </w:r>
        </w:p>
      </w:tc>
      <w:tc>
        <w:tcPr>
          <w:tcW w:w="2885" w:type="pct"/>
        </w:tcPr>
        <w:p w14:paraId="2B05D658" w14:textId="653A35D2" w:rsidR="002C01F4" w:rsidRDefault="00B02C25" w:rsidP="002C01F4">
          <w:pPr>
            <w:pStyle w:val="isof1"/>
            <w:jc w:val="center"/>
          </w:pPr>
          <w:r>
            <w:t>© Insurance Services Office, Inc., 2022 </w:t>
          </w:r>
        </w:p>
      </w:tc>
      <w:tc>
        <w:tcPr>
          <w:tcW w:w="890" w:type="pct"/>
        </w:tcPr>
        <w:p w14:paraId="19FCCAE2" w14:textId="35B93AB7" w:rsidR="002C01F4" w:rsidRDefault="00B02C25" w:rsidP="002C01F4">
          <w:pPr>
            <w:pStyle w:val="isof2"/>
            <w:jc w:val="right"/>
          </w:pPr>
          <w:r>
            <w:t xml:space="preserve">Page </w:t>
          </w:r>
          <w:r>
            <w:fldChar w:fldCharType="begin"/>
          </w:r>
          <w:r>
            <w:instrText xml:space="preserve"> Page  \* MERGEFORMAT </w:instrText>
          </w:r>
          <w:r>
            <w:fldChar w:fldCharType="separate"/>
          </w:r>
          <w:r>
            <w:rPr>
              <w:noProof/>
            </w:rPr>
            <w:t>5</w:t>
          </w:r>
          <w:r>
            <w:fldChar w:fldCharType="end"/>
          </w:r>
          <w:r>
            <w:t xml:space="preserve"> of </w:t>
          </w:r>
          <w:fldSimple w:instr=" NUMPAGES  \* MERGEFORMAT ">
            <w:r>
              <w:rPr>
                <w:noProof/>
              </w:rPr>
              <w:t>5</w:t>
            </w:r>
          </w:fldSimple>
        </w:p>
      </w:tc>
      <w:tc>
        <w:tcPr>
          <w:tcW w:w="278" w:type="pct"/>
        </w:tcPr>
        <w:p w14:paraId="11FFFC92" w14:textId="77777777" w:rsidR="002C01F4" w:rsidRDefault="002C01F4">
          <w:pPr>
            <w:jc w:val="right"/>
          </w:pPr>
        </w:p>
      </w:tc>
    </w:tr>
  </w:tbl>
  <w:p w14:paraId="0B4D2167" w14:textId="77777777" w:rsidR="00D87A26" w:rsidRPr="002C01F4" w:rsidRDefault="00D87A26" w:rsidP="002C01F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454A6D" w14:paraId="1952008A" w14:textId="77777777" w:rsidTr="00D87A26">
      <w:tc>
        <w:tcPr>
          <w:tcW w:w="940" w:type="pct"/>
        </w:tcPr>
        <w:p w14:paraId="66ABD9EB" w14:textId="3B122712" w:rsidR="00D223C5" w:rsidRDefault="00B02C25" w:rsidP="002C01F4">
          <w:pPr>
            <w:pStyle w:val="isof2"/>
            <w:jc w:val="left"/>
          </w:pPr>
          <w:r>
            <w:t>CA 21 92 09 22</w:t>
          </w:r>
        </w:p>
      </w:tc>
      <w:tc>
        <w:tcPr>
          <w:tcW w:w="2885" w:type="pct"/>
        </w:tcPr>
        <w:p w14:paraId="69D3E861" w14:textId="77777777" w:rsidR="00D223C5" w:rsidRDefault="00B02C25" w:rsidP="00D223C5">
          <w:pPr>
            <w:pStyle w:val="isof1"/>
            <w:jc w:val="center"/>
          </w:pPr>
          <w:r>
            <w:t>© Insurance Services Office, Inc., 2022 </w:t>
          </w:r>
        </w:p>
      </w:tc>
      <w:tc>
        <w:tcPr>
          <w:tcW w:w="890" w:type="pct"/>
        </w:tcPr>
        <w:p w14:paraId="0186D38B" w14:textId="77777777" w:rsidR="00D223C5" w:rsidRDefault="00B02C25" w:rsidP="00D87A2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4</w:t>
            </w:r>
          </w:fldSimple>
        </w:p>
      </w:tc>
      <w:tc>
        <w:tcPr>
          <w:tcW w:w="275" w:type="pct"/>
        </w:tcPr>
        <w:p w14:paraId="2C6E2A1A" w14:textId="77777777" w:rsidR="00D223C5" w:rsidRDefault="00D223C5">
          <w:pPr>
            <w:jc w:val="right"/>
          </w:pPr>
        </w:p>
      </w:tc>
    </w:tr>
  </w:tbl>
  <w:p w14:paraId="79EB6BFC" w14:textId="77777777" w:rsidR="00D223C5" w:rsidRPr="00D87A26" w:rsidRDefault="00D223C5" w:rsidP="00D87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7C5F3" w14:textId="77777777" w:rsidR="00320B57" w:rsidRDefault="00320B57">
      <w:r>
        <w:separator/>
      </w:r>
    </w:p>
  </w:footnote>
  <w:footnote w:type="continuationSeparator" w:id="0">
    <w:p w14:paraId="77788D4D" w14:textId="77777777" w:rsidR="00320B57" w:rsidRDefault="00320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197"/>
      <w:gridCol w:w="3099"/>
    </w:tblGrid>
    <w:tr w:rsidR="00454A6D" w14:paraId="32D321BF" w14:textId="77777777" w:rsidTr="00CD30CB">
      <w:tc>
        <w:tcPr>
          <w:tcW w:w="3495" w:type="pct"/>
        </w:tcPr>
        <w:p w14:paraId="0C37763A" w14:textId="0ACB4A45" w:rsidR="002C01F4" w:rsidRDefault="00B02C25" w:rsidP="002C01F4">
          <w:pPr>
            <w:pStyle w:val="isof1"/>
            <w:jc w:val="left"/>
          </w:pPr>
          <w:r>
            <w:t>POLICY NUMBER:</w:t>
          </w:r>
          <w:r w:rsidR="00CD30CB">
            <w:t xml:space="preserve"> </w:t>
          </w:r>
          <w:bookmarkStart w:id="0" w:name="PolicyNumber"/>
          <w:bookmarkEnd w:id="0"/>
        </w:p>
      </w:tc>
      <w:tc>
        <w:tcPr>
          <w:tcW w:w="1505" w:type="pct"/>
        </w:tcPr>
        <w:p w14:paraId="46BF4551" w14:textId="674E0DA2" w:rsidR="002C01F4" w:rsidRDefault="00B02C25" w:rsidP="002C01F4">
          <w:pPr>
            <w:pStyle w:val="isof2"/>
            <w:jc w:val="right"/>
          </w:pPr>
          <w:r>
            <w:t>COMMERCIAL AUTO</w:t>
          </w:r>
        </w:p>
      </w:tc>
    </w:tr>
    <w:tr w:rsidR="00454A6D" w14:paraId="02FF17A7" w14:textId="77777777" w:rsidTr="00CD30CB">
      <w:tc>
        <w:tcPr>
          <w:tcW w:w="3495" w:type="pct"/>
        </w:tcPr>
        <w:p w14:paraId="68C276C0" w14:textId="77777777" w:rsidR="002C01F4" w:rsidRDefault="002C01F4">
          <w:pPr>
            <w:pStyle w:val="Header"/>
          </w:pPr>
        </w:p>
      </w:tc>
      <w:tc>
        <w:tcPr>
          <w:tcW w:w="1505" w:type="pct"/>
        </w:tcPr>
        <w:p w14:paraId="07527FD7" w14:textId="386DEC0C" w:rsidR="002C01F4" w:rsidRDefault="00B02C25" w:rsidP="002C01F4">
          <w:pPr>
            <w:pStyle w:val="isof2"/>
            <w:jc w:val="right"/>
          </w:pPr>
          <w:r>
            <w:t>CA 21 92 09 22</w:t>
          </w:r>
        </w:p>
      </w:tc>
    </w:tr>
  </w:tbl>
  <w:p w14:paraId="4FBC944F" w14:textId="6C056D49" w:rsidR="002C01F4" w:rsidRDefault="002C01F4">
    <w:pPr>
      <w:pStyle w:val="Header"/>
    </w:pPr>
  </w:p>
  <w:p w14:paraId="235085E3" w14:textId="77777777" w:rsidR="002C01F4" w:rsidRDefault="00B02C25">
    <w:pPr>
      <w:pStyle w:val="isof3"/>
    </w:pPr>
    <w:r>
      <w:t>THIS ENDORSEMENT CHANGES THE POLICY.  PLEASE READ IT CAREFULLY.</w:t>
    </w:r>
  </w:p>
  <w:p w14:paraId="273E7D10" w14:textId="77777777" w:rsidR="002C01F4" w:rsidRDefault="002C01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CD1C9" w14:textId="77777777" w:rsidR="00D223C5" w:rsidRDefault="00D223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2B55" w14:textId="77777777" w:rsidR="00D223C5" w:rsidRDefault="00D223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454A6D" w14:paraId="1D65A89E" w14:textId="77777777" w:rsidTr="00D87A26">
      <w:tc>
        <w:tcPr>
          <w:tcW w:w="2235" w:type="pct"/>
        </w:tcPr>
        <w:p w14:paraId="6E92EB49" w14:textId="77777777" w:rsidR="00D223C5" w:rsidRDefault="00B02C25" w:rsidP="00D87A26">
          <w:pPr>
            <w:pStyle w:val="isof1"/>
            <w:jc w:val="left"/>
          </w:pPr>
          <w:r>
            <w:t>POLICY NUMBER:</w:t>
          </w:r>
        </w:p>
      </w:tc>
      <w:tc>
        <w:tcPr>
          <w:tcW w:w="2760" w:type="pct"/>
        </w:tcPr>
        <w:p w14:paraId="15594981" w14:textId="77777777" w:rsidR="00D223C5" w:rsidRDefault="00B02C25" w:rsidP="00D87A26">
          <w:pPr>
            <w:pStyle w:val="isof2"/>
            <w:jc w:val="right"/>
          </w:pPr>
          <w:r>
            <w:t>COMMERCIAL AUTO</w:t>
          </w:r>
        </w:p>
      </w:tc>
    </w:tr>
    <w:tr w:rsidR="00454A6D" w14:paraId="02CC001C" w14:textId="77777777" w:rsidTr="00D87A26">
      <w:tc>
        <w:tcPr>
          <w:tcW w:w="2235" w:type="pct"/>
        </w:tcPr>
        <w:p w14:paraId="60026533" w14:textId="77777777" w:rsidR="00D223C5" w:rsidRDefault="00D223C5">
          <w:pPr>
            <w:pStyle w:val="Header"/>
          </w:pPr>
        </w:p>
      </w:tc>
      <w:tc>
        <w:tcPr>
          <w:tcW w:w="2760" w:type="pct"/>
        </w:tcPr>
        <w:p w14:paraId="56F15162" w14:textId="43417CA9" w:rsidR="00D223C5" w:rsidRDefault="00B02C25" w:rsidP="002C01F4">
          <w:pPr>
            <w:pStyle w:val="isof2"/>
            <w:jc w:val="right"/>
          </w:pPr>
          <w:r>
            <w:t>CA 21 92 09 22</w:t>
          </w:r>
        </w:p>
      </w:tc>
    </w:tr>
  </w:tbl>
  <w:p w14:paraId="672CEE0A" w14:textId="77777777" w:rsidR="00D223C5" w:rsidRDefault="00D223C5" w:rsidP="00D87A26">
    <w:pPr>
      <w:pStyle w:val="Header"/>
    </w:pPr>
  </w:p>
  <w:p w14:paraId="41B4D47F" w14:textId="77777777" w:rsidR="00D223C5" w:rsidRDefault="00B02C25">
    <w:pPr>
      <w:pStyle w:val="isof3"/>
    </w:pPr>
    <w:r>
      <w:t>THIS ENDORSEMENT CHANGES THE POLICY.  PLEASE READ IT CAREFULLY.</w:t>
    </w:r>
  </w:p>
  <w:p w14:paraId="5148D4F7" w14:textId="77777777" w:rsidR="00D223C5" w:rsidRPr="00D87A26" w:rsidRDefault="00D223C5" w:rsidP="00D87A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2002" w14:textId="77777777" w:rsidR="00D87A26" w:rsidRPr="002C01F4" w:rsidRDefault="00D87A26" w:rsidP="002C01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83F42" w14:textId="77777777" w:rsidR="00D87A26" w:rsidRPr="002C01F4" w:rsidRDefault="00D87A26" w:rsidP="002C01F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454A6D" w14:paraId="26D119C4" w14:textId="77777777" w:rsidTr="00D87A26">
      <w:tc>
        <w:tcPr>
          <w:tcW w:w="2235" w:type="pct"/>
        </w:tcPr>
        <w:p w14:paraId="11BE4199" w14:textId="77777777" w:rsidR="00D223C5" w:rsidRDefault="00B02C25" w:rsidP="00D87A26">
          <w:pPr>
            <w:pStyle w:val="isof1"/>
            <w:jc w:val="left"/>
          </w:pPr>
          <w:r>
            <w:t>POLICY NUMBER:</w:t>
          </w:r>
        </w:p>
      </w:tc>
      <w:tc>
        <w:tcPr>
          <w:tcW w:w="2760" w:type="pct"/>
        </w:tcPr>
        <w:p w14:paraId="4AE74F11" w14:textId="77777777" w:rsidR="00D223C5" w:rsidRDefault="00B02C25" w:rsidP="00D87A26">
          <w:pPr>
            <w:pStyle w:val="isof2"/>
            <w:jc w:val="right"/>
          </w:pPr>
          <w:r>
            <w:t>COMMERCIAL AUTO</w:t>
          </w:r>
        </w:p>
      </w:tc>
    </w:tr>
    <w:tr w:rsidR="00454A6D" w14:paraId="6314FAB4" w14:textId="77777777" w:rsidTr="00D87A26">
      <w:tc>
        <w:tcPr>
          <w:tcW w:w="2235" w:type="pct"/>
        </w:tcPr>
        <w:p w14:paraId="3ED63ED5" w14:textId="77777777" w:rsidR="00D223C5" w:rsidRDefault="00D223C5">
          <w:pPr>
            <w:pStyle w:val="Header"/>
          </w:pPr>
        </w:p>
      </w:tc>
      <w:tc>
        <w:tcPr>
          <w:tcW w:w="2760" w:type="pct"/>
        </w:tcPr>
        <w:p w14:paraId="3C3547EC" w14:textId="58101841" w:rsidR="00D223C5" w:rsidRDefault="00B02C25" w:rsidP="002C01F4">
          <w:pPr>
            <w:pStyle w:val="isof2"/>
            <w:jc w:val="right"/>
          </w:pPr>
          <w:r>
            <w:t>CA 21 92 09 22</w:t>
          </w:r>
        </w:p>
      </w:tc>
    </w:tr>
  </w:tbl>
  <w:p w14:paraId="36E2C0A7" w14:textId="77777777" w:rsidR="00D223C5" w:rsidRDefault="00D223C5" w:rsidP="00D87A26">
    <w:pPr>
      <w:pStyle w:val="Header"/>
    </w:pPr>
  </w:p>
  <w:p w14:paraId="3405AAC6" w14:textId="77777777" w:rsidR="00D223C5" w:rsidRDefault="00B02C25">
    <w:pPr>
      <w:pStyle w:val="isof3"/>
    </w:pPr>
    <w:r>
      <w:t>THIS ENDORSEMENT CHANGES THE POLICY.  PLEASE READ IT CAREFULLY.</w:t>
    </w:r>
  </w:p>
  <w:p w14:paraId="58753B2E" w14:textId="77777777" w:rsidR="00D223C5" w:rsidRPr="00D87A26" w:rsidRDefault="00D223C5" w:rsidP="00D87A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57346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92_10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AE120C"/>
    <w:rsid w:val="000045C0"/>
    <w:rsid w:val="00005F5C"/>
    <w:rsid w:val="00070759"/>
    <w:rsid w:val="000815D0"/>
    <w:rsid w:val="000A11AD"/>
    <w:rsid w:val="000C6056"/>
    <w:rsid w:val="000F5276"/>
    <w:rsid w:val="001824A0"/>
    <w:rsid w:val="001A74CA"/>
    <w:rsid w:val="001B6544"/>
    <w:rsid w:val="001C5091"/>
    <w:rsid w:val="001E168E"/>
    <w:rsid w:val="001E74EB"/>
    <w:rsid w:val="001E7B18"/>
    <w:rsid w:val="001F791A"/>
    <w:rsid w:val="002079F1"/>
    <w:rsid w:val="002169E1"/>
    <w:rsid w:val="00222FD9"/>
    <w:rsid w:val="00261B12"/>
    <w:rsid w:val="00275A10"/>
    <w:rsid w:val="002A300D"/>
    <w:rsid w:val="002C01F4"/>
    <w:rsid w:val="0031328E"/>
    <w:rsid w:val="00313570"/>
    <w:rsid w:val="00316FEE"/>
    <w:rsid w:val="00320B57"/>
    <w:rsid w:val="00324CD7"/>
    <w:rsid w:val="00325159"/>
    <w:rsid w:val="00333BD3"/>
    <w:rsid w:val="00340EB4"/>
    <w:rsid w:val="00343760"/>
    <w:rsid w:val="00377E28"/>
    <w:rsid w:val="00393317"/>
    <w:rsid w:val="003A77C0"/>
    <w:rsid w:val="003C3CB0"/>
    <w:rsid w:val="003F4AA1"/>
    <w:rsid w:val="00423497"/>
    <w:rsid w:val="00436119"/>
    <w:rsid w:val="00437AD0"/>
    <w:rsid w:val="00444D76"/>
    <w:rsid w:val="00454A6D"/>
    <w:rsid w:val="00462CFD"/>
    <w:rsid w:val="00480390"/>
    <w:rsid w:val="0048065D"/>
    <w:rsid w:val="004A44B8"/>
    <w:rsid w:val="004D2ACF"/>
    <w:rsid w:val="004F4928"/>
    <w:rsid w:val="005138FE"/>
    <w:rsid w:val="005318B1"/>
    <w:rsid w:val="00543B38"/>
    <w:rsid w:val="005674FB"/>
    <w:rsid w:val="00567ACB"/>
    <w:rsid w:val="0057264A"/>
    <w:rsid w:val="005A0265"/>
    <w:rsid w:val="005A11D8"/>
    <w:rsid w:val="005A59B6"/>
    <w:rsid w:val="005B0096"/>
    <w:rsid w:val="005B47B1"/>
    <w:rsid w:val="005C4E46"/>
    <w:rsid w:val="005D1896"/>
    <w:rsid w:val="005E1D11"/>
    <w:rsid w:val="00600656"/>
    <w:rsid w:val="00606306"/>
    <w:rsid w:val="006072AD"/>
    <w:rsid w:val="0062235E"/>
    <w:rsid w:val="00646375"/>
    <w:rsid w:val="00693EEF"/>
    <w:rsid w:val="006B4AC8"/>
    <w:rsid w:val="00702F9A"/>
    <w:rsid w:val="00746C47"/>
    <w:rsid w:val="00752D4E"/>
    <w:rsid w:val="007A543F"/>
    <w:rsid w:val="007B0509"/>
    <w:rsid w:val="007C0ED7"/>
    <w:rsid w:val="008058FF"/>
    <w:rsid w:val="00820F6C"/>
    <w:rsid w:val="008473A5"/>
    <w:rsid w:val="008C1EC7"/>
    <w:rsid w:val="008D65BD"/>
    <w:rsid w:val="008E06B9"/>
    <w:rsid w:val="008E3668"/>
    <w:rsid w:val="00900D26"/>
    <w:rsid w:val="00905B26"/>
    <w:rsid w:val="00954B0A"/>
    <w:rsid w:val="00964796"/>
    <w:rsid w:val="00971FF9"/>
    <w:rsid w:val="009958CC"/>
    <w:rsid w:val="009E6F08"/>
    <w:rsid w:val="00A02028"/>
    <w:rsid w:val="00A10FF4"/>
    <w:rsid w:val="00A41B75"/>
    <w:rsid w:val="00A436DF"/>
    <w:rsid w:val="00A57BEA"/>
    <w:rsid w:val="00A66B68"/>
    <w:rsid w:val="00AA1DD6"/>
    <w:rsid w:val="00AB4F2E"/>
    <w:rsid w:val="00AE120C"/>
    <w:rsid w:val="00B02C25"/>
    <w:rsid w:val="00B1531A"/>
    <w:rsid w:val="00B7000A"/>
    <w:rsid w:val="00B77BF3"/>
    <w:rsid w:val="00B87B12"/>
    <w:rsid w:val="00BB228F"/>
    <w:rsid w:val="00BB5363"/>
    <w:rsid w:val="00BC05B0"/>
    <w:rsid w:val="00BE22EE"/>
    <w:rsid w:val="00C21D5E"/>
    <w:rsid w:val="00C264DE"/>
    <w:rsid w:val="00C75C20"/>
    <w:rsid w:val="00CD30CB"/>
    <w:rsid w:val="00CE001F"/>
    <w:rsid w:val="00D0521D"/>
    <w:rsid w:val="00D223C5"/>
    <w:rsid w:val="00D2615F"/>
    <w:rsid w:val="00D271CB"/>
    <w:rsid w:val="00D46256"/>
    <w:rsid w:val="00D67785"/>
    <w:rsid w:val="00D7700F"/>
    <w:rsid w:val="00D87A26"/>
    <w:rsid w:val="00D94046"/>
    <w:rsid w:val="00DF0208"/>
    <w:rsid w:val="00E00E2F"/>
    <w:rsid w:val="00E0541D"/>
    <w:rsid w:val="00E54EE4"/>
    <w:rsid w:val="00E80734"/>
    <w:rsid w:val="00E81B18"/>
    <w:rsid w:val="00EB0602"/>
    <w:rsid w:val="00EB0D7D"/>
    <w:rsid w:val="00EB68BA"/>
    <w:rsid w:val="00F040A5"/>
    <w:rsid w:val="00F13193"/>
    <w:rsid w:val="00F35FA7"/>
    <w:rsid w:val="00F456A4"/>
    <w:rsid w:val="00F8668D"/>
    <w:rsid w:val="00F96017"/>
    <w:rsid w:val="00FC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306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9B6"/>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5A59B6"/>
    <w:pPr>
      <w:spacing w:before="240"/>
      <w:outlineLvl w:val="0"/>
    </w:pPr>
    <w:rPr>
      <w:rFonts w:ascii="Helv" w:hAnsi="Helv"/>
      <w:b/>
      <w:sz w:val="24"/>
      <w:u w:val="single"/>
    </w:rPr>
  </w:style>
  <w:style w:type="paragraph" w:styleId="Heading2">
    <w:name w:val="heading 2"/>
    <w:basedOn w:val="Normal"/>
    <w:next w:val="Normal"/>
    <w:link w:val="Heading2Char"/>
    <w:qFormat/>
    <w:rsid w:val="005A59B6"/>
    <w:pPr>
      <w:spacing w:before="120"/>
      <w:outlineLvl w:val="1"/>
    </w:pPr>
    <w:rPr>
      <w:rFonts w:ascii="Helv" w:hAnsi="Helv"/>
      <w:b/>
      <w:sz w:val="24"/>
    </w:rPr>
  </w:style>
  <w:style w:type="paragraph" w:styleId="Heading3">
    <w:name w:val="heading 3"/>
    <w:basedOn w:val="Normal"/>
    <w:next w:val="Normal"/>
    <w:link w:val="Heading3Char"/>
    <w:qFormat/>
    <w:rsid w:val="005A59B6"/>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9958CC"/>
    <w:rPr>
      <w:sz w:val="16"/>
    </w:rPr>
  </w:style>
  <w:style w:type="paragraph" w:styleId="CommentText">
    <w:name w:val="annotation text"/>
    <w:basedOn w:val="Normal"/>
    <w:semiHidden/>
    <w:rsid w:val="009958CC"/>
    <w:pPr>
      <w:spacing w:line="220" w:lineRule="exact"/>
    </w:pPr>
    <w:rPr>
      <w:rFonts w:ascii="Helv" w:hAnsi="Helv"/>
    </w:rPr>
  </w:style>
  <w:style w:type="paragraph" w:customStyle="1" w:styleId="blockhd1">
    <w:name w:val="blockhd1"/>
    <w:basedOn w:val="isonormal"/>
    <w:next w:val="blocktext1"/>
    <w:rsid w:val="005A59B6"/>
    <w:pPr>
      <w:keepNext/>
      <w:keepLines/>
      <w:suppressAutoHyphens/>
    </w:pPr>
    <w:rPr>
      <w:b/>
    </w:rPr>
  </w:style>
  <w:style w:type="paragraph" w:customStyle="1" w:styleId="blockhd2">
    <w:name w:val="blockhd2"/>
    <w:basedOn w:val="isonormal"/>
    <w:next w:val="blocktext2"/>
    <w:rsid w:val="005A59B6"/>
    <w:pPr>
      <w:keepNext/>
      <w:keepLines/>
      <w:suppressAutoHyphens/>
      <w:ind w:left="302"/>
    </w:pPr>
    <w:rPr>
      <w:b/>
    </w:rPr>
  </w:style>
  <w:style w:type="paragraph" w:customStyle="1" w:styleId="blockhd3">
    <w:name w:val="blockhd3"/>
    <w:basedOn w:val="isonormal"/>
    <w:next w:val="blocktext3"/>
    <w:rsid w:val="005A59B6"/>
    <w:pPr>
      <w:keepNext/>
      <w:keepLines/>
      <w:suppressAutoHyphens/>
      <w:ind w:left="605"/>
    </w:pPr>
    <w:rPr>
      <w:b/>
    </w:rPr>
  </w:style>
  <w:style w:type="paragraph" w:customStyle="1" w:styleId="blockhd4">
    <w:name w:val="blockhd4"/>
    <w:basedOn w:val="isonormal"/>
    <w:next w:val="blocktext4"/>
    <w:rsid w:val="005A59B6"/>
    <w:pPr>
      <w:keepNext/>
      <w:keepLines/>
      <w:suppressAutoHyphens/>
      <w:ind w:left="907"/>
    </w:pPr>
    <w:rPr>
      <w:b/>
    </w:rPr>
  </w:style>
  <w:style w:type="paragraph" w:customStyle="1" w:styleId="blockhd5">
    <w:name w:val="blockhd5"/>
    <w:basedOn w:val="isonormal"/>
    <w:next w:val="blocktext5"/>
    <w:rsid w:val="005A59B6"/>
    <w:pPr>
      <w:keepNext/>
      <w:keepLines/>
      <w:suppressAutoHyphens/>
      <w:ind w:left="1195"/>
    </w:pPr>
    <w:rPr>
      <w:b/>
    </w:rPr>
  </w:style>
  <w:style w:type="paragraph" w:customStyle="1" w:styleId="blockhd6">
    <w:name w:val="blockhd6"/>
    <w:basedOn w:val="isonormal"/>
    <w:next w:val="blocktext6"/>
    <w:rsid w:val="005A59B6"/>
    <w:pPr>
      <w:keepNext/>
      <w:keepLines/>
      <w:suppressAutoHyphens/>
      <w:ind w:left="1498"/>
    </w:pPr>
    <w:rPr>
      <w:b/>
    </w:rPr>
  </w:style>
  <w:style w:type="paragraph" w:customStyle="1" w:styleId="blockhd7">
    <w:name w:val="blockhd7"/>
    <w:basedOn w:val="isonormal"/>
    <w:next w:val="blocktext7"/>
    <w:rsid w:val="005A59B6"/>
    <w:pPr>
      <w:keepNext/>
      <w:keepLines/>
      <w:suppressAutoHyphens/>
      <w:ind w:left="1800"/>
    </w:pPr>
    <w:rPr>
      <w:b/>
    </w:rPr>
  </w:style>
  <w:style w:type="paragraph" w:customStyle="1" w:styleId="blockhd8">
    <w:name w:val="blockhd8"/>
    <w:basedOn w:val="isonormal"/>
    <w:next w:val="blocktext8"/>
    <w:rsid w:val="005A59B6"/>
    <w:pPr>
      <w:keepNext/>
      <w:keepLines/>
      <w:suppressAutoHyphens/>
      <w:ind w:left="2102"/>
    </w:pPr>
    <w:rPr>
      <w:b/>
    </w:rPr>
  </w:style>
  <w:style w:type="paragraph" w:customStyle="1" w:styleId="blockhd9">
    <w:name w:val="blockhd9"/>
    <w:basedOn w:val="isonormal"/>
    <w:next w:val="blocktext9"/>
    <w:rsid w:val="005A59B6"/>
    <w:pPr>
      <w:keepNext/>
      <w:keepLines/>
      <w:suppressAutoHyphens/>
      <w:ind w:left="2405"/>
    </w:pPr>
    <w:rPr>
      <w:b/>
    </w:rPr>
  </w:style>
  <w:style w:type="paragraph" w:customStyle="1" w:styleId="blocktext1">
    <w:name w:val="blocktext1"/>
    <w:basedOn w:val="isonormal"/>
    <w:rsid w:val="005A59B6"/>
    <w:pPr>
      <w:keepLines/>
      <w:jc w:val="both"/>
    </w:pPr>
  </w:style>
  <w:style w:type="paragraph" w:customStyle="1" w:styleId="blocktext2">
    <w:name w:val="blocktext2"/>
    <w:basedOn w:val="isonormal"/>
    <w:rsid w:val="005A59B6"/>
    <w:pPr>
      <w:keepLines/>
      <w:ind w:left="302"/>
      <w:jc w:val="both"/>
    </w:pPr>
  </w:style>
  <w:style w:type="paragraph" w:customStyle="1" w:styleId="blocktext3">
    <w:name w:val="blocktext3"/>
    <w:basedOn w:val="isonormal"/>
    <w:rsid w:val="005A59B6"/>
    <w:pPr>
      <w:keepLines/>
      <w:ind w:left="600"/>
      <w:jc w:val="both"/>
    </w:pPr>
  </w:style>
  <w:style w:type="paragraph" w:customStyle="1" w:styleId="blocktext4">
    <w:name w:val="blocktext4"/>
    <w:basedOn w:val="isonormal"/>
    <w:rsid w:val="005A59B6"/>
    <w:pPr>
      <w:keepLines/>
      <w:ind w:left="907"/>
      <w:jc w:val="both"/>
    </w:pPr>
  </w:style>
  <w:style w:type="paragraph" w:customStyle="1" w:styleId="blocktext5">
    <w:name w:val="blocktext5"/>
    <w:basedOn w:val="isonormal"/>
    <w:rsid w:val="005A59B6"/>
    <w:pPr>
      <w:keepLines/>
      <w:ind w:left="1195"/>
      <w:jc w:val="both"/>
    </w:pPr>
  </w:style>
  <w:style w:type="paragraph" w:customStyle="1" w:styleId="blocktext6">
    <w:name w:val="blocktext6"/>
    <w:basedOn w:val="isonormal"/>
    <w:rsid w:val="005A59B6"/>
    <w:pPr>
      <w:keepLines/>
      <w:ind w:left="1498"/>
      <w:jc w:val="both"/>
    </w:pPr>
  </w:style>
  <w:style w:type="paragraph" w:customStyle="1" w:styleId="blocktext7">
    <w:name w:val="blocktext7"/>
    <w:basedOn w:val="isonormal"/>
    <w:rsid w:val="005A59B6"/>
    <w:pPr>
      <w:keepLines/>
      <w:ind w:left="1800"/>
      <w:jc w:val="both"/>
    </w:pPr>
  </w:style>
  <w:style w:type="paragraph" w:customStyle="1" w:styleId="blocktext8">
    <w:name w:val="blocktext8"/>
    <w:basedOn w:val="isonormal"/>
    <w:rsid w:val="005A59B6"/>
    <w:pPr>
      <w:keepLines/>
      <w:ind w:left="2102"/>
      <w:jc w:val="both"/>
    </w:pPr>
  </w:style>
  <w:style w:type="paragraph" w:customStyle="1" w:styleId="blocktext9">
    <w:name w:val="blocktext9"/>
    <w:basedOn w:val="isonormal"/>
    <w:rsid w:val="005A59B6"/>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5A59B6"/>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5A59B6"/>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5A59B6"/>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5A59B6"/>
    <w:pPr>
      <w:spacing w:before="0"/>
      <w:jc w:val="both"/>
    </w:pPr>
  </w:style>
  <w:style w:type="paragraph" w:customStyle="1" w:styleId="isof2">
    <w:name w:val="isof2"/>
    <w:basedOn w:val="isonormal"/>
    <w:rsid w:val="005A59B6"/>
    <w:pPr>
      <w:spacing w:before="0"/>
      <w:jc w:val="both"/>
    </w:pPr>
    <w:rPr>
      <w:b/>
    </w:rPr>
  </w:style>
  <w:style w:type="paragraph" w:customStyle="1" w:styleId="isof3">
    <w:name w:val="isof3"/>
    <w:basedOn w:val="isonormal"/>
    <w:rsid w:val="005A59B6"/>
    <w:pPr>
      <w:spacing w:before="0" w:line="240" w:lineRule="auto"/>
      <w:jc w:val="center"/>
    </w:pPr>
    <w:rPr>
      <w:b/>
      <w:caps/>
      <w:sz w:val="24"/>
    </w:rPr>
  </w:style>
  <w:style w:type="paragraph" w:customStyle="1" w:styleId="isof4">
    <w:name w:val="isof4"/>
    <w:basedOn w:val="isonormal"/>
    <w:rsid w:val="009958CC"/>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5A59B6"/>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5A59B6"/>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5A59B6"/>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5A59B6"/>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5A59B6"/>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5A59B6"/>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5A59B6"/>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5A59B6"/>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5A59B6"/>
    <w:pPr>
      <w:keepNext/>
      <w:keepLines/>
      <w:tabs>
        <w:tab w:val="right" w:pos="2580"/>
        <w:tab w:val="left" w:pos="2700"/>
      </w:tabs>
      <w:suppressAutoHyphens/>
      <w:ind w:left="2707" w:hanging="2707"/>
    </w:pPr>
    <w:rPr>
      <w:b/>
    </w:rPr>
  </w:style>
  <w:style w:type="paragraph" w:customStyle="1" w:styleId="outlinetxt1">
    <w:name w:val="outlinetxt1"/>
    <w:basedOn w:val="isonormal"/>
    <w:rsid w:val="005A59B6"/>
    <w:pPr>
      <w:keepLines/>
      <w:tabs>
        <w:tab w:val="right" w:pos="180"/>
        <w:tab w:val="left" w:pos="300"/>
      </w:tabs>
      <w:ind w:left="300" w:hanging="300"/>
      <w:jc w:val="both"/>
    </w:pPr>
    <w:rPr>
      <w:b/>
    </w:rPr>
  </w:style>
  <w:style w:type="paragraph" w:customStyle="1" w:styleId="outlinetxt2">
    <w:name w:val="outlinetxt2"/>
    <w:basedOn w:val="isonormal"/>
    <w:rsid w:val="005A59B6"/>
    <w:pPr>
      <w:keepLines/>
      <w:tabs>
        <w:tab w:val="right" w:pos="480"/>
        <w:tab w:val="left" w:pos="600"/>
      </w:tabs>
      <w:ind w:left="600" w:hanging="600"/>
      <w:jc w:val="both"/>
    </w:pPr>
    <w:rPr>
      <w:b/>
    </w:rPr>
  </w:style>
  <w:style w:type="paragraph" w:customStyle="1" w:styleId="outlinetxt3">
    <w:name w:val="outlinetxt3"/>
    <w:basedOn w:val="isonormal"/>
    <w:rsid w:val="005A59B6"/>
    <w:pPr>
      <w:keepLines/>
      <w:tabs>
        <w:tab w:val="right" w:pos="780"/>
        <w:tab w:val="left" w:pos="900"/>
      </w:tabs>
      <w:ind w:left="900" w:hanging="900"/>
      <w:jc w:val="both"/>
    </w:pPr>
    <w:rPr>
      <w:b/>
    </w:rPr>
  </w:style>
  <w:style w:type="paragraph" w:customStyle="1" w:styleId="outlinetxt4">
    <w:name w:val="outlinetxt4"/>
    <w:basedOn w:val="isonormal"/>
    <w:rsid w:val="005A59B6"/>
    <w:pPr>
      <w:keepLines/>
      <w:tabs>
        <w:tab w:val="right" w:pos="1080"/>
        <w:tab w:val="left" w:pos="1200"/>
      </w:tabs>
      <w:ind w:left="1200" w:hanging="1200"/>
      <w:jc w:val="both"/>
    </w:pPr>
    <w:rPr>
      <w:b/>
    </w:rPr>
  </w:style>
  <w:style w:type="paragraph" w:customStyle="1" w:styleId="outlinetxt5">
    <w:name w:val="outlinetxt5"/>
    <w:basedOn w:val="isonormal"/>
    <w:rsid w:val="005A59B6"/>
    <w:pPr>
      <w:keepLines/>
      <w:tabs>
        <w:tab w:val="right" w:pos="1380"/>
        <w:tab w:val="left" w:pos="1500"/>
      </w:tabs>
      <w:ind w:left="1500" w:hanging="1500"/>
      <w:jc w:val="both"/>
    </w:pPr>
    <w:rPr>
      <w:b/>
    </w:rPr>
  </w:style>
  <w:style w:type="paragraph" w:customStyle="1" w:styleId="outlinetxt6">
    <w:name w:val="outlinetxt6"/>
    <w:basedOn w:val="isonormal"/>
    <w:rsid w:val="005A59B6"/>
    <w:pPr>
      <w:keepLines/>
      <w:tabs>
        <w:tab w:val="right" w:pos="1680"/>
        <w:tab w:val="left" w:pos="1800"/>
      </w:tabs>
      <w:ind w:left="1800" w:hanging="1800"/>
      <w:jc w:val="both"/>
    </w:pPr>
    <w:rPr>
      <w:b/>
    </w:rPr>
  </w:style>
  <w:style w:type="paragraph" w:customStyle="1" w:styleId="outlinetxt7">
    <w:name w:val="outlinetxt7"/>
    <w:basedOn w:val="isonormal"/>
    <w:rsid w:val="005A59B6"/>
    <w:pPr>
      <w:keepLines/>
      <w:tabs>
        <w:tab w:val="right" w:pos="1980"/>
        <w:tab w:val="left" w:pos="2100"/>
      </w:tabs>
      <w:ind w:left="2100" w:hanging="2100"/>
      <w:jc w:val="both"/>
    </w:pPr>
    <w:rPr>
      <w:b/>
    </w:rPr>
  </w:style>
  <w:style w:type="paragraph" w:customStyle="1" w:styleId="outlinetxt8">
    <w:name w:val="outlinetxt8"/>
    <w:basedOn w:val="isonormal"/>
    <w:rsid w:val="005A59B6"/>
    <w:pPr>
      <w:keepLines/>
      <w:tabs>
        <w:tab w:val="right" w:pos="2280"/>
        <w:tab w:val="left" w:pos="2400"/>
      </w:tabs>
      <w:ind w:left="2400" w:hanging="2400"/>
      <w:jc w:val="both"/>
    </w:pPr>
    <w:rPr>
      <w:b/>
    </w:rPr>
  </w:style>
  <w:style w:type="paragraph" w:customStyle="1" w:styleId="outlinetxt9">
    <w:name w:val="outlinetxt9"/>
    <w:basedOn w:val="isonormal"/>
    <w:rsid w:val="005A59B6"/>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5A59B6"/>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5A59B6"/>
    <w:pPr>
      <w:keepLines/>
      <w:framePr w:w="1872" w:wrap="around" w:vAnchor="text" w:hAnchor="page" w:x="1080" w:y="1"/>
    </w:pPr>
    <w:rPr>
      <w:b/>
      <w:caps/>
    </w:rPr>
  </w:style>
  <w:style w:type="paragraph" w:customStyle="1" w:styleId="sectiontitlecenter">
    <w:name w:val="section title center"/>
    <w:basedOn w:val="isonormal"/>
    <w:rsid w:val="005A59B6"/>
    <w:pPr>
      <w:keepNext/>
      <w:keepLines/>
      <w:pBdr>
        <w:top w:val="single" w:sz="6" w:space="3" w:color="auto"/>
      </w:pBdr>
      <w:jc w:val="center"/>
    </w:pPr>
    <w:rPr>
      <w:b/>
      <w:caps/>
      <w:sz w:val="24"/>
    </w:rPr>
  </w:style>
  <w:style w:type="paragraph" w:customStyle="1" w:styleId="sectiontitleflushleft">
    <w:name w:val="section title flush left"/>
    <w:basedOn w:val="isonormal"/>
    <w:rsid w:val="005A59B6"/>
    <w:pPr>
      <w:keepNext/>
      <w:keepLines/>
      <w:pBdr>
        <w:top w:val="single" w:sz="6" w:space="3" w:color="auto"/>
      </w:pBdr>
    </w:pPr>
    <w:rPr>
      <w:b/>
      <w:caps/>
      <w:sz w:val="24"/>
    </w:rPr>
  </w:style>
  <w:style w:type="paragraph" w:customStyle="1" w:styleId="columnheading">
    <w:name w:val="column heading"/>
    <w:basedOn w:val="isonormal"/>
    <w:rsid w:val="005A59B6"/>
    <w:pPr>
      <w:keepNext/>
      <w:keepLines/>
      <w:spacing w:before="0"/>
      <w:jc w:val="center"/>
    </w:pPr>
    <w:rPr>
      <w:b/>
    </w:rPr>
  </w:style>
  <w:style w:type="paragraph" w:customStyle="1" w:styleId="title12">
    <w:name w:val="title12"/>
    <w:basedOn w:val="isonormal"/>
    <w:next w:val="isonormal"/>
    <w:rsid w:val="005A59B6"/>
    <w:pPr>
      <w:keepNext/>
      <w:keepLines/>
      <w:spacing w:before="0" w:line="240" w:lineRule="auto"/>
      <w:jc w:val="center"/>
    </w:pPr>
    <w:rPr>
      <w:b/>
      <w:caps/>
      <w:sz w:val="24"/>
    </w:rPr>
  </w:style>
  <w:style w:type="paragraph" w:customStyle="1" w:styleId="title18">
    <w:name w:val="title18"/>
    <w:basedOn w:val="isonormal"/>
    <w:next w:val="isonormal"/>
    <w:rsid w:val="005A59B6"/>
    <w:pPr>
      <w:spacing w:before="0" w:line="360" w:lineRule="exact"/>
      <w:jc w:val="center"/>
    </w:pPr>
    <w:rPr>
      <w:b/>
      <w:caps/>
      <w:sz w:val="36"/>
    </w:rPr>
  </w:style>
  <w:style w:type="paragraph" w:styleId="List3">
    <w:name w:val="List 3"/>
    <w:basedOn w:val="Normal"/>
    <w:rsid w:val="009958CC"/>
    <w:pPr>
      <w:ind w:left="1080" w:hanging="360"/>
      <w:jc w:val="center"/>
    </w:pPr>
    <w:rPr>
      <w:b/>
      <w:caps/>
      <w:sz w:val="24"/>
    </w:rPr>
  </w:style>
  <w:style w:type="paragraph" w:styleId="ListNumber">
    <w:name w:val="List Number"/>
    <w:basedOn w:val="Normal"/>
    <w:rsid w:val="009958CC"/>
    <w:pPr>
      <w:ind w:left="360" w:hanging="360"/>
    </w:pPr>
  </w:style>
  <w:style w:type="paragraph" w:customStyle="1" w:styleId="center">
    <w:name w:val="center"/>
    <w:basedOn w:val="isonormal"/>
    <w:rsid w:val="005A59B6"/>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9958CC"/>
    <w:pPr>
      <w:tabs>
        <w:tab w:val="right" w:leader="dot" w:pos="10080"/>
      </w:tabs>
      <w:ind w:left="200" w:hanging="200"/>
    </w:pPr>
  </w:style>
  <w:style w:type="paragraph" w:styleId="TableofAuthorities">
    <w:name w:val="table of authorities"/>
    <w:basedOn w:val="Normal"/>
    <w:next w:val="Normal"/>
    <w:semiHidden/>
    <w:rsid w:val="009958CC"/>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9958CC"/>
    <w:pPr>
      <w:jc w:val="right"/>
    </w:pPr>
    <w:rPr>
      <w:sz w:val="22"/>
    </w:rPr>
  </w:style>
  <w:style w:type="paragraph" w:customStyle="1" w:styleId="ISOCircular">
    <w:name w:val="ISOCircular"/>
    <w:basedOn w:val="Normal"/>
    <w:rsid w:val="009958CC"/>
    <w:pPr>
      <w:jc w:val="left"/>
    </w:pPr>
    <w:rPr>
      <w:i/>
      <w:caps/>
      <w:sz w:val="116"/>
    </w:rPr>
  </w:style>
  <w:style w:type="paragraph" w:customStyle="1" w:styleId="LineOfBusiness">
    <w:name w:val="LineOfBusiness"/>
    <w:basedOn w:val="Normal"/>
    <w:rsid w:val="009958CC"/>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9958CC"/>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5A59B6"/>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5A59B6"/>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5A59B6"/>
    <w:pPr>
      <w:spacing w:before="0" w:line="240" w:lineRule="auto"/>
      <w:jc w:val="center"/>
    </w:pPr>
    <w:rPr>
      <w:sz w:val="52"/>
    </w:rPr>
  </w:style>
  <w:style w:type="paragraph" w:customStyle="1" w:styleId="tabletxtdecpage">
    <w:name w:val="tabletxt dec page"/>
    <w:basedOn w:val="isonormal"/>
    <w:rsid w:val="005A59B6"/>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9958CC"/>
  </w:style>
  <w:style w:type="paragraph" w:customStyle="1" w:styleId="space8">
    <w:name w:val="space8"/>
    <w:basedOn w:val="isonormal"/>
    <w:next w:val="blocktext1"/>
    <w:rsid w:val="005A59B6"/>
    <w:pPr>
      <w:spacing w:before="0" w:line="160" w:lineRule="exact"/>
      <w:jc w:val="both"/>
    </w:pPr>
  </w:style>
  <w:style w:type="paragraph" w:customStyle="1" w:styleId="space4">
    <w:name w:val="space4"/>
    <w:basedOn w:val="isonormal"/>
    <w:next w:val="blocktext1"/>
    <w:rsid w:val="005A59B6"/>
    <w:pPr>
      <w:spacing w:before="0" w:line="80" w:lineRule="exact"/>
      <w:jc w:val="both"/>
    </w:pPr>
  </w:style>
  <w:style w:type="paragraph" w:customStyle="1" w:styleId="title14">
    <w:name w:val="title14"/>
    <w:basedOn w:val="isonormal"/>
    <w:next w:val="isonormal"/>
    <w:rsid w:val="005A59B6"/>
    <w:pPr>
      <w:keepNext/>
      <w:keepLines/>
      <w:spacing w:before="0" w:line="240" w:lineRule="auto"/>
      <w:jc w:val="center"/>
    </w:pPr>
    <w:rPr>
      <w:b/>
      <w:caps/>
      <w:sz w:val="28"/>
    </w:rPr>
  </w:style>
  <w:style w:type="paragraph" w:customStyle="1" w:styleId="title16">
    <w:name w:val="title16"/>
    <w:basedOn w:val="isonormal"/>
    <w:next w:val="isonormal"/>
    <w:rsid w:val="005A59B6"/>
    <w:pPr>
      <w:keepNext/>
      <w:keepLines/>
      <w:spacing w:before="0" w:line="240" w:lineRule="auto"/>
      <w:jc w:val="center"/>
    </w:pPr>
    <w:rPr>
      <w:b/>
      <w:caps/>
      <w:sz w:val="32"/>
    </w:rPr>
  </w:style>
  <w:style w:type="paragraph" w:customStyle="1" w:styleId="title24">
    <w:name w:val="title24"/>
    <w:basedOn w:val="isonormal"/>
    <w:next w:val="isonormal"/>
    <w:rsid w:val="005A59B6"/>
    <w:pPr>
      <w:keepNext/>
      <w:keepLines/>
      <w:spacing w:before="0" w:line="240" w:lineRule="auto"/>
      <w:jc w:val="center"/>
    </w:pPr>
    <w:rPr>
      <w:b/>
      <w:caps/>
      <w:sz w:val="48"/>
    </w:rPr>
  </w:style>
  <w:style w:type="paragraph" w:customStyle="1" w:styleId="title30">
    <w:name w:val="title30"/>
    <w:basedOn w:val="isonormal"/>
    <w:next w:val="isonormal"/>
    <w:rsid w:val="005A59B6"/>
    <w:pPr>
      <w:keepNext/>
      <w:keepLines/>
      <w:spacing w:before="0" w:line="240" w:lineRule="auto"/>
      <w:jc w:val="center"/>
    </w:pPr>
    <w:rPr>
      <w:b/>
      <w:caps/>
      <w:sz w:val="60"/>
    </w:rPr>
  </w:style>
  <w:style w:type="paragraph" w:customStyle="1" w:styleId="columnheading12">
    <w:name w:val="column heading12"/>
    <w:basedOn w:val="isonormal"/>
    <w:rsid w:val="005A59B6"/>
    <w:pPr>
      <w:keepNext/>
      <w:keepLines/>
      <w:spacing w:before="0" w:line="240" w:lineRule="auto"/>
      <w:jc w:val="center"/>
    </w:pPr>
    <w:rPr>
      <w:b/>
      <w:sz w:val="24"/>
    </w:rPr>
  </w:style>
  <w:style w:type="paragraph" w:customStyle="1" w:styleId="columnheading14">
    <w:name w:val="column heading14"/>
    <w:basedOn w:val="isonormal"/>
    <w:rsid w:val="005A59B6"/>
    <w:pPr>
      <w:keepNext/>
      <w:keepLines/>
      <w:spacing w:before="0" w:line="240" w:lineRule="auto"/>
      <w:jc w:val="center"/>
    </w:pPr>
    <w:rPr>
      <w:b/>
      <w:sz w:val="28"/>
    </w:rPr>
  </w:style>
  <w:style w:type="paragraph" w:customStyle="1" w:styleId="columnheading16">
    <w:name w:val="column heading16"/>
    <w:basedOn w:val="isonormal"/>
    <w:rsid w:val="005A59B6"/>
    <w:pPr>
      <w:keepNext/>
      <w:keepLines/>
      <w:spacing w:before="0" w:line="240" w:lineRule="auto"/>
      <w:jc w:val="center"/>
    </w:pPr>
    <w:rPr>
      <w:b/>
      <w:sz w:val="32"/>
    </w:rPr>
  </w:style>
  <w:style w:type="paragraph" w:customStyle="1" w:styleId="columnheading18">
    <w:name w:val="column heading18"/>
    <w:basedOn w:val="isonormal"/>
    <w:rsid w:val="005A59B6"/>
    <w:pPr>
      <w:keepNext/>
      <w:keepLines/>
      <w:spacing w:before="0" w:line="240" w:lineRule="auto"/>
      <w:jc w:val="center"/>
    </w:pPr>
    <w:rPr>
      <w:b/>
      <w:sz w:val="36"/>
    </w:rPr>
  </w:style>
  <w:style w:type="paragraph" w:customStyle="1" w:styleId="columnheading24">
    <w:name w:val="column heading24"/>
    <w:basedOn w:val="isonormal"/>
    <w:rsid w:val="005A59B6"/>
    <w:pPr>
      <w:keepNext/>
      <w:keepLines/>
      <w:spacing w:before="0" w:line="240" w:lineRule="auto"/>
      <w:jc w:val="center"/>
    </w:pPr>
    <w:rPr>
      <w:b/>
      <w:sz w:val="48"/>
    </w:rPr>
  </w:style>
  <w:style w:type="paragraph" w:customStyle="1" w:styleId="tabletext8">
    <w:name w:val="tabletext8"/>
    <w:basedOn w:val="isonormal"/>
    <w:rsid w:val="005A59B6"/>
    <w:pPr>
      <w:spacing w:before="60"/>
    </w:pPr>
    <w:rPr>
      <w:sz w:val="16"/>
    </w:rPr>
  </w:style>
  <w:style w:type="paragraph" w:customStyle="1" w:styleId="TEXT12">
    <w:name w:val="TEXT12"/>
    <w:basedOn w:val="isonormal"/>
    <w:rsid w:val="005A59B6"/>
    <w:pPr>
      <w:spacing w:line="240" w:lineRule="auto"/>
    </w:pPr>
    <w:rPr>
      <w:sz w:val="24"/>
    </w:rPr>
  </w:style>
  <w:style w:type="paragraph" w:customStyle="1" w:styleId="TEXT14">
    <w:name w:val="TEXT14"/>
    <w:basedOn w:val="isonormal"/>
    <w:rsid w:val="005A59B6"/>
    <w:pPr>
      <w:spacing w:line="240" w:lineRule="auto"/>
    </w:pPr>
    <w:rPr>
      <w:sz w:val="28"/>
    </w:rPr>
  </w:style>
  <w:style w:type="paragraph" w:customStyle="1" w:styleId="TEXT16">
    <w:name w:val="TEXT16"/>
    <w:basedOn w:val="isonormal"/>
    <w:rsid w:val="005A59B6"/>
    <w:pPr>
      <w:spacing w:line="240" w:lineRule="auto"/>
    </w:pPr>
    <w:rPr>
      <w:sz w:val="32"/>
    </w:rPr>
  </w:style>
  <w:style w:type="paragraph" w:customStyle="1" w:styleId="TEXT18">
    <w:name w:val="TEXT18"/>
    <w:basedOn w:val="isonormal"/>
    <w:rsid w:val="005A59B6"/>
    <w:pPr>
      <w:spacing w:line="240" w:lineRule="auto"/>
    </w:pPr>
    <w:rPr>
      <w:sz w:val="36"/>
    </w:rPr>
  </w:style>
  <w:style w:type="paragraph" w:customStyle="1" w:styleId="TEXT24">
    <w:name w:val="TEXT24"/>
    <w:basedOn w:val="isonormal"/>
    <w:rsid w:val="005A59B6"/>
    <w:pPr>
      <w:spacing w:line="240" w:lineRule="auto"/>
    </w:pPr>
    <w:rPr>
      <w:sz w:val="48"/>
    </w:rPr>
  </w:style>
  <w:style w:type="table" w:styleId="TableGrid">
    <w:name w:val="Table Grid"/>
    <w:basedOn w:val="TableNormal"/>
    <w:rsid w:val="005A59B6"/>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5A59B6"/>
    <w:pPr>
      <w:spacing w:before="0" w:line="40" w:lineRule="exact"/>
      <w:jc w:val="both"/>
    </w:pPr>
  </w:style>
  <w:style w:type="paragraph" w:customStyle="1" w:styleId="tablerow4">
    <w:name w:val="tablerow4"/>
    <w:basedOn w:val="isonormal"/>
    <w:next w:val="tabletext"/>
    <w:rsid w:val="005A59B6"/>
    <w:pPr>
      <w:spacing w:before="0" w:line="80" w:lineRule="exact"/>
      <w:jc w:val="both"/>
    </w:pPr>
  </w:style>
  <w:style w:type="character" w:customStyle="1" w:styleId="Heading1Char">
    <w:name w:val="Heading 1 Char"/>
    <w:link w:val="Heading1"/>
    <w:rsid w:val="005A59B6"/>
    <w:rPr>
      <w:rFonts w:ascii="Helv" w:hAnsi="Helv"/>
      <w:b/>
      <w:sz w:val="24"/>
      <w:u w:val="single"/>
    </w:rPr>
  </w:style>
  <w:style w:type="character" w:customStyle="1" w:styleId="Heading2Char">
    <w:name w:val="Heading 2 Char"/>
    <w:link w:val="Heading2"/>
    <w:rsid w:val="005A59B6"/>
    <w:rPr>
      <w:rFonts w:ascii="Helv" w:hAnsi="Helv"/>
      <w:b/>
      <w:sz w:val="24"/>
    </w:rPr>
  </w:style>
  <w:style w:type="character" w:customStyle="1" w:styleId="Heading3Char">
    <w:name w:val="Heading 3 Char"/>
    <w:link w:val="Heading3"/>
    <w:rsid w:val="005A59B6"/>
    <w:rPr>
      <w:rFonts w:ascii="Tms Rmn" w:hAnsi="Tms Rmn"/>
      <w:b/>
      <w:sz w:val="24"/>
    </w:rPr>
  </w:style>
  <w:style w:type="paragraph" w:customStyle="1" w:styleId="tablehead">
    <w:name w:val="tablehead"/>
    <w:basedOn w:val="isonormal"/>
    <w:rsid w:val="005A59B6"/>
    <w:pPr>
      <w:spacing w:before="40" w:after="20" w:line="190" w:lineRule="exact"/>
      <w:jc w:val="center"/>
    </w:pPr>
    <w:rPr>
      <w:b/>
      <w:sz w:val="18"/>
    </w:rPr>
  </w:style>
  <w:style w:type="paragraph" w:customStyle="1" w:styleId="tabletext11">
    <w:name w:val="tabletext1/1"/>
    <w:basedOn w:val="isonormal"/>
    <w:rsid w:val="005A59B6"/>
    <w:pPr>
      <w:spacing w:before="20" w:after="20" w:line="190" w:lineRule="exact"/>
    </w:pPr>
    <w:rPr>
      <w:sz w:val="18"/>
    </w:rPr>
  </w:style>
  <w:style w:type="character" w:customStyle="1" w:styleId="HeaderChar">
    <w:name w:val="Header Char"/>
    <w:link w:val="Header"/>
    <w:rsid w:val="005A59B6"/>
    <w:rPr>
      <w:rFonts w:ascii="Arial" w:hAnsi="Arial"/>
    </w:rPr>
  </w:style>
  <w:style w:type="character" w:customStyle="1" w:styleId="FooterChar">
    <w:name w:val="Footer Char"/>
    <w:link w:val="Footer"/>
    <w:rsid w:val="005A59B6"/>
    <w:rPr>
      <w:rFonts w:ascii="Arial" w:hAnsi="Arial"/>
    </w:rPr>
  </w:style>
  <w:style w:type="character" w:customStyle="1" w:styleId="formlink">
    <w:name w:val="formlink"/>
    <w:rsid w:val="005A59B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60E692B-D55A-4DB1-A69C-1F13D6F59CA2}">
  <ds:schemaRefs>
    <ds:schemaRef ds:uri="http://schemas.microsoft.com/sharepoint/v3/contenttype/forms"/>
  </ds:schemaRefs>
</ds:datastoreItem>
</file>

<file path=customXml/itemProps2.xml><?xml version="1.0" encoding="utf-8"?>
<ds:datastoreItem xmlns:ds="http://schemas.openxmlformats.org/officeDocument/2006/customXml" ds:itemID="{7B771BF9-3DC7-45D7-A767-C70E7FC8476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94DD1092-0099-40F7-B9D0-5B78B701D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58F04D-8E7E-4369-8B05-F3FC6329394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PENNSYLVANIA UNINSURED MOTORISTS COVERAGE –  NONSTACKED</vt:lpstr>
    </vt:vector>
  </TitlesOfParts>
  <Manager/>
  <Company/>
  <LinksUpToDate>false</LinksUpToDate>
  <CharactersWithSpaces>13767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UNINSURED MOTORISTS COVERAGE – NONSTACKED</dc:title>
  <dc:subject/>
  <dc:creator/>
  <cp:keywords/>
  <dc:description>5</dc:description>
  <cp:lastModifiedBy/>
  <cp:revision>1</cp:revision>
  <cp:lastPrinted>2008-06-17T16:11:00Z</cp:lastPrinted>
  <dcterms:created xsi:type="dcterms:W3CDTF">2022-01-28T20:15:00Z</dcterms:created>
  <dcterms:modified xsi:type="dcterms:W3CDTF">2023-03-29T03:00:00Z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
  </property>
  <property fmtid="{D5CDD505-2E9C-101B-9397-08002B2CF9AE}" pid="3" name="ContentType">
    <vt:lpwstr>ISOForm</vt:lpwstr>
  </property>
  <property fmtid="{D5CDD505-2E9C-101B-9397-08002B2CF9AE}" pid="4" name="ContentTypeId">
    <vt:lpwstr>0x010100CFB8E4E7B8EE964CA6E3F892321D241C</vt:lpwstr>
  </property>
  <property fmtid="{D5CDD505-2E9C-101B-9397-08002B2CF9AE}" pid="5" name="Description_7ad71744-3b06-4509-86f6-6ccc622f2ec3">
    <vt:lpwstr/>
  </property>
  <property fmtid="{D5CDD505-2E9C-101B-9397-08002B2CF9AE}" pid="6" name="dte$">
    <vt:lpwstr/>
  </property>
  <property fmtid="{D5CDD505-2E9C-101B-9397-08002B2CF9AE}" pid="7" name="FilingID">
    <vt:lpwstr>CA-2009-OUM2</vt:lpwstr>
  </property>
  <property fmtid="{D5CDD505-2E9C-101B-9397-08002B2CF9AE}" pid="8" name="Form">
    <vt:lpwstr>CA21921013    </vt:lpwstr>
  </property>
  <property fmtid="{D5CDD505-2E9C-101B-9397-08002B2CF9AE}" pid="9" name="Form: Action">
    <vt:lpwstr>R   </vt:lpwstr>
  </property>
  <property fmtid="{D5CDD505-2E9C-101B-9397-08002B2CF9AE}" pid="10" name="Form: BaseFormNumber">
    <vt:lpwstr>CA2192    </vt:lpwstr>
  </property>
  <property fmtid="{D5CDD505-2E9C-101B-9397-08002B2CF9AE}" pid="11" name="Form: Cancellation">
    <vt:lpwstr>N</vt:lpwstr>
  </property>
  <property fmtid="{D5CDD505-2E9C-101B-9397-08002B2CF9AE}" pid="12" name="Form: CategoryCode">
    <vt:lpwstr>21</vt:lpwstr>
  </property>
  <property fmtid="{D5CDD505-2E9C-101B-9397-08002B2CF9AE}" pid="13" name="Form: CentralDistribution">
    <vt:lpwstr>Y</vt:lpwstr>
  </property>
  <property fmtid="{D5CDD505-2E9C-101B-9397-08002B2CF9AE}" pid="14" name="Form: DisplayFormNumber">
    <vt:lpwstr>CA 21 92 10 13      </vt:lpwstr>
  </property>
  <property fmtid="{D5CDD505-2E9C-101B-9397-08002B2CF9AE}" pid="15" name="Form: EditionDate">
    <vt:lpwstr>1013</vt:lpwstr>
  </property>
  <property fmtid="{D5CDD505-2E9C-101B-9397-08002B2CF9AE}" pid="16" name="Form: EditionDateCentury">
    <vt:lpwstr>20131001</vt:lpwstr>
  </property>
  <property fmtid="{D5CDD505-2E9C-101B-9397-08002B2CF9AE}" pid="17" name="Form: EditionDateInd">
    <vt:lpwstr>Y</vt:lpwstr>
  </property>
  <property fmtid="{D5CDD505-2E9C-101B-9397-08002B2CF9AE}" pid="18" name="Form: EffectiveDate">
    <vt:lpwstr>2013-10-01T00:00:00Z</vt:lpwstr>
  </property>
  <property fmtid="{D5CDD505-2E9C-101B-9397-08002B2CF9AE}" pid="19" name="Form: FilingId">
    <vt:lpwstr>CA-2012-OADFR    </vt:lpwstr>
  </property>
  <property fmtid="{D5CDD505-2E9C-101B-9397-08002B2CF9AE}" pid="20" name="Form: FormNumber">
    <vt:lpwstr>CA21921013    </vt:lpwstr>
  </property>
  <property fmtid="{D5CDD505-2E9C-101B-9397-08002B2CF9AE}" pid="21" name="Form: FormType">
    <vt:lpwstr>E   </vt:lpwstr>
  </property>
  <property fmtid="{D5CDD505-2E9C-101B-9397-08002B2CF9AE}" pid="22" name="Form: Jurisdiction">
    <vt:lpwstr>PA</vt:lpwstr>
  </property>
  <property fmtid="{D5CDD505-2E9C-101B-9397-08002B2CF9AE}" pid="23" name="Form: Language">
    <vt:lpwstr>E   </vt:lpwstr>
  </property>
  <property fmtid="{D5CDD505-2E9C-101B-9397-08002B2CF9AE}" pid="24" name="Form: LOB">
    <vt:lpwstr>CA</vt:lpwstr>
  </property>
  <property fmtid="{D5CDD505-2E9C-101B-9397-08002B2CF9AE}" pid="25" name="Form: Mandatory">
    <vt:lpwstr>N</vt:lpwstr>
  </property>
  <property fmtid="{D5CDD505-2E9C-101B-9397-08002B2CF9AE}" pid="26" name="Form: ObsInd">
    <vt:lpwstr/>
  </property>
  <property fmtid="{D5CDD505-2E9C-101B-9397-08002B2CF9AE}" pid="27" name="Form: ObsolescenceDate">
    <vt:lpwstr>0001-01-01T00:00:00Z</vt:lpwstr>
  </property>
  <property fmtid="{D5CDD505-2E9C-101B-9397-08002B2CF9AE}" pid="28" name="Form: Portfolio">
    <vt:lpwstr>Y</vt:lpwstr>
  </property>
  <property fmtid="{D5CDD505-2E9C-101B-9397-08002B2CF9AE}" pid="29" name="Form: Program">
    <vt:lpwstr>  </vt:lpwstr>
  </property>
  <property fmtid="{D5CDD505-2E9C-101B-9397-08002B2CF9AE}" pid="30" name="Form: Project">
    <vt:lpwstr>Auto Dealer Program</vt:lpwstr>
  </property>
  <property fmtid="{D5CDD505-2E9C-101B-9397-08002B2CF9AE}" pid="31" name="Form: Simplified">
    <vt:lpwstr>Y</vt:lpwstr>
  </property>
  <property fmtid="{D5CDD505-2E9C-101B-9397-08002B2CF9AE}" pid="32" name="Form: Status">
    <vt:lpwstr>X   </vt:lpwstr>
  </property>
  <property fmtid="{D5CDD505-2E9C-101B-9397-08002B2CF9AE}" pid="33" name="Form: UserObs">
    <vt:lpwstr/>
  </property>
  <property fmtid="{D5CDD505-2E9C-101B-9397-08002B2CF9AE}" pid="34" name="Form: Version">
    <vt:lpwstr>3.00000000000000</vt:lpwstr>
  </property>
  <property fmtid="{D5CDD505-2E9C-101B-9397-08002B2CF9AE}" pid="35" name="Form: WithdrawlDate">
    <vt:lpwstr>0001-01-01T00:00:00Z</vt:lpwstr>
  </property>
  <property fmtid="{D5CDD505-2E9C-101B-9397-08002B2CF9AE}" pid="36" name="FormNumber">
    <vt:lpwstr/>
  </property>
  <property fmtid="{D5CDD505-2E9C-101B-9397-08002B2CF9AE}" pid="37" name="FORM_ID">
    <vt:lpwstr/>
  </property>
  <property fmtid="{D5CDD505-2E9C-101B-9397-08002B2CF9AE}" pid="38" name="FORM_ID0">
    <vt:lpwstr>__bk830034001400230013009300230013000300130033000200020002000200</vt:lpwstr>
  </property>
  <property fmtid="{D5CDD505-2E9C-101B-9397-08002B2CF9AE}" pid="39" name="ILLOBS">
    <vt:lpwstr/>
  </property>
  <property fmtid="{D5CDD505-2E9C-101B-9397-08002B2CF9AE}" pid="40" name="item$">
    <vt:lpwstr/>
  </property>
  <property fmtid="{D5CDD505-2E9C-101B-9397-08002B2CF9AE}" pid="41" name="ManifestActionCode">
    <vt:lpwstr/>
  </property>
  <property fmtid="{D5CDD505-2E9C-101B-9397-08002B2CF9AE}" pid="42" name="NoCopyright$">
    <vt:lpwstr>© Insurance Services Office, Inc.,xxxx</vt:lpwstr>
  </property>
  <property fmtid="{D5CDD505-2E9C-101B-9397-08002B2CF9AE}" pid="43" name="Order">
    <vt:lpwstr>18625200.0000000</vt:lpwstr>
  </property>
  <property fmtid="{D5CDD505-2E9C-101B-9397-08002B2CF9AE}" pid="44" name="pgno$">
    <vt:lpwstr/>
  </property>
  <property fmtid="{D5CDD505-2E9C-101B-9397-08002B2CF9AE}" pid="45" name="Service1">
    <vt:lpwstr>Forms</vt:lpwstr>
  </property>
  <property fmtid="{D5CDD505-2E9C-101B-9397-08002B2CF9AE}" pid="46" name="Status$">
    <vt:lpwstr/>
  </property>
  <property fmtid="{D5CDD505-2E9C-101B-9397-08002B2CF9AE}" pid="47" name="TemplateType">
    <vt:lpwstr>FORMS</vt:lpwstr>
  </property>
  <property fmtid="{D5CDD505-2E9C-101B-9397-08002B2CF9AE}" pid="48" name="TemplateUrl">
    <vt:lpwstr/>
  </property>
  <property fmtid="{D5CDD505-2E9C-101B-9397-08002B2CF9AE}" pid="49" name="xd_ProgID">
    <vt:lpwstr/>
  </property>
  <property fmtid="{D5CDD505-2E9C-101B-9397-08002B2CF9AE}" pid="50" name="_UIVersionString">
    <vt:lpwstr>1.0</vt:lpwstr>
  </property>
</Properties>
</file>