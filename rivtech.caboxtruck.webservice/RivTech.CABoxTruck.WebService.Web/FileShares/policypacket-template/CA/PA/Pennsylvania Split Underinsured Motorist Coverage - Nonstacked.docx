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88F1" w14:textId="69B93C00" w:rsidR="00AA446A" w:rsidRPr="004E1EC0" w:rsidRDefault="00A803EB" w:rsidP="0028706F">
      <w:pPr>
        <w:pStyle w:val="title18"/>
      </w:pPr>
      <w:r w:rsidRPr="004E1EC0">
        <w:t>PENNSYLVANIA SPLIT UNDERINSURED MOTORISTS</w:t>
      </w:r>
      <w:r w:rsidRPr="004E1EC0">
        <w:br/>
        <w:t>COVERAGE LIMITS –</w:t>
      </w:r>
      <w:r w:rsidR="0028706F" w:rsidRPr="004E1EC0">
        <w:t xml:space="preserve"> </w:t>
      </w:r>
      <w:r w:rsidRPr="004E1EC0">
        <w:t>NONSTACKED</w:t>
      </w:r>
    </w:p>
    <w:p w14:paraId="10DE526E" w14:textId="77777777" w:rsidR="00AA446A" w:rsidRDefault="00AA446A" w:rsidP="0028706F">
      <w:pPr>
        <w:pStyle w:val="isonormal"/>
        <w:sectPr w:rsidR="00AA446A" w:rsidSect="00B76F9D"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080" w:right="1080" w:bottom="1380" w:left="1080" w:header="1080" w:footer="240" w:gutter="0"/>
          <w:cols w:space="720"/>
          <w:noEndnote/>
          <w:titlePg/>
          <w:docGrid w:linePitch="272"/>
        </w:sectPr>
      </w:pPr>
    </w:p>
    <w:p w14:paraId="3C0D0760" w14:textId="77777777" w:rsidR="00E728BF" w:rsidRDefault="00E728BF" w:rsidP="0028706F">
      <w:pPr>
        <w:pStyle w:val="blocktext1"/>
      </w:pPr>
    </w:p>
    <w:p w14:paraId="5AE0B74E" w14:textId="77777777" w:rsidR="00AA446A" w:rsidRDefault="004104B9" w:rsidP="0028706F">
      <w:pPr>
        <w:pStyle w:val="blocktext1"/>
      </w:pPr>
      <w:r>
        <w:t>For a covered "motor vehicle" licensed or principally garaged in, or "</w:t>
      </w:r>
      <w:r w:rsidR="00EA6EDE">
        <w:t xml:space="preserve">auto dealer </w:t>
      </w:r>
      <w:r>
        <w:t xml:space="preserve">operations" conducted in, Pennsylvania, this endorsement modifies insurance provided under the following: </w:t>
      </w:r>
    </w:p>
    <w:p w14:paraId="79E50579" w14:textId="4CAB49B6" w:rsidR="00AA446A" w:rsidRPr="00E67072" w:rsidRDefault="004104B9" w:rsidP="0028706F">
      <w:pPr>
        <w:pStyle w:val="blockhd2"/>
        <w:rPr>
          <w:b w:val="0"/>
        </w:rPr>
      </w:pPr>
      <w:r>
        <w:br/>
      </w:r>
      <w:r w:rsidRPr="00E67072">
        <w:rPr>
          <w:b w:val="0"/>
        </w:rPr>
        <w:t>PENNSYLVANIA UNDERINSURED MOTORISTS COVERAGE</w:t>
      </w:r>
      <w:r w:rsidR="00440F76">
        <w:rPr>
          <w:b w:val="0"/>
        </w:rPr>
        <w:t xml:space="preserve"> </w:t>
      </w:r>
      <w:r w:rsidRPr="00E67072">
        <w:rPr>
          <w:b w:val="0"/>
        </w:rPr>
        <w:t>– NONSTACKED</w:t>
      </w:r>
    </w:p>
    <w:p w14:paraId="620FE080" w14:textId="77777777" w:rsidR="00AA446A" w:rsidRDefault="00AA446A" w:rsidP="0028706F">
      <w:pPr>
        <w:pStyle w:val="blocktext1"/>
      </w:pPr>
    </w:p>
    <w:p w14:paraId="16247DEC" w14:textId="77777777" w:rsidR="00AA446A" w:rsidRDefault="004104B9" w:rsidP="0028706F">
      <w:pPr>
        <w:pStyle w:val="blocktext1"/>
      </w:pPr>
      <w:r>
        <w:t xml:space="preserve">With respect to coverage provided by this endorsement, the provisions of the Coverage Form apply unless modified by the endorsement. </w:t>
      </w:r>
    </w:p>
    <w:p w14:paraId="10FF7E09" w14:textId="77777777" w:rsidR="00AA446A" w:rsidRDefault="004104B9" w:rsidP="0028706F">
      <w:pPr>
        <w:pStyle w:val="blocktext1"/>
      </w:pPr>
      <w:r>
        <w:t xml:space="preserve">This endorsement changes the policy effective on the inception date of the policy unless another date is indicated below. </w:t>
      </w:r>
    </w:p>
    <w:p w14:paraId="3492D4B2" w14:textId="77777777" w:rsidR="00AA446A" w:rsidRDefault="00AA446A" w:rsidP="0028706F">
      <w:pPr>
        <w:pStyle w:val="blocktext1"/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79"/>
        <w:gridCol w:w="709"/>
        <w:gridCol w:w="2992"/>
      </w:tblGrid>
      <w:tr w:rsidR="00EB3201" w14:paraId="0EDDB6AE" w14:textId="77777777" w:rsidTr="00134D3C">
        <w:trPr>
          <w:trHeight w:val="440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FF677B1" w14:textId="0DF89CCA" w:rsidR="00D81C8E" w:rsidRPr="00134D3C" w:rsidRDefault="004104B9" w:rsidP="0028706F">
            <w:pPr>
              <w:pStyle w:val="tabletext"/>
              <w:rPr>
                <w:bCs/>
              </w:rPr>
            </w:pPr>
            <w:r w:rsidRPr="00A4728F">
              <w:rPr>
                <w:b/>
              </w:rPr>
              <w:t>Named Insured:</w:t>
            </w:r>
            <w:r w:rsidR="00134D3C">
              <w:rPr>
                <w:bCs/>
              </w:rPr>
              <w:t xml:space="preserve"> </w:t>
            </w:r>
            <w:bookmarkStart w:id="1" w:name="InsuredName"/>
            <w:bookmarkEnd w:id="1"/>
          </w:p>
        </w:tc>
        <w:tc>
          <w:tcPr>
            <w:tcW w:w="3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5AC8FF" w14:textId="77777777" w:rsidR="00D81C8E" w:rsidRPr="00A4728F" w:rsidRDefault="00D81C8E" w:rsidP="0028706F">
            <w:pPr>
              <w:pStyle w:val="tabletext"/>
              <w:rPr>
                <w:b/>
              </w:rPr>
            </w:pPr>
          </w:p>
        </w:tc>
      </w:tr>
      <w:tr w:rsidR="00EB3201" w14:paraId="4E07A11E" w14:textId="77777777" w:rsidTr="00134D3C">
        <w:trPr>
          <w:trHeight w:val="440"/>
        </w:trPr>
        <w:tc>
          <w:tcPr>
            <w:tcW w:w="7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B5F518" w14:textId="5E5163F9" w:rsidR="00D81C8E" w:rsidRPr="00134D3C" w:rsidRDefault="004104B9" w:rsidP="0028706F">
            <w:pPr>
              <w:pStyle w:val="tabletext"/>
              <w:rPr>
                <w:bCs/>
              </w:rPr>
            </w:pPr>
            <w:r w:rsidRPr="00A4728F">
              <w:rPr>
                <w:b/>
              </w:rPr>
              <w:t>Endorsement Effective Date:</w:t>
            </w:r>
            <w:r w:rsidR="00134D3C">
              <w:rPr>
                <w:bCs/>
              </w:rPr>
              <w:t xml:space="preserve"> </w:t>
            </w:r>
            <w:bookmarkStart w:id="2" w:name="EndorsementEffectiveDate"/>
            <w:bookmarkEnd w:id="2"/>
          </w:p>
        </w:tc>
        <w:tc>
          <w:tcPr>
            <w:tcW w:w="2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88949" w14:textId="77777777" w:rsidR="00D81C8E" w:rsidRPr="00A4728F" w:rsidRDefault="00D81C8E" w:rsidP="0028706F">
            <w:pPr>
              <w:pStyle w:val="tabletext"/>
              <w:rPr>
                <w:b/>
              </w:rPr>
            </w:pPr>
          </w:p>
        </w:tc>
      </w:tr>
    </w:tbl>
    <w:p w14:paraId="15BCCF72" w14:textId="77777777" w:rsidR="00D81C8E" w:rsidRDefault="00D81C8E" w:rsidP="0028706F">
      <w:pPr>
        <w:pStyle w:val="columnheading"/>
      </w:pPr>
    </w:p>
    <w:p w14:paraId="076F1033" w14:textId="77777777" w:rsidR="00D81C8E" w:rsidRDefault="004104B9" w:rsidP="0028706F">
      <w:pPr>
        <w:pStyle w:val="columnheading"/>
      </w:pPr>
      <w:r>
        <w:t>SCHEDULE</w:t>
      </w:r>
    </w:p>
    <w:p w14:paraId="4ACD2874" w14:textId="77777777" w:rsidR="00D81C8E" w:rsidRDefault="00D81C8E" w:rsidP="0028706F">
      <w:pPr>
        <w:pStyle w:val="columnheading"/>
      </w:pP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75"/>
        <w:gridCol w:w="4765"/>
        <w:gridCol w:w="2520"/>
      </w:tblGrid>
      <w:tr w:rsidR="00EB3201" w14:paraId="7AD72E00" w14:textId="77777777" w:rsidTr="00A803EB">
        <w:tc>
          <w:tcPr>
            <w:tcW w:w="10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BF42" w14:textId="77777777" w:rsidR="00D81C8E" w:rsidRPr="00A4728F" w:rsidRDefault="004104B9" w:rsidP="0028706F">
            <w:pPr>
              <w:pStyle w:val="tabletext"/>
              <w:jc w:val="center"/>
              <w:rPr>
                <w:b/>
              </w:rPr>
            </w:pPr>
            <w:r w:rsidRPr="00A4728F">
              <w:rPr>
                <w:b/>
              </w:rPr>
              <w:t>Limit Of Insurance</w:t>
            </w:r>
          </w:p>
        </w:tc>
      </w:tr>
      <w:tr w:rsidR="00EB3201" w14:paraId="3E99322C" w14:textId="77777777" w:rsidTr="00A803EB">
        <w:trPr>
          <w:trHeight w:val="360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C0CACD6" w14:textId="77777777" w:rsidR="00D81C8E" w:rsidRPr="00A4728F" w:rsidRDefault="004104B9" w:rsidP="0028706F">
            <w:pPr>
              <w:pStyle w:val="tabletext"/>
              <w:rPr>
                <w:b/>
              </w:rPr>
            </w:pPr>
            <w:r w:rsidRPr="00A4728F">
              <w:rPr>
                <w:b/>
              </w:rPr>
              <w:t>"Bodily Injury":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4F6AE0" w14:textId="77777777" w:rsidR="00D81C8E" w:rsidRPr="00A4728F" w:rsidRDefault="004104B9" w:rsidP="0028706F">
            <w:pPr>
              <w:pStyle w:val="tabletext"/>
              <w:rPr>
                <w:b/>
              </w:rPr>
            </w:pPr>
            <w:r w:rsidRPr="00A4728F">
              <w:rPr>
                <w:b/>
              </w:rPr>
              <w:t>$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C40B1C" w14:textId="77777777" w:rsidR="00D81C8E" w:rsidRPr="00A4728F" w:rsidRDefault="00D81C8E" w:rsidP="0028706F">
            <w:pPr>
              <w:pStyle w:val="tabletext"/>
              <w:rPr>
                <w:b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EB1533" w14:textId="77777777" w:rsidR="00D81C8E" w:rsidRPr="00A4728F" w:rsidRDefault="004104B9" w:rsidP="0028706F">
            <w:pPr>
              <w:pStyle w:val="tabletext"/>
              <w:rPr>
                <w:b/>
              </w:rPr>
            </w:pPr>
            <w:r w:rsidRPr="00A4728F">
              <w:rPr>
                <w:b/>
              </w:rPr>
              <w:t>Each Person</w:t>
            </w:r>
          </w:p>
        </w:tc>
      </w:tr>
      <w:tr w:rsidR="00EB3201" w14:paraId="7D904F47" w14:textId="77777777" w:rsidTr="00A803EB">
        <w:trPr>
          <w:trHeight w:val="360"/>
        </w:trPr>
        <w:tc>
          <w:tcPr>
            <w:tcW w:w="25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26AA83" w14:textId="77777777" w:rsidR="00D81C8E" w:rsidRPr="00A4728F" w:rsidRDefault="00D81C8E" w:rsidP="0028706F">
            <w:pPr>
              <w:pStyle w:val="tabletext"/>
              <w:rPr>
                <w:b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6825F9" w14:textId="77777777" w:rsidR="00D81C8E" w:rsidRPr="00A4728F" w:rsidRDefault="004104B9" w:rsidP="0028706F">
            <w:pPr>
              <w:pStyle w:val="tabletext"/>
              <w:rPr>
                <w:b/>
              </w:rPr>
            </w:pPr>
            <w:r w:rsidRPr="00A4728F">
              <w:rPr>
                <w:b/>
              </w:rPr>
              <w:t>$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85BF1E" w14:textId="77777777" w:rsidR="00D81C8E" w:rsidRPr="00A4728F" w:rsidRDefault="00D81C8E" w:rsidP="0028706F">
            <w:pPr>
              <w:pStyle w:val="tabletext"/>
              <w:rPr>
                <w:b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18677" w14:textId="77777777" w:rsidR="00D81C8E" w:rsidRPr="00A4728F" w:rsidRDefault="004104B9" w:rsidP="0028706F">
            <w:pPr>
              <w:pStyle w:val="tabletext"/>
              <w:rPr>
                <w:b/>
              </w:rPr>
            </w:pPr>
            <w:r w:rsidRPr="00A4728F">
              <w:rPr>
                <w:b/>
              </w:rPr>
              <w:t>Each "Accident"</w:t>
            </w:r>
          </w:p>
        </w:tc>
      </w:tr>
      <w:tr w:rsidR="00EB3201" w14:paraId="08B5CE47" w14:textId="77777777" w:rsidTr="00A803EB">
        <w:tc>
          <w:tcPr>
            <w:tcW w:w="10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6502" w14:textId="77777777" w:rsidR="00D81C8E" w:rsidRDefault="004104B9" w:rsidP="0028706F">
            <w:pPr>
              <w:pStyle w:val="tabletext"/>
              <w:jc w:val="both"/>
            </w:pPr>
            <w:r>
              <w:t>Information required to complete this Schedule, if not shown above, will be shown in the Declarations.</w:t>
            </w:r>
          </w:p>
        </w:tc>
      </w:tr>
    </w:tbl>
    <w:p w14:paraId="41B73762" w14:textId="77777777" w:rsidR="00AA446A" w:rsidRDefault="00AA446A" w:rsidP="0028706F">
      <w:pPr>
        <w:pStyle w:val="blocktext1"/>
      </w:pPr>
    </w:p>
    <w:p w14:paraId="2CD49048" w14:textId="77777777" w:rsidR="00F164DB" w:rsidRDefault="00F164DB" w:rsidP="0028706F">
      <w:pPr>
        <w:pStyle w:val="blocktext1"/>
        <w:sectPr w:rsidR="00F164DB" w:rsidSect="00B76F9D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2240" w:h="15840"/>
          <w:pgMar w:top="1080" w:right="1080" w:bottom="1380" w:left="1080" w:header="1080" w:footer="240" w:gutter="0"/>
          <w:cols w:space="480"/>
          <w:noEndnote/>
          <w:titlePg/>
          <w:docGrid w:linePitch="272"/>
        </w:sectPr>
      </w:pPr>
    </w:p>
    <w:p w14:paraId="71AFE049" w14:textId="77777777" w:rsidR="00AA446A" w:rsidRDefault="004104B9" w:rsidP="0028706F">
      <w:pPr>
        <w:pStyle w:val="blocktext1"/>
      </w:pPr>
      <w:r>
        <w:t xml:space="preserve">Paragraph </w:t>
      </w:r>
      <w:r>
        <w:rPr>
          <w:b/>
        </w:rPr>
        <w:t>1.</w:t>
      </w:r>
      <w:r>
        <w:t xml:space="preserve"> of </w:t>
      </w:r>
      <w:r w:rsidR="00046E64" w:rsidRPr="00E728BF">
        <w:rPr>
          <w:b/>
        </w:rPr>
        <w:t>Limit Of Insurance</w:t>
      </w:r>
      <w:r>
        <w:t xml:space="preserve"> is replaced by the following: </w:t>
      </w:r>
    </w:p>
    <w:p w14:paraId="033C5153" w14:textId="77777777" w:rsidR="00AA446A" w:rsidRPr="00DF3829" w:rsidRDefault="004104B9" w:rsidP="0028706F">
      <w:pPr>
        <w:pStyle w:val="outlinetxt2"/>
        <w:rPr>
          <w:b w:val="0"/>
        </w:rPr>
      </w:pPr>
      <w:r w:rsidRPr="00DF3829">
        <w:rPr>
          <w:b w:val="0"/>
        </w:rPr>
        <w:tab/>
      </w:r>
      <w:r w:rsidRPr="00DF3829">
        <w:t>1.</w:t>
      </w:r>
      <w:r w:rsidRPr="00DF3829">
        <w:tab/>
      </w:r>
      <w:r w:rsidRPr="00DF3829">
        <w:rPr>
          <w:b w:val="0"/>
        </w:rPr>
        <w:t xml:space="preserve">Regardless of the number of covered "motor vehicles", "insureds", premiums paid, claims made or vehicles involved in the "accident", the </w:t>
      </w:r>
      <w:r w:rsidR="002D2571" w:rsidRPr="00DF3829">
        <w:rPr>
          <w:b w:val="0"/>
        </w:rPr>
        <w:t>L</w:t>
      </w:r>
      <w:r w:rsidRPr="00DF3829">
        <w:rPr>
          <w:b w:val="0"/>
        </w:rPr>
        <w:t xml:space="preserve">imit of </w:t>
      </w:r>
      <w:r w:rsidR="002D2571" w:rsidRPr="00DF3829">
        <w:rPr>
          <w:b w:val="0"/>
        </w:rPr>
        <w:t>I</w:t>
      </w:r>
      <w:r w:rsidRPr="00DF3829">
        <w:rPr>
          <w:b w:val="0"/>
        </w:rPr>
        <w:t xml:space="preserve">nsurance is as follows: </w:t>
      </w:r>
    </w:p>
    <w:p w14:paraId="3C0899EB" w14:textId="77777777" w:rsidR="00AA446A" w:rsidRPr="00DF3829" w:rsidRDefault="004104B9" w:rsidP="0028706F">
      <w:pPr>
        <w:pStyle w:val="outlinetxt3"/>
        <w:rPr>
          <w:b w:val="0"/>
        </w:rPr>
      </w:pPr>
      <w:r w:rsidRPr="00DF3829">
        <w:rPr>
          <w:b w:val="0"/>
        </w:rPr>
        <w:tab/>
      </w:r>
      <w:r w:rsidRPr="00DF3829">
        <w:t>a.</w:t>
      </w:r>
      <w:r w:rsidRPr="00DF3829">
        <w:tab/>
      </w:r>
      <w:r w:rsidRPr="00DF3829">
        <w:rPr>
          <w:b w:val="0"/>
        </w:rPr>
        <w:t xml:space="preserve">The most we will pay for all damages resulting from "bodily injury" to any one person caused by any one "accident" is the </w:t>
      </w:r>
      <w:r w:rsidR="002D2571" w:rsidRPr="00DF3829">
        <w:rPr>
          <w:b w:val="0"/>
        </w:rPr>
        <w:t>L</w:t>
      </w:r>
      <w:r w:rsidRPr="00DF3829">
        <w:rPr>
          <w:b w:val="0"/>
        </w:rPr>
        <w:t xml:space="preserve">imit </w:t>
      </w:r>
      <w:r w:rsidR="00DF3829">
        <w:rPr>
          <w:b w:val="0"/>
        </w:rPr>
        <w:t>O</w:t>
      </w:r>
      <w:r w:rsidRPr="00DF3829">
        <w:rPr>
          <w:b w:val="0"/>
        </w:rPr>
        <w:t>f</w:t>
      </w:r>
      <w:r w:rsidR="002D2571" w:rsidRPr="00DF3829">
        <w:rPr>
          <w:b w:val="0"/>
        </w:rPr>
        <w:t xml:space="preserve"> Insurance for</w:t>
      </w:r>
      <w:r w:rsidR="00F164DB" w:rsidRPr="00DF3829">
        <w:rPr>
          <w:b w:val="0"/>
        </w:rPr>
        <w:t xml:space="preserve"> </w:t>
      </w:r>
      <w:r w:rsidRPr="00DF3829">
        <w:rPr>
          <w:b w:val="0"/>
        </w:rPr>
        <w:t xml:space="preserve">"Bodily Injury" shown in the Schedule for each person. </w:t>
      </w:r>
    </w:p>
    <w:p w14:paraId="680D2203" w14:textId="5B054D51" w:rsidR="00AA446A" w:rsidRPr="001E4EEE" w:rsidRDefault="004104B9" w:rsidP="001E4EEE">
      <w:pPr>
        <w:pStyle w:val="outlinetxt3"/>
        <w:rPr>
          <w:b w:val="0"/>
        </w:rPr>
      </w:pPr>
      <w:r w:rsidRPr="00DF3829">
        <w:br w:type="column"/>
      </w:r>
      <w:r w:rsidR="00AA446A" w:rsidRPr="00DF3829">
        <w:rPr>
          <w:b w:val="0"/>
        </w:rPr>
        <w:tab/>
      </w:r>
      <w:r w:rsidR="00AA446A" w:rsidRPr="00DF3829">
        <w:t>b.</w:t>
      </w:r>
      <w:r w:rsidR="00AA446A" w:rsidRPr="00DF3829">
        <w:rPr>
          <w:b w:val="0"/>
        </w:rPr>
        <w:tab/>
        <w:t xml:space="preserve">Subject to the limit for each person, the most we will pay for all damages resulting from "bodily injury" caused by any one "accident" is the </w:t>
      </w:r>
      <w:r w:rsidR="002D2571" w:rsidRPr="00DF3829">
        <w:rPr>
          <w:b w:val="0"/>
        </w:rPr>
        <w:t>L</w:t>
      </w:r>
      <w:r w:rsidR="00AA446A" w:rsidRPr="00DF3829">
        <w:rPr>
          <w:b w:val="0"/>
        </w:rPr>
        <w:t xml:space="preserve">imit </w:t>
      </w:r>
      <w:r w:rsidR="00DF3829">
        <w:rPr>
          <w:b w:val="0"/>
        </w:rPr>
        <w:t>O</w:t>
      </w:r>
      <w:r w:rsidR="00AA446A" w:rsidRPr="00DF3829">
        <w:rPr>
          <w:b w:val="0"/>
        </w:rPr>
        <w:t xml:space="preserve">f </w:t>
      </w:r>
      <w:r w:rsidR="002D2571" w:rsidRPr="00DF3829">
        <w:rPr>
          <w:b w:val="0"/>
        </w:rPr>
        <w:t xml:space="preserve">Insurance for </w:t>
      </w:r>
      <w:r w:rsidR="00AA446A" w:rsidRPr="00DF3829">
        <w:rPr>
          <w:b w:val="0"/>
        </w:rPr>
        <w:t xml:space="preserve">"Bodily Injury" shown in the Schedule for each "accident". </w:t>
      </w:r>
    </w:p>
    <w:sectPr w:rsidR="00AA446A" w:rsidRPr="001E4EEE" w:rsidSect="00B76F9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2240" w:h="15840"/>
      <w:pgMar w:top="1080" w:right="1080" w:bottom="1380" w:left="1080" w:header="1080" w:footer="240" w:gutter="0"/>
      <w:cols w:num="2" w:space="48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9B35" w14:textId="77777777" w:rsidR="00CC687B" w:rsidRDefault="00CC687B">
      <w:r>
        <w:separator/>
      </w:r>
    </w:p>
  </w:endnote>
  <w:endnote w:type="continuationSeparator" w:id="0">
    <w:p w14:paraId="33034C90" w14:textId="77777777" w:rsidR="00CC687B" w:rsidRDefault="00CC6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SO-Fon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altName w:val="Wingdings"/>
    <w:panose1 w:val="00000000000000000000"/>
    <w:charset w:val="02"/>
    <w:family w:val="decorative"/>
    <w:notTrueType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EB3201" w14:paraId="0DD7208C" w14:textId="77777777">
      <w:tc>
        <w:tcPr>
          <w:tcW w:w="940" w:type="pct"/>
        </w:tcPr>
        <w:p w14:paraId="5B976AD5" w14:textId="77777777" w:rsidR="00127861" w:rsidRDefault="004104B9" w:rsidP="00F03B7E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D926DB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r w:rsidR="00F86310">
            <w:fldChar w:fldCharType="begin"/>
          </w:r>
          <w:r>
            <w:instrText xml:space="preserve"> NUMPAGES   \* MERGEFORMAT </w:instrText>
          </w:r>
          <w:r w:rsidR="00F86310">
            <w:fldChar w:fldCharType="separate"/>
          </w:r>
          <w:r w:rsidR="00F86310">
            <w:rPr>
              <w:noProof/>
            </w:rPr>
            <w:t>1</w:t>
          </w:r>
          <w:r w:rsidR="00F86310">
            <w:rPr>
              <w:noProof/>
            </w:rPr>
            <w:fldChar w:fldCharType="end"/>
          </w:r>
        </w:p>
      </w:tc>
      <w:tc>
        <w:tcPr>
          <w:tcW w:w="2885" w:type="pct"/>
        </w:tcPr>
        <w:p w14:paraId="5AEA535B" w14:textId="77777777" w:rsidR="00127861" w:rsidRDefault="004104B9" w:rsidP="00155D97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6A8CAC10" w14:textId="269E84E5" w:rsidR="00127861" w:rsidRDefault="004104B9" w:rsidP="00B76F9D">
          <w:pPr>
            <w:pStyle w:val="isof2"/>
            <w:jc w:val="right"/>
          </w:pPr>
          <w:r>
            <w:t>CA 21 96 09 22</w:t>
          </w:r>
        </w:p>
      </w:tc>
      <w:tc>
        <w:tcPr>
          <w:tcW w:w="278" w:type="pct"/>
        </w:tcPr>
        <w:p w14:paraId="31B1D222" w14:textId="77777777" w:rsidR="00127861" w:rsidRDefault="004104B9" w:rsidP="00F03B7E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11084532" w14:textId="77777777" w:rsidR="00127861" w:rsidRPr="00F03B7E" w:rsidRDefault="00127861" w:rsidP="00F03B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0"/>
      <w:gridCol w:w="5800"/>
      <w:gridCol w:w="2200"/>
      <w:gridCol w:w="600"/>
    </w:tblGrid>
    <w:tr w:rsidR="00EB3201" w14:paraId="2812FBCD" w14:textId="77777777">
      <w:tc>
        <w:tcPr>
          <w:tcW w:w="2200" w:type="dxa"/>
        </w:tcPr>
        <w:p w14:paraId="69CB15BC" w14:textId="48642808" w:rsidR="00127861" w:rsidRDefault="004104B9" w:rsidP="00B76F9D">
          <w:pPr>
            <w:pStyle w:val="isof2"/>
            <w:jc w:val="left"/>
          </w:pPr>
          <w:r>
            <w:t>CA 21 96 09 22</w:t>
          </w:r>
        </w:p>
      </w:tc>
      <w:tc>
        <w:tcPr>
          <w:tcW w:w="5800" w:type="dxa"/>
        </w:tcPr>
        <w:p w14:paraId="2F0DBA8B" w14:textId="77777777" w:rsidR="00127861" w:rsidRDefault="004104B9" w:rsidP="00155D97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2200" w:type="dxa"/>
        </w:tcPr>
        <w:p w14:paraId="3CBA39E4" w14:textId="77777777" w:rsidR="00127861" w:rsidRDefault="004104B9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D926DB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 w:rsidR="00F86310">
            <w:fldChar w:fldCharType="begin"/>
          </w:r>
          <w:r>
            <w:instrText xml:space="preserve"> NUMPAGES  \* MERGEFORMAT </w:instrText>
          </w:r>
          <w:r w:rsidR="00F86310">
            <w:fldChar w:fldCharType="separate"/>
          </w:r>
          <w:r w:rsidR="00F86310">
            <w:rPr>
              <w:noProof/>
            </w:rPr>
            <w:t>1</w:t>
          </w:r>
          <w:r w:rsidR="00F86310">
            <w:rPr>
              <w:noProof/>
            </w:rPr>
            <w:fldChar w:fldCharType="end"/>
          </w:r>
        </w:p>
      </w:tc>
      <w:tc>
        <w:tcPr>
          <w:tcW w:w="600" w:type="dxa"/>
        </w:tcPr>
        <w:p w14:paraId="4F4BC009" w14:textId="77777777" w:rsidR="00127861" w:rsidRDefault="004104B9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7B52BBD7" w14:textId="77777777" w:rsidR="00127861" w:rsidRDefault="001278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EB3201" w14:paraId="184E91CE" w14:textId="77777777">
      <w:tc>
        <w:tcPr>
          <w:tcW w:w="940" w:type="pct"/>
        </w:tcPr>
        <w:p w14:paraId="573A85C9" w14:textId="193C3C78" w:rsidR="00B76F9D" w:rsidRDefault="004104B9" w:rsidP="00B76F9D">
          <w:pPr>
            <w:pStyle w:val="isof2"/>
            <w:jc w:val="left"/>
          </w:pPr>
          <w:r>
            <w:t>CA 21 96 09 22</w:t>
          </w:r>
        </w:p>
      </w:tc>
      <w:tc>
        <w:tcPr>
          <w:tcW w:w="2885" w:type="pct"/>
        </w:tcPr>
        <w:p w14:paraId="7B2B577E" w14:textId="36E876A6" w:rsidR="00B76F9D" w:rsidRDefault="004104B9" w:rsidP="00B76F9D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48C8770E" w14:textId="0CE384F5" w:rsidR="00B76F9D" w:rsidRDefault="004104B9" w:rsidP="00B76F9D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1</w:t>
            </w:r>
          </w:fldSimple>
        </w:p>
      </w:tc>
      <w:tc>
        <w:tcPr>
          <w:tcW w:w="278" w:type="pct"/>
        </w:tcPr>
        <w:p w14:paraId="4D8C3EB5" w14:textId="77777777" w:rsidR="00B76F9D" w:rsidRDefault="00B76F9D">
          <w:pPr>
            <w:jc w:val="right"/>
          </w:pPr>
        </w:p>
      </w:tc>
    </w:tr>
  </w:tbl>
  <w:p w14:paraId="456151D1" w14:textId="77777777" w:rsidR="00B76F9D" w:rsidRDefault="00B76F9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EB3201" w14:paraId="0D35A2C7" w14:textId="77777777">
      <w:tc>
        <w:tcPr>
          <w:tcW w:w="940" w:type="pct"/>
        </w:tcPr>
        <w:p w14:paraId="09A55F24" w14:textId="77777777" w:rsidR="00155D97" w:rsidRDefault="004104B9" w:rsidP="00F03B7E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283FA66C" w14:textId="77777777" w:rsidR="00155D97" w:rsidRDefault="004104B9" w:rsidP="00155D97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2CE03582" w14:textId="3FEFE917" w:rsidR="00155D97" w:rsidRDefault="004104B9" w:rsidP="00B76F9D">
          <w:pPr>
            <w:pStyle w:val="isof2"/>
            <w:jc w:val="right"/>
          </w:pPr>
          <w:r>
            <w:t>CA 21 96 09 22</w:t>
          </w:r>
        </w:p>
      </w:tc>
      <w:tc>
        <w:tcPr>
          <w:tcW w:w="278" w:type="pct"/>
        </w:tcPr>
        <w:p w14:paraId="30717F83" w14:textId="77777777" w:rsidR="00155D97" w:rsidRDefault="004104B9" w:rsidP="00F03B7E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5DB26C21" w14:textId="77777777" w:rsidR="00155D97" w:rsidRPr="00F03B7E" w:rsidRDefault="00155D97" w:rsidP="00F03B7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0"/>
      <w:gridCol w:w="5800"/>
      <w:gridCol w:w="2200"/>
      <w:gridCol w:w="600"/>
    </w:tblGrid>
    <w:tr w:rsidR="00EB3201" w14:paraId="400DB5DC" w14:textId="77777777">
      <w:tc>
        <w:tcPr>
          <w:tcW w:w="2200" w:type="dxa"/>
        </w:tcPr>
        <w:p w14:paraId="77F36F82" w14:textId="77C29922" w:rsidR="00155D97" w:rsidRDefault="004104B9" w:rsidP="00B76F9D">
          <w:pPr>
            <w:pStyle w:val="isof2"/>
            <w:jc w:val="left"/>
          </w:pPr>
          <w:r>
            <w:t>CA 21 96 09 22</w:t>
          </w:r>
        </w:p>
      </w:tc>
      <w:tc>
        <w:tcPr>
          <w:tcW w:w="5800" w:type="dxa"/>
        </w:tcPr>
        <w:p w14:paraId="5109B3E7" w14:textId="77777777" w:rsidR="00155D97" w:rsidRDefault="004104B9" w:rsidP="00155D97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2200" w:type="dxa"/>
        </w:tcPr>
        <w:p w14:paraId="7C47917C" w14:textId="77777777" w:rsidR="00155D97" w:rsidRDefault="004104B9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60A549D1" w14:textId="77777777" w:rsidR="00155D97" w:rsidRDefault="004104B9">
          <w:pPr>
            <w:pStyle w:val="isof2"/>
            <w:jc w:val="right"/>
          </w:pPr>
          <w:r>
            <w:rPr>
              <w:rFonts w:ascii="Wingdings" w:hAnsi="Wingdings"/>
            </w:rPr>
            <w:sym w:font="Wingdings" w:char="F06F"/>
          </w:r>
        </w:p>
      </w:tc>
    </w:tr>
  </w:tbl>
  <w:p w14:paraId="69069814" w14:textId="77777777" w:rsidR="00155D97" w:rsidRDefault="00155D9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EB3201" w14:paraId="207EECE0" w14:textId="77777777" w:rsidTr="00D926DB">
      <w:tc>
        <w:tcPr>
          <w:tcW w:w="940" w:type="pct"/>
        </w:tcPr>
        <w:p w14:paraId="72FB5497" w14:textId="75EAC19C" w:rsidR="00155D97" w:rsidRDefault="004104B9" w:rsidP="00B76F9D">
          <w:pPr>
            <w:pStyle w:val="isof2"/>
            <w:jc w:val="left"/>
          </w:pPr>
          <w:r>
            <w:t>CA 21 96 09 22</w:t>
          </w:r>
        </w:p>
      </w:tc>
      <w:tc>
        <w:tcPr>
          <w:tcW w:w="2885" w:type="pct"/>
        </w:tcPr>
        <w:p w14:paraId="2EE91F24" w14:textId="77777777" w:rsidR="00155D97" w:rsidRDefault="004104B9" w:rsidP="00155D97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405C6C57" w14:textId="77777777" w:rsidR="00155D97" w:rsidRDefault="004104B9" w:rsidP="00D926DB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34B50B4A" w14:textId="77777777" w:rsidR="00155D97" w:rsidRDefault="00155D97">
          <w:pPr>
            <w:jc w:val="right"/>
          </w:pPr>
        </w:p>
      </w:tc>
    </w:tr>
  </w:tbl>
  <w:p w14:paraId="405222CB" w14:textId="77777777" w:rsidR="00155D97" w:rsidRPr="00D926DB" w:rsidRDefault="00155D97" w:rsidP="00D926DB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EB3201" w14:paraId="5A30B74A" w14:textId="77777777">
      <w:tc>
        <w:tcPr>
          <w:tcW w:w="940" w:type="pct"/>
        </w:tcPr>
        <w:p w14:paraId="2DA34E28" w14:textId="2F705FFC" w:rsidR="00B76F9D" w:rsidRDefault="004104B9" w:rsidP="00B76F9D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885" w:type="pct"/>
        </w:tcPr>
        <w:p w14:paraId="6CFA32CA" w14:textId="517662A3" w:rsidR="00B76F9D" w:rsidRDefault="004104B9" w:rsidP="00B76F9D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557B5C8D" w14:textId="19F46FEC" w:rsidR="00B76F9D" w:rsidRDefault="004104B9" w:rsidP="00B76F9D">
          <w:pPr>
            <w:pStyle w:val="isof2"/>
            <w:jc w:val="right"/>
          </w:pPr>
          <w:r>
            <w:t>CA 21 96 09 22</w:t>
          </w:r>
        </w:p>
      </w:tc>
      <w:tc>
        <w:tcPr>
          <w:tcW w:w="278" w:type="pct"/>
        </w:tcPr>
        <w:p w14:paraId="789A8016" w14:textId="77777777" w:rsidR="00B76F9D" w:rsidRDefault="00B76F9D">
          <w:pPr>
            <w:jc w:val="right"/>
          </w:pPr>
        </w:p>
      </w:tc>
    </w:tr>
  </w:tbl>
  <w:p w14:paraId="08FDA5BC" w14:textId="77777777" w:rsidR="00127861" w:rsidRPr="00B76F9D" w:rsidRDefault="00127861" w:rsidP="00B76F9D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EB3201" w14:paraId="2CDC6836" w14:textId="77777777">
      <w:tc>
        <w:tcPr>
          <w:tcW w:w="940" w:type="pct"/>
        </w:tcPr>
        <w:p w14:paraId="0B5D5F9C" w14:textId="1E96A082" w:rsidR="00B76F9D" w:rsidRDefault="004104B9" w:rsidP="00B76F9D">
          <w:pPr>
            <w:pStyle w:val="isof2"/>
            <w:jc w:val="left"/>
          </w:pPr>
          <w:r>
            <w:t>CA 21 96 09 22</w:t>
          </w:r>
        </w:p>
      </w:tc>
      <w:tc>
        <w:tcPr>
          <w:tcW w:w="2885" w:type="pct"/>
        </w:tcPr>
        <w:p w14:paraId="182988B0" w14:textId="13985A3F" w:rsidR="00B76F9D" w:rsidRDefault="004104B9" w:rsidP="00B76F9D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0C6D9771" w14:textId="7368806D" w:rsidR="00B76F9D" w:rsidRDefault="004104B9" w:rsidP="00B76F9D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78" w:type="pct"/>
        </w:tcPr>
        <w:p w14:paraId="635772CF" w14:textId="77777777" w:rsidR="00B76F9D" w:rsidRDefault="00B76F9D">
          <w:pPr>
            <w:jc w:val="right"/>
          </w:pPr>
        </w:p>
      </w:tc>
    </w:tr>
  </w:tbl>
  <w:p w14:paraId="730194C4" w14:textId="77777777" w:rsidR="00155D97" w:rsidRPr="00B76F9D" w:rsidRDefault="00155D97" w:rsidP="00B76F9D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EB3201" w14:paraId="7B4CF1D0" w14:textId="77777777" w:rsidTr="00D926DB">
      <w:tc>
        <w:tcPr>
          <w:tcW w:w="940" w:type="pct"/>
        </w:tcPr>
        <w:p w14:paraId="04010D48" w14:textId="20542994" w:rsidR="00155D97" w:rsidRDefault="004104B9" w:rsidP="00B76F9D">
          <w:pPr>
            <w:pStyle w:val="isof2"/>
            <w:jc w:val="left"/>
          </w:pPr>
          <w:r>
            <w:t>CA 21 96 09 22</w:t>
          </w:r>
        </w:p>
      </w:tc>
      <w:tc>
        <w:tcPr>
          <w:tcW w:w="2885" w:type="pct"/>
        </w:tcPr>
        <w:p w14:paraId="37673296" w14:textId="77777777" w:rsidR="00155D97" w:rsidRDefault="004104B9" w:rsidP="00155D97">
          <w:pPr>
            <w:pStyle w:val="isof1"/>
            <w:jc w:val="center"/>
          </w:pPr>
          <w:r>
            <w:t>© Insurance Services Office, Inc., 2022 </w:t>
          </w:r>
        </w:p>
      </w:tc>
      <w:tc>
        <w:tcPr>
          <w:tcW w:w="890" w:type="pct"/>
        </w:tcPr>
        <w:p w14:paraId="0D0C7D83" w14:textId="77777777" w:rsidR="00155D97" w:rsidRDefault="004104B9" w:rsidP="00D926DB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3337B5F9" w14:textId="77777777" w:rsidR="00155D97" w:rsidRDefault="00155D97">
          <w:pPr>
            <w:jc w:val="right"/>
          </w:pPr>
        </w:p>
      </w:tc>
    </w:tr>
  </w:tbl>
  <w:p w14:paraId="51E5A907" w14:textId="77777777" w:rsidR="00155D97" w:rsidRPr="00D926DB" w:rsidRDefault="00155D97" w:rsidP="00D926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F610E" w14:textId="77777777" w:rsidR="00CC687B" w:rsidRDefault="00CC687B">
      <w:r>
        <w:separator/>
      </w:r>
    </w:p>
  </w:footnote>
  <w:footnote w:type="continuationSeparator" w:id="0">
    <w:p w14:paraId="4867CB1D" w14:textId="77777777" w:rsidR="00CC687B" w:rsidRDefault="00CC6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7763"/>
      <w:gridCol w:w="2533"/>
    </w:tblGrid>
    <w:tr w:rsidR="00EB3201" w14:paraId="298DFC1E" w14:textId="77777777" w:rsidTr="00134D3C">
      <w:tc>
        <w:tcPr>
          <w:tcW w:w="3770" w:type="pct"/>
        </w:tcPr>
        <w:p w14:paraId="418C8B81" w14:textId="1D32D8E3" w:rsidR="00B76F9D" w:rsidRDefault="004104B9" w:rsidP="00B76F9D">
          <w:pPr>
            <w:pStyle w:val="isof1"/>
            <w:jc w:val="left"/>
          </w:pPr>
          <w:r>
            <w:t>POLICY NUMBER:</w:t>
          </w:r>
          <w:r w:rsidR="00134D3C">
            <w:t xml:space="preserve"> </w:t>
          </w:r>
          <w:bookmarkStart w:id="0" w:name="PolicyNumber"/>
          <w:bookmarkEnd w:id="0"/>
        </w:p>
      </w:tc>
      <w:tc>
        <w:tcPr>
          <w:tcW w:w="1230" w:type="pct"/>
        </w:tcPr>
        <w:p w14:paraId="47D09FC4" w14:textId="7DC981F6" w:rsidR="00B76F9D" w:rsidRDefault="004104B9" w:rsidP="00B76F9D">
          <w:pPr>
            <w:pStyle w:val="isof2"/>
            <w:jc w:val="right"/>
          </w:pPr>
          <w:r>
            <w:t>COMMERCIAL AUTO</w:t>
          </w:r>
        </w:p>
      </w:tc>
    </w:tr>
    <w:tr w:rsidR="00EB3201" w14:paraId="57391004" w14:textId="77777777" w:rsidTr="00134D3C">
      <w:tc>
        <w:tcPr>
          <w:tcW w:w="3770" w:type="pct"/>
        </w:tcPr>
        <w:p w14:paraId="470DE38A" w14:textId="77777777" w:rsidR="00B76F9D" w:rsidRDefault="00B76F9D">
          <w:pPr>
            <w:pStyle w:val="Header"/>
          </w:pPr>
        </w:p>
      </w:tc>
      <w:tc>
        <w:tcPr>
          <w:tcW w:w="1230" w:type="pct"/>
        </w:tcPr>
        <w:p w14:paraId="7ADEFA66" w14:textId="368BBF5E" w:rsidR="00B76F9D" w:rsidRDefault="004104B9" w:rsidP="00B76F9D">
          <w:pPr>
            <w:pStyle w:val="isof2"/>
            <w:jc w:val="right"/>
          </w:pPr>
          <w:r>
            <w:t>CA 21 96 09 22</w:t>
          </w:r>
        </w:p>
      </w:tc>
    </w:tr>
  </w:tbl>
  <w:p w14:paraId="77AF37E1" w14:textId="2A393C83" w:rsidR="00B76F9D" w:rsidRDefault="00B76F9D">
    <w:pPr>
      <w:pStyle w:val="Header"/>
    </w:pPr>
  </w:p>
  <w:p w14:paraId="705A6751" w14:textId="77777777" w:rsidR="00B76F9D" w:rsidRDefault="004104B9">
    <w:pPr>
      <w:pStyle w:val="isof3"/>
    </w:pPr>
    <w:r>
      <w:t>THIS ENDORSEMENT CHANGES THE POLICY.  PLEASE READ IT CAREFULLY.</w:t>
    </w:r>
  </w:p>
  <w:p w14:paraId="70D32C61" w14:textId="77777777" w:rsidR="00B76F9D" w:rsidRDefault="00B76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EB8C4" w14:textId="77777777" w:rsidR="00155D97" w:rsidRDefault="00155D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0EC3B" w14:textId="77777777" w:rsidR="00155D97" w:rsidRDefault="00155D9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EB3201" w14:paraId="5C3A5018" w14:textId="77777777" w:rsidTr="00D926DB">
      <w:tc>
        <w:tcPr>
          <w:tcW w:w="2235" w:type="pct"/>
        </w:tcPr>
        <w:p w14:paraId="0A5C1D38" w14:textId="77777777" w:rsidR="00155D97" w:rsidRDefault="004104B9" w:rsidP="00D926DB">
          <w:pPr>
            <w:pStyle w:val="isof1"/>
            <w:jc w:val="left"/>
          </w:pPr>
          <w:r>
            <w:t>POLICY NUMBER:</w:t>
          </w:r>
        </w:p>
      </w:tc>
      <w:tc>
        <w:tcPr>
          <w:tcW w:w="2760" w:type="pct"/>
        </w:tcPr>
        <w:p w14:paraId="0AD9AFCF" w14:textId="77777777" w:rsidR="00155D97" w:rsidRDefault="004104B9" w:rsidP="00D926DB">
          <w:pPr>
            <w:pStyle w:val="isof2"/>
            <w:jc w:val="right"/>
          </w:pPr>
          <w:r>
            <w:t>COMMERCIAL AUTO</w:t>
          </w:r>
        </w:p>
      </w:tc>
    </w:tr>
    <w:tr w:rsidR="00EB3201" w14:paraId="6C9D59F1" w14:textId="77777777" w:rsidTr="00D926DB">
      <w:tc>
        <w:tcPr>
          <w:tcW w:w="2235" w:type="pct"/>
        </w:tcPr>
        <w:p w14:paraId="441F95E4" w14:textId="77777777" w:rsidR="00155D97" w:rsidRDefault="00155D97">
          <w:pPr>
            <w:pStyle w:val="Header"/>
          </w:pPr>
        </w:p>
      </w:tc>
      <w:tc>
        <w:tcPr>
          <w:tcW w:w="2760" w:type="pct"/>
        </w:tcPr>
        <w:p w14:paraId="0AC61842" w14:textId="4EF584AD" w:rsidR="00155D97" w:rsidRDefault="004104B9" w:rsidP="00B76F9D">
          <w:pPr>
            <w:pStyle w:val="isof2"/>
            <w:jc w:val="right"/>
          </w:pPr>
          <w:r>
            <w:t>CA 21 96 09 22</w:t>
          </w:r>
        </w:p>
      </w:tc>
    </w:tr>
  </w:tbl>
  <w:p w14:paraId="6B9054B4" w14:textId="77777777" w:rsidR="00155D97" w:rsidRDefault="00155D97" w:rsidP="00D926DB">
    <w:pPr>
      <w:pStyle w:val="Header"/>
    </w:pPr>
  </w:p>
  <w:p w14:paraId="1B0E7BCC" w14:textId="77777777" w:rsidR="00155D97" w:rsidRDefault="004104B9">
    <w:pPr>
      <w:pStyle w:val="isof3"/>
    </w:pPr>
    <w:r>
      <w:t>THIS ENDORSEMENT CHANGES THE POLICY.  PLEASE READ IT CAREFULLY.</w:t>
    </w:r>
  </w:p>
  <w:p w14:paraId="15B00512" w14:textId="77777777" w:rsidR="00155D97" w:rsidRPr="00D926DB" w:rsidRDefault="00155D97" w:rsidP="00D926D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78A82" w14:textId="77777777" w:rsidR="00127861" w:rsidRPr="00B76F9D" w:rsidRDefault="00127861" w:rsidP="00B76F9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D0D4" w14:textId="77777777" w:rsidR="00155D97" w:rsidRPr="00B76F9D" w:rsidRDefault="00155D97" w:rsidP="00B76F9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EB3201" w14:paraId="436E38C7" w14:textId="77777777" w:rsidTr="00D926DB">
      <w:tc>
        <w:tcPr>
          <w:tcW w:w="2235" w:type="pct"/>
        </w:tcPr>
        <w:p w14:paraId="25E580EA" w14:textId="77777777" w:rsidR="00155D97" w:rsidRDefault="004104B9" w:rsidP="00D926DB">
          <w:pPr>
            <w:pStyle w:val="isof1"/>
            <w:jc w:val="left"/>
          </w:pPr>
          <w:r>
            <w:t>POLICY NUMBER:</w:t>
          </w:r>
        </w:p>
      </w:tc>
      <w:tc>
        <w:tcPr>
          <w:tcW w:w="2760" w:type="pct"/>
        </w:tcPr>
        <w:p w14:paraId="708F459B" w14:textId="77777777" w:rsidR="00155D97" w:rsidRDefault="004104B9" w:rsidP="00D926DB">
          <w:pPr>
            <w:pStyle w:val="isof2"/>
            <w:jc w:val="right"/>
          </w:pPr>
          <w:r>
            <w:t>COMMERCIAL AUTO</w:t>
          </w:r>
        </w:p>
      </w:tc>
    </w:tr>
    <w:tr w:rsidR="00EB3201" w14:paraId="690C245B" w14:textId="77777777" w:rsidTr="00D926DB">
      <w:tc>
        <w:tcPr>
          <w:tcW w:w="2235" w:type="pct"/>
        </w:tcPr>
        <w:p w14:paraId="768512AA" w14:textId="77777777" w:rsidR="00155D97" w:rsidRDefault="00155D97">
          <w:pPr>
            <w:pStyle w:val="Header"/>
          </w:pPr>
        </w:p>
      </w:tc>
      <w:tc>
        <w:tcPr>
          <w:tcW w:w="2760" w:type="pct"/>
        </w:tcPr>
        <w:p w14:paraId="6A2A04EF" w14:textId="0600ED73" w:rsidR="00155D97" w:rsidRDefault="004104B9" w:rsidP="00B76F9D">
          <w:pPr>
            <w:pStyle w:val="isof2"/>
            <w:jc w:val="right"/>
          </w:pPr>
          <w:r>
            <w:t>CA 21 96 09 22</w:t>
          </w:r>
        </w:p>
      </w:tc>
    </w:tr>
  </w:tbl>
  <w:p w14:paraId="11DBA79B" w14:textId="77777777" w:rsidR="00155D97" w:rsidRDefault="00155D97" w:rsidP="00D926DB">
    <w:pPr>
      <w:pStyle w:val="Header"/>
    </w:pPr>
  </w:p>
  <w:p w14:paraId="32B9920B" w14:textId="77777777" w:rsidR="00155D97" w:rsidRDefault="004104B9">
    <w:pPr>
      <w:pStyle w:val="isof3"/>
    </w:pPr>
    <w:r>
      <w:t>THIS ENDORSEMENT CHANGES THE POLICY.  PLEASE READ IT CAREFULLY.</w:t>
    </w:r>
  </w:p>
  <w:p w14:paraId="14247455" w14:textId="77777777" w:rsidR="00155D97" w:rsidRPr="00D926DB" w:rsidRDefault="00155D97" w:rsidP="00D926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46C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1719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80"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21_96_10_13"/>
    <w:docVar w:name="isoform$" w:val="Y"/>
    <w:docVar w:name="Newdoc$" w:val="N"/>
    <w:docVar w:name="NoCopyright$" w:val=" "/>
    <w:docVar w:name="Setmark$" w:val="Y"/>
    <w:docVar w:name="styleflag$" w:val="N"/>
    <w:docVar w:name="Title$" w:val=" "/>
    <w:docVar w:name="Type$" w:val="Commercial Lines"/>
  </w:docVars>
  <w:rsids>
    <w:rsidRoot w:val="00AA446A"/>
    <w:rsid w:val="00006334"/>
    <w:rsid w:val="0002076E"/>
    <w:rsid w:val="00046E64"/>
    <w:rsid w:val="000C4A3A"/>
    <w:rsid w:val="0010714A"/>
    <w:rsid w:val="00127861"/>
    <w:rsid w:val="0013205C"/>
    <w:rsid w:val="00134D3C"/>
    <w:rsid w:val="00155D97"/>
    <w:rsid w:val="00175EC1"/>
    <w:rsid w:val="001D3C64"/>
    <w:rsid w:val="001E4EEE"/>
    <w:rsid w:val="001F1091"/>
    <w:rsid w:val="002746F9"/>
    <w:rsid w:val="0028706F"/>
    <w:rsid w:val="002D2571"/>
    <w:rsid w:val="00333CF4"/>
    <w:rsid w:val="003D42D2"/>
    <w:rsid w:val="003D7CE5"/>
    <w:rsid w:val="004104B9"/>
    <w:rsid w:val="00440F76"/>
    <w:rsid w:val="00464837"/>
    <w:rsid w:val="004B26C3"/>
    <w:rsid w:val="004D0349"/>
    <w:rsid w:val="004E1EC0"/>
    <w:rsid w:val="004E6F5A"/>
    <w:rsid w:val="004F6B86"/>
    <w:rsid w:val="0053532D"/>
    <w:rsid w:val="005402C9"/>
    <w:rsid w:val="005C6FE1"/>
    <w:rsid w:val="00641872"/>
    <w:rsid w:val="00696E15"/>
    <w:rsid w:val="006C694B"/>
    <w:rsid w:val="00757E3F"/>
    <w:rsid w:val="007A50B7"/>
    <w:rsid w:val="007E07B6"/>
    <w:rsid w:val="007F3530"/>
    <w:rsid w:val="007F7E70"/>
    <w:rsid w:val="00816277"/>
    <w:rsid w:val="00891A16"/>
    <w:rsid w:val="008A765E"/>
    <w:rsid w:val="008B0CBB"/>
    <w:rsid w:val="008D2BA8"/>
    <w:rsid w:val="008D4FF2"/>
    <w:rsid w:val="008F3261"/>
    <w:rsid w:val="00904101"/>
    <w:rsid w:val="00910520"/>
    <w:rsid w:val="009422CB"/>
    <w:rsid w:val="009B533E"/>
    <w:rsid w:val="00A4728F"/>
    <w:rsid w:val="00A65F69"/>
    <w:rsid w:val="00A803EB"/>
    <w:rsid w:val="00AA446A"/>
    <w:rsid w:val="00AE0FBF"/>
    <w:rsid w:val="00B66534"/>
    <w:rsid w:val="00B742D8"/>
    <w:rsid w:val="00B76F9D"/>
    <w:rsid w:val="00BA3F0F"/>
    <w:rsid w:val="00BC1798"/>
    <w:rsid w:val="00BF11A9"/>
    <w:rsid w:val="00C02BBB"/>
    <w:rsid w:val="00CC687B"/>
    <w:rsid w:val="00D158E8"/>
    <w:rsid w:val="00D27178"/>
    <w:rsid w:val="00D81C8E"/>
    <w:rsid w:val="00D84D7A"/>
    <w:rsid w:val="00D926DB"/>
    <w:rsid w:val="00DF3829"/>
    <w:rsid w:val="00E013DC"/>
    <w:rsid w:val="00E6337D"/>
    <w:rsid w:val="00E67072"/>
    <w:rsid w:val="00E728BF"/>
    <w:rsid w:val="00E73C7C"/>
    <w:rsid w:val="00EA6EDE"/>
    <w:rsid w:val="00EB3201"/>
    <w:rsid w:val="00EF26AD"/>
    <w:rsid w:val="00F03B7E"/>
    <w:rsid w:val="00F04766"/>
    <w:rsid w:val="00F164DB"/>
    <w:rsid w:val="00F3189A"/>
    <w:rsid w:val="00F667F3"/>
    <w:rsid w:val="00F86310"/>
    <w:rsid w:val="00F94309"/>
    <w:rsid w:val="00FE4BD8"/>
    <w:rsid w:val="00FF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4D06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706F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8706F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28706F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28706F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semiHidden/>
    <w:rsid w:val="00F86310"/>
    <w:rPr>
      <w:sz w:val="16"/>
    </w:rPr>
  </w:style>
  <w:style w:type="paragraph" w:styleId="CommentText">
    <w:name w:val="annotation text"/>
    <w:basedOn w:val="Normal"/>
    <w:semiHidden/>
    <w:rsid w:val="00F86310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28706F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28706F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28706F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28706F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28706F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28706F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28706F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28706F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28706F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28706F"/>
    <w:pPr>
      <w:keepLines/>
      <w:jc w:val="both"/>
    </w:pPr>
  </w:style>
  <w:style w:type="paragraph" w:customStyle="1" w:styleId="blocktext2">
    <w:name w:val="blocktext2"/>
    <w:basedOn w:val="isonormal"/>
    <w:rsid w:val="0028706F"/>
    <w:pPr>
      <w:keepLines/>
      <w:ind w:left="302"/>
      <w:jc w:val="both"/>
    </w:pPr>
  </w:style>
  <w:style w:type="paragraph" w:customStyle="1" w:styleId="blocktext3">
    <w:name w:val="blocktext3"/>
    <w:basedOn w:val="isonormal"/>
    <w:rsid w:val="0028706F"/>
    <w:pPr>
      <w:keepLines/>
      <w:ind w:left="600"/>
      <w:jc w:val="both"/>
    </w:pPr>
  </w:style>
  <w:style w:type="paragraph" w:customStyle="1" w:styleId="blocktext4">
    <w:name w:val="blocktext4"/>
    <w:basedOn w:val="isonormal"/>
    <w:rsid w:val="0028706F"/>
    <w:pPr>
      <w:keepLines/>
      <w:ind w:left="907"/>
      <w:jc w:val="both"/>
    </w:pPr>
  </w:style>
  <w:style w:type="paragraph" w:customStyle="1" w:styleId="blocktext5">
    <w:name w:val="blocktext5"/>
    <w:basedOn w:val="isonormal"/>
    <w:rsid w:val="0028706F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28706F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28706F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28706F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28706F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28706F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link w:val="FooterChar"/>
    <w:rsid w:val="0028706F"/>
    <w:pPr>
      <w:tabs>
        <w:tab w:val="center" w:pos="4680"/>
        <w:tab w:val="right" w:pos="936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link w:val="HeaderChar"/>
    <w:rsid w:val="0028706F"/>
    <w:pPr>
      <w:tabs>
        <w:tab w:val="center" w:pos="4680"/>
        <w:tab w:val="right" w:pos="936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28706F"/>
    <w:pPr>
      <w:spacing w:before="0"/>
      <w:jc w:val="both"/>
    </w:pPr>
  </w:style>
  <w:style w:type="paragraph" w:customStyle="1" w:styleId="isof2">
    <w:name w:val="isof2"/>
    <w:basedOn w:val="isonormal"/>
    <w:rsid w:val="0028706F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28706F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F86310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28706F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28706F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28706F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28706F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28706F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28706F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28706F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28706F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28706F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28706F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28706F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28706F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28706F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28706F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28706F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28706F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28706F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28706F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28706F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28706F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28706F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28706F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28706F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28706F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28706F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F86310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F86310"/>
    <w:pPr>
      <w:ind w:left="360" w:hanging="360"/>
    </w:pPr>
  </w:style>
  <w:style w:type="paragraph" w:customStyle="1" w:styleId="center">
    <w:name w:val="center"/>
    <w:basedOn w:val="isonormal"/>
    <w:rsid w:val="0028706F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pr"/>
    <w:pPr>
      <w:spacing w:before="0" w:line="120" w:lineRule="exact"/>
    </w:pPr>
  </w:style>
  <w:style w:type="paragraph" w:customStyle="1" w:styleId="center10pt">
    <w:name w:val="center (10pt)"/>
    <w:basedOn w:val="Normal"/>
    <w:pPr>
      <w:jc w:val="center"/>
    </w:pPr>
    <w:rPr>
      <w:b/>
    </w:rPr>
  </w:style>
  <w:style w:type="paragraph" w:customStyle="1" w:styleId="Style1">
    <w:name w:val="Style1"/>
    <w:basedOn w:val="Normal"/>
  </w:style>
  <w:style w:type="paragraph" w:customStyle="1" w:styleId="spc">
    <w:name w:val="spc"/>
    <w:basedOn w:val="Normal"/>
    <w:pPr>
      <w:spacing w:line="80" w:lineRule="exact"/>
    </w:pPr>
  </w:style>
  <w:style w:type="paragraph" w:customStyle="1" w:styleId="spc1">
    <w:name w:val="spc1"/>
    <w:basedOn w:val="blocktext1"/>
    <w:pPr>
      <w:spacing w:before="0" w:line="1440" w:lineRule="exact"/>
    </w:pPr>
  </w:style>
  <w:style w:type="paragraph" w:customStyle="1" w:styleId="spc2">
    <w:name w:val="spc2"/>
    <w:basedOn w:val="blocktext1"/>
    <w:pPr>
      <w:spacing w:before="0" w:line="2880" w:lineRule="exact"/>
    </w:pPr>
  </w:style>
  <w:style w:type="paragraph" w:customStyle="1" w:styleId="isonormal">
    <w:name w:val="isonormal"/>
    <w:rsid w:val="0028706F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tabletext">
    <w:name w:val="tabletext"/>
    <w:basedOn w:val="isonormal"/>
    <w:rsid w:val="0028706F"/>
    <w:pPr>
      <w:spacing w:before="60"/>
    </w:pPr>
  </w:style>
  <w:style w:type="paragraph" w:styleId="Index1">
    <w:name w:val="index 1"/>
    <w:basedOn w:val="Normal"/>
    <w:next w:val="Normal"/>
    <w:semiHidden/>
    <w:rsid w:val="00F86310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F86310"/>
    <w:pPr>
      <w:tabs>
        <w:tab w:val="right" w:leader="dot" w:pos="10080"/>
      </w:tabs>
      <w:ind w:left="200" w:hanging="200"/>
    </w:pPr>
  </w:style>
  <w:style w:type="character" w:styleId="PageNumber">
    <w:name w:val="page number"/>
    <w:basedOn w:val="DefaultParagraphFont"/>
    <w:rsid w:val="00F86310"/>
  </w:style>
  <w:style w:type="paragraph" w:customStyle="1" w:styleId="sidetext">
    <w:name w:val="sidetext"/>
    <w:basedOn w:val="isonormal"/>
    <w:rsid w:val="0028706F"/>
    <w:pPr>
      <w:spacing w:before="0" w:line="240" w:lineRule="auto"/>
      <w:jc w:val="center"/>
    </w:pPr>
    <w:rPr>
      <w:sz w:val="52"/>
    </w:rPr>
  </w:style>
  <w:style w:type="paragraph" w:styleId="Date">
    <w:name w:val="Date"/>
    <w:basedOn w:val="Normal"/>
    <w:rsid w:val="00F86310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F86310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F86310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F86310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28706F"/>
    <w:pPr>
      <w:spacing w:before="60"/>
    </w:pPr>
    <w:rPr>
      <w:sz w:val="18"/>
    </w:rPr>
  </w:style>
  <w:style w:type="paragraph" w:customStyle="1" w:styleId="space8">
    <w:name w:val="space8"/>
    <w:basedOn w:val="isonormal"/>
    <w:next w:val="blocktext1"/>
    <w:rsid w:val="0028706F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28706F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28706F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28706F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28706F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28706F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28706F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28706F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28706F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28706F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28706F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28706F"/>
    <w:pPr>
      <w:spacing w:before="60"/>
    </w:pPr>
    <w:rPr>
      <w:sz w:val="16"/>
    </w:rPr>
  </w:style>
  <w:style w:type="paragraph" w:customStyle="1" w:styleId="TEXT12">
    <w:name w:val="TEXT12"/>
    <w:basedOn w:val="isonormal"/>
    <w:rsid w:val="0028706F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28706F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28706F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28706F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28706F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28706F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28706F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28706F"/>
    <w:pPr>
      <w:spacing w:before="0" w:line="80" w:lineRule="exact"/>
      <w:jc w:val="both"/>
    </w:pPr>
  </w:style>
  <w:style w:type="character" w:customStyle="1" w:styleId="Heading1Char">
    <w:name w:val="Heading 1 Char"/>
    <w:link w:val="Heading1"/>
    <w:rsid w:val="0028706F"/>
    <w:rPr>
      <w:rFonts w:ascii="Helv" w:hAnsi="Helv"/>
      <w:b/>
      <w:sz w:val="24"/>
      <w:u w:val="single"/>
    </w:rPr>
  </w:style>
  <w:style w:type="character" w:customStyle="1" w:styleId="Heading2Char">
    <w:name w:val="Heading 2 Char"/>
    <w:link w:val="Heading2"/>
    <w:rsid w:val="0028706F"/>
    <w:rPr>
      <w:rFonts w:ascii="Helv" w:hAnsi="Helv"/>
      <w:b/>
      <w:sz w:val="24"/>
    </w:rPr>
  </w:style>
  <w:style w:type="character" w:customStyle="1" w:styleId="Heading3Char">
    <w:name w:val="Heading 3 Char"/>
    <w:link w:val="Heading3"/>
    <w:rsid w:val="0028706F"/>
    <w:rPr>
      <w:rFonts w:ascii="Tms Rmn" w:hAnsi="Tms Rmn"/>
      <w:b/>
      <w:sz w:val="24"/>
    </w:rPr>
  </w:style>
  <w:style w:type="paragraph" w:customStyle="1" w:styleId="tablehead">
    <w:name w:val="tablehead"/>
    <w:basedOn w:val="isonormal"/>
    <w:rsid w:val="0028706F"/>
    <w:pPr>
      <w:spacing w:before="40" w:after="20" w:line="190" w:lineRule="exact"/>
      <w:jc w:val="center"/>
    </w:pPr>
    <w:rPr>
      <w:b/>
      <w:sz w:val="18"/>
    </w:rPr>
  </w:style>
  <w:style w:type="paragraph" w:customStyle="1" w:styleId="tabletext11">
    <w:name w:val="tabletext1/1"/>
    <w:basedOn w:val="isonormal"/>
    <w:rsid w:val="0028706F"/>
    <w:pPr>
      <w:spacing w:before="20" w:after="20" w:line="190" w:lineRule="exact"/>
    </w:pPr>
    <w:rPr>
      <w:sz w:val="18"/>
    </w:rPr>
  </w:style>
  <w:style w:type="character" w:customStyle="1" w:styleId="HeaderChar">
    <w:name w:val="Header Char"/>
    <w:link w:val="Header"/>
    <w:rsid w:val="0028706F"/>
    <w:rPr>
      <w:rFonts w:ascii="Arial" w:hAnsi="Arial"/>
    </w:rPr>
  </w:style>
  <w:style w:type="character" w:customStyle="1" w:styleId="FooterChar">
    <w:name w:val="Footer Char"/>
    <w:link w:val="Footer"/>
    <w:rsid w:val="0028706F"/>
    <w:rPr>
      <w:rFonts w:ascii="Arial" w:hAnsi="Arial"/>
    </w:rPr>
  </w:style>
  <w:style w:type="character" w:customStyle="1" w:styleId="formlink">
    <w:name w:val="formlink"/>
    <w:rsid w:val="0028706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SOAPPS\TEMPLATES\AUTOTEXTTEMPLATES\FORMSADDINAUTO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E45885F-5736-4C21-B0B6-E543A334BD61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456A6DFA-1A56-4DD5-855A-EA27675016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18B894-ACF5-4FEC-B7D1-E65B7451C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0D286E-ACFD-4460-AB75-9686A6AA286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FORMSADDINAUTO.DOTM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PENNSYLVANIA  SPLIT UNDERINSURED MOTORISTS COVERAGE  LIMITS FOR– NONSTACKED</vt:lpstr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PENNSYLVANIA SPLIT UNDERINSURED MOTORISTS COVERAGE LIMITS – NONSTACKED</dc:title>
  <dc:subject/>
  <dc:creator/>
  <cp:keywords/>
  <dc:description>1</dc:description>
  <cp:lastModifiedBy/>
  <cp:revision>1</cp:revision>
  <cp:lastPrinted>2009-04-03T16:50:00Z</cp:lastPrinted>
  <dcterms:created xsi:type="dcterms:W3CDTF">2022-01-28T20:18:00Z</dcterms:created>
  <dcterms:modified xsi:type="dcterms:W3CDTF">2023-03-29T02:46:00Z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achment$">
    <vt:lpwstr/>
  </property>
  <property fmtid="{D5CDD505-2E9C-101B-9397-08002B2CF9AE}" pid="3" name="ContentType">
    <vt:lpwstr>ISOForm</vt:lpwstr>
  </property>
  <property fmtid="{D5CDD505-2E9C-101B-9397-08002B2CF9AE}" pid="4" name="ContentTypeId">
    <vt:lpwstr>0x010100CFB8E4E7B8EE964CA6E3F892321D241C</vt:lpwstr>
  </property>
  <property fmtid="{D5CDD505-2E9C-101B-9397-08002B2CF9AE}" pid="5" name="Description">
    <vt:lpwstr/>
  </property>
  <property fmtid="{D5CDD505-2E9C-101B-9397-08002B2CF9AE}" pid="6" name="Description_7ad71744-3b06-4509-86f6-6ccc622f2ec3">
    <vt:lpwstr/>
  </property>
  <property fmtid="{D5CDD505-2E9C-101B-9397-08002B2CF9AE}" pid="7" name="display_urn:schemas-microsoft-com:office:office#Author">
    <vt:lpwstr>System Account</vt:lpwstr>
  </property>
  <property fmtid="{D5CDD505-2E9C-101B-9397-08002B2CF9AE}" pid="8" name="display_urn:schemas-microsoft-com:office:office#Editor">
    <vt:lpwstr>System Account</vt:lpwstr>
  </property>
  <property fmtid="{D5CDD505-2E9C-101B-9397-08002B2CF9AE}" pid="9" name="dte$">
    <vt:lpwstr/>
  </property>
  <property fmtid="{D5CDD505-2E9C-101B-9397-08002B2CF9AE}" pid="10" name="Form">
    <vt:lpwstr>CA21961013    </vt:lpwstr>
  </property>
  <property fmtid="{D5CDD505-2E9C-101B-9397-08002B2CF9AE}" pid="11" name="Form: Action">
    <vt:lpwstr>R   </vt:lpwstr>
  </property>
  <property fmtid="{D5CDD505-2E9C-101B-9397-08002B2CF9AE}" pid="12" name="Form: BaseFormNumber">
    <vt:lpwstr>CA2196    </vt:lpwstr>
  </property>
  <property fmtid="{D5CDD505-2E9C-101B-9397-08002B2CF9AE}" pid="13" name="Form: Cancellation">
    <vt:lpwstr>N</vt:lpwstr>
  </property>
  <property fmtid="{D5CDD505-2E9C-101B-9397-08002B2CF9AE}" pid="14" name="Form: CategoryCode">
    <vt:lpwstr>21</vt:lpwstr>
  </property>
  <property fmtid="{D5CDD505-2E9C-101B-9397-08002B2CF9AE}" pid="15" name="Form: CentralDistribution">
    <vt:lpwstr>Y</vt:lpwstr>
  </property>
  <property fmtid="{D5CDD505-2E9C-101B-9397-08002B2CF9AE}" pid="16" name="Form: DisplayFormNumber">
    <vt:lpwstr>CA 21 96 10 13      </vt:lpwstr>
  </property>
  <property fmtid="{D5CDD505-2E9C-101B-9397-08002B2CF9AE}" pid="17" name="Form: EditionDate">
    <vt:lpwstr>1013</vt:lpwstr>
  </property>
  <property fmtid="{D5CDD505-2E9C-101B-9397-08002B2CF9AE}" pid="18" name="Form: EditionDateCentury">
    <vt:lpwstr>20131001</vt:lpwstr>
  </property>
  <property fmtid="{D5CDD505-2E9C-101B-9397-08002B2CF9AE}" pid="19" name="Form: EditionDateInd">
    <vt:lpwstr>Y</vt:lpwstr>
  </property>
  <property fmtid="{D5CDD505-2E9C-101B-9397-08002B2CF9AE}" pid="20" name="Form: EffectiveDate">
    <vt:lpwstr>2013-10-01T00:00:00Z</vt:lpwstr>
  </property>
  <property fmtid="{D5CDD505-2E9C-101B-9397-08002B2CF9AE}" pid="21" name="Form: FilingId">
    <vt:lpwstr>CA-2012-OADFR    </vt:lpwstr>
  </property>
  <property fmtid="{D5CDD505-2E9C-101B-9397-08002B2CF9AE}" pid="22" name="Form: FormNumber">
    <vt:lpwstr>CA21961013    </vt:lpwstr>
  </property>
  <property fmtid="{D5CDD505-2E9C-101B-9397-08002B2CF9AE}" pid="23" name="Form: FormType">
    <vt:lpwstr>E   </vt:lpwstr>
  </property>
  <property fmtid="{D5CDD505-2E9C-101B-9397-08002B2CF9AE}" pid="24" name="Form: Jurisdiction">
    <vt:lpwstr>PA</vt:lpwstr>
  </property>
  <property fmtid="{D5CDD505-2E9C-101B-9397-08002B2CF9AE}" pid="25" name="Form: Language">
    <vt:lpwstr>E   </vt:lpwstr>
  </property>
  <property fmtid="{D5CDD505-2E9C-101B-9397-08002B2CF9AE}" pid="26" name="Form: LOB">
    <vt:lpwstr>CA</vt:lpwstr>
  </property>
  <property fmtid="{D5CDD505-2E9C-101B-9397-08002B2CF9AE}" pid="27" name="Form: Mandatory">
    <vt:lpwstr>N</vt:lpwstr>
  </property>
  <property fmtid="{D5CDD505-2E9C-101B-9397-08002B2CF9AE}" pid="28" name="Form: ObsInd">
    <vt:lpwstr/>
  </property>
  <property fmtid="{D5CDD505-2E9C-101B-9397-08002B2CF9AE}" pid="29" name="Form: ObsolescenceDate">
    <vt:lpwstr>0001-01-01T00:00:00Z</vt:lpwstr>
  </property>
  <property fmtid="{D5CDD505-2E9C-101B-9397-08002B2CF9AE}" pid="30" name="Form: Portfolio">
    <vt:lpwstr>Y</vt:lpwstr>
  </property>
  <property fmtid="{D5CDD505-2E9C-101B-9397-08002B2CF9AE}" pid="31" name="Form: Program">
    <vt:lpwstr>  </vt:lpwstr>
  </property>
  <property fmtid="{D5CDD505-2E9C-101B-9397-08002B2CF9AE}" pid="32" name="Form: Project">
    <vt:lpwstr>Auto Dealer Program</vt:lpwstr>
  </property>
  <property fmtid="{D5CDD505-2E9C-101B-9397-08002B2CF9AE}" pid="33" name="Form: Simplified">
    <vt:lpwstr>Y</vt:lpwstr>
  </property>
  <property fmtid="{D5CDD505-2E9C-101B-9397-08002B2CF9AE}" pid="34" name="Form: Status">
    <vt:lpwstr>X   </vt:lpwstr>
  </property>
  <property fmtid="{D5CDD505-2E9C-101B-9397-08002B2CF9AE}" pid="35" name="Form: UserObs">
    <vt:lpwstr/>
  </property>
  <property fmtid="{D5CDD505-2E9C-101B-9397-08002B2CF9AE}" pid="36" name="Form: Version">
    <vt:lpwstr>3.00000000000000</vt:lpwstr>
  </property>
  <property fmtid="{D5CDD505-2E9C-101B-9397-08002B2CF9AE}" pid="37" name="Form: WithdrawlDate">
    <vt:lpwstr>0001-01-01T00:00:00Z</vt:lpwstr>
  </property>
  <property fmtid="{D5CDD505-2E9C-101B-9397-08002B2CF9AE}" pid="38" name="FormNumber">
    <vt:lpwstr/>
  </property>
  <property fmtid="{D5CDD505-2E9C-101B-9397-08002B2CF9AE}" pid="39" name="FORM_ID">
    <vt:lpwstr/>
  </property>
  <property fmtid="{D5CDD505-2E9C-101B-9397-08002B2CF9AE}" pid="40" name="FORM_ID0">
    <vt:lpwstr>__bk830034001400230013009300630013000300130033000200020002000200</vt:lpwstr>
  </property>
  <property fmtid="{D5CDD505-2E9C-101B-9397-08002B2CF9AE}" pid="41" name="ILLOBS">
    <vt:lpwstr/>
  </property>
  <property fmtid="{D5CDD505-2E9C-101B-9397-08002B2CF9AE}" pid="42" name="item$">
    <vt:lpwstr/>
  </property>
  <property fmtid="{D5CDD505-2E9C-101B-9397-08002B2CF9AE}" pid="43" name="ManifestActionCode">
    <vt:lpwstr/>
  </property>
  <property fmtid="{D5CDD505-2E9C-101B-9397-08002B2CF9AE}" pid="44" name="NoCopyright$">
    <vt:lpwstr>© Insurance Services Office, Inc.,xxxx</vt:lpwstr>
  </property>
  <property fmtid="{D5CDD505-2E9C-101B-9397-08002B2CF9AE}" pid="45" name="Order">
    <vt:lpwstr>18625700.0000000</vt:lpwstr>
  </property>
  <property fmtid="{D5CDD505-2E9C-101B-9397-08002B2CF9AE}" pid="46" name="pgno$">
    <vt:lpwstr/>
  </property>
  <property fmtid="{D5CDD505-2E9C-101B-9397-08002B2CF9AE}" pid="47" name="Service1">
    <vt:lpwstr>Forms</vt:lpwstr>
  </property>
  <property fmtid="{D5CDD505-2E9C-101B-9397-08002B2CF9AE}" pid="48" name="Status$">
    <vt:lpwstr/>
  </property>
  <property fmtid="{D5CDD505-2E9C-101B-9397-08002B2CF9AE}" pid="49" name="TemplateType">
    <vt:lpwstr>FORMS</vt:lpwstr>
  </property>
  <property fmtid="{D5CDD505-2E9C-101B-9397-08002B2CF9AE}" pid="50" name="TemplateUrl">
    <vt:lpwstr/>
  </property>
  <property fmtid="{D5CDD505-2E9C-101B-9397-08002B2CF9AE}" pid="51" name="xd_ProgID">
    <vt:lpwstr/>
  </property>
  <property fmtid="{D5CDD505-2E9C-101B-9397-08002B2CF9AE}" pid="52" name="_UIVersionString">
    <vt:lpwstr>1.0</vt:lpwstr>
  </property>
</Properties>
</file>