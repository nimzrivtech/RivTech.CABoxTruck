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E0C15" w14:textId="77777777" w:rsidR="006E03BF" w:rsidRPr="007E6F3E" w:rsidRDefault="006E03BF" w:rsidP="0016566A">
      <w:pPr>
        <w:pStyle w:val="title18"/>
      </w:pPr>
      <w:smartTag w:uri="urn:schemas-microsoft-com:office:smarttags" w:element="State">
        <w:smartTag w:uri="urn:schemas-microsoft-com:office:smarttags" w:element="place">
          <w:r w:rsidRPr="007E6F3E">
            <w:t>OREGON</w:t>
          </w:r>
        </w:smartTag>
      </w:smartTag>
      <w:r w:rsidR="00C36F04">
        <w:t xml:space="preserve"> UNINSURED MOTORISTS COVERAGE –</w:t>
      </w:r>
      <w:r w:rsidR="006A7F66" w:rsidRPr="007E6F3E">
        <w:br/>
      </w:r>
      <w:r w:rsidRPr="007E6F3E">
        <w:t>BODILY INJURY</w:t>
      </w:r>
    </w:p>
    <w:p w14:paraId="705252A0" w14:textId="77777777" w:rsidR="006E03BF" w:rsidRPr="00122894" w:rsidRDefault="006E03BF" w:rsidP="0016566A">
      <w:pPr>
        <w:pStyle w:val="isonormal"/>
        <w:sectPr w:rsidR="006E03BF" w:rsidRPr="00122894" w:rsidSect="00071E18">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2138AB87" w14:textId="77777777" w:rsidR="006E03BF" w:rsidRPr="00122894" w:rsidRDefault="006E03BF" w:rsidP="0016566A">
      <w:pPr>
        <w:pStyle w:val="blocktext1"/>
      </w:pPr>
    </w:p>
    <w:p w14:paraId="161926FF" w14:textId="77777777" w:rsidR="006E03BF" w:rsidRPr="00122894" w:rsidRDefault="006E03BF" w:rsidP="0016566A">
      <w:pPr>
        <w:pStyle w:val="blocktext1"/>
      </w:pPr>
      <w:r w:rsidRPr="00122894">
        <w:t>For a covered "auto" licensed or principally garaged in, or "</w:t>
      </w:r>
      <w:r w:rsidR="00E000B2">
        <w:t xml:space="preserve">auto dealer </w:t>
      </w:r>
      <w:r w:rsidRPr="00122894">
        <w:t xml:space="preserve">operations" conducted in, </w:t>
      </w:r>
      <w:smartTag w:uri="urn:schemas-microsoft-com:office:smarttags" w:element="State">
        <w:smartTag w:uri="urn:schemas-microsoft-com:office:smarttags" w:element="place">
          <w:r w:rsidRPr="00122894">
            <w:t>Oregon</w:t>
          </w:r>
        </w:smartTag>
      </w:smartTag>
      <w:r w:rsidRPr="00122894">
        <w:t xml:space="preserve">, this endorsement modifies insurance provided under the following: </w:t>
      </w:r>
    </w:p>
    <w:p w14:paraId="5DF9CD04" w14:textId="77777777" w:rsidR="006E03BF" w:rsidRPr="00122894" w:rsidRDefault="006E03BF" w:rsidP="0016566A">
      <w:pPr>
        <w:pStyle w:val="blockhd2"/>
        <w:rPr>
          <w:b w:val="0"/>
        </w:rPr>
      </w:pPr>
      <w:r w:rsidRPr="00122894">
        <w:br/>
      </w:r>
      <w:r w:rsidR="00E000B2">
        <w:rPr>
          <w:b w:val="0"/>
        </w:rPr>
        <w:t>AUTO DEALERS COVERAGE FORM</w:t>
      </w:r>
      <w:r w:rsidR="00E000B2">
        <w:rPr>
          <w:b w:val="0"/>
        </w:rPr>
        <w:br/>
      </w:r>
      <w:r w:rsidR="00E42A47">
        <w:rPr>
          <w:b w:val="0"/>
        </w:rPr>
        <w:t>BUSINESS AUTO COVERAGE FORM</w:t>
      </w:r>
      <w:r w:rsidR="00E42A47">
        <w:rPr>
          <w:b w:val="0"/>
        </w:rPr>
        <w:br/>
        <w:t>MOTOR CARRIER COVERAGE FORM</w:t>
      </w:r>
    </w:p>
    <w:p w14:paraId="533AFE20" w14:textId="77777777" w:rsidR="006E03BF" w:rsidRPr="00122894" w:rsidRDefault="006E03BF" w:rsidP="0016566A">
      <w:pPr>
        <w:pStyle w:val="blocktext1"/>
      </w:pPr>
    </w:p>
    <w:p w14:paraId="1933EC24" w14:textId="77777777" w:rsidR="006E03BF" w:rsidRPr="00122894" w:rsidRDefault="006E03BF" w:rsidP="0016566A">
      <w:pPr>
        <w:pStyle w:val="blocktext1"/>
      </w:pPr>
      <w:r w:rsidRPr="00122894">
        <w:t xml:space="preserve">With respect to coverage provided by this endorsement, the provisions of the Coverage Form apply unless modified by the endorsement. </w:t>
      </w:r>
    </w:p>
    <w:p w14:paraId="77F6E4BC" w14:textId="77777777" w:rsidR="006E03BF" w:rsidRPr="00122894" w:rsidRDefault="006E03BF" w:rsidP="0016566A">
      <w:pPr>
        <w:pStyle w:val="blocktext1"/>
      </w:pPr>
      <w:r w:rsidRPr="00122894">
        <w:t xml:space="preserve">This endorsement changes the </w:t>
      </w:r>
      <w:r w:rsidR="005724A3">
        <w:t>P</w:t>
      </w:r>
      <w:r w:rsidRPr="00122894">
        <w:t xml:space="preserve">olicy effective on the inception date of the </w:t>
      </w:r>
      <w:r w:rsidR="005724A3">
        <w:t>P</w:t>
      </w:r>
      <w:r w:rsidRPr="00122894">
        <w:t xml:space="preserve">olicy unless another date is indicated below. </w:t>
      </w:r>
    </w:p>
    <w:p w14:paraId="55B20153" w14:textId="77777777" w:rsidR="00CD291E" w:rsidRPr="00122894" w:rsidRDefault="00CD291E" w:rsidP="0016566A">
      <w:pPr>
        <w:pStyle w:val="blocktext1"/>
      </w:pPr>
    </w:p>
    <w:tbl>
      <w:tblPr>
        <w:tblW w:w="1008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5814"/>
        <w:gridCol w:w="1134"/>
        <w:gridCol w:w="3132"/>
      </w:tblGrid>
      <w:tr w:rsidR="00CD291E" w:rsidRPr="00605E6A" w14:paraId="7D5F841C" w14:textId="77777777" w:rsidTr="00A07615">
        <w:tblPrEx>
          <w:tblCellMar>
            <w:top w:w="0" w:type="dxa"/>
            <w:bottom w:w="0" w:type="dxa"/>
          </w:tblCellMar>
        </w:tblPrEx>
        <w:trPr>
          <w:cantSplit/>
          <w:trHeight w:val="440"/>
        </w:trPr>
        <w:tc>
          <w:tcPr>
            <w:tcW w:w="5814" w:type="dxa"/>
            <w:tcBorders>
              <w:top w:val="single" w:sz="6" w:space="0" w:color="auto"/>
              <w:left w:val="single" w:sz="6" w:space="0" w:color="auto"/>
              <w:bottom w:val="nil"/>
              <w:right w:val="nil"/>
            </w:tcBorders>
          </w:tcPr>
          <w:p w14:paraId="28E99EE7" w14:textId="5A9AB30D" w:rsidR="00CD291E" w:rsidRPr="00A07615" w:rsidRDefault="00CD291E" w:rsidP="0016566A">
            <w:pPr>
              <w:pStyle w:val="tabletext"/>
            </w:pPr>
            <w:r w:rsidRPr="00122894">
              <w:rPr>
                <w:b/>
                <w:bCs/>
              </w:rPr>
              <w:t>Named Insured:</w:t>
            </w:r>
            <w:r w:rsidR="00A07615">
              <w:t xml:space="preserve"> </w:t>
            </w:r>
            <w:bookmarkStart w:id="1" w:name="InsuredName"/>
            <w:bookmarkEnd w:id="1"/>
          </w:p>
        </w:tc>
        <w:tc>
          <w:tcPr>
            <w:tcW w:w="4266" w:type="dxa"/>
            <w:gridSpan w:val="2"/>
            <w:tcBorders>
              <w:top w:val="single" w:sz="6" w:space="0" w:color="auto"/>
              <w:left w:val="nil"/>
              <w:bottom w:val="nil"/>
              <w:right w:val="single" w:sz="6" w:space="0" w:color="auto"/>
            </w:tcBorders>
          </w:tcPr>
          <w:p w14:paraId="2581BDEA" w14:textId="77777777" w:rsidR="00CD291E" w:rsidRPr="00122894" w:rsidRDefault="00CD291E" w:rsidP="0016566A">
            <w:pPr>
              <w:pStyle w:val="tabletext"/>
              <w:rPr>
                <w:bCs/>
              </w:rPr>
            </w:pPr>
          </w:p>
        </w:tc>
      </w:tr>
      <w:tr w:rsidR="00CD291E" w:rsidRPr="00605E6A" w14:paraId="47CDDC42" w14:textId="77777777" w:rsidTr="00A07615">
        <w:tblPrEx>
          <w:tblCellMar>
            <w:top w:w="0" w:type="dxa"/>
            <w:bottom w:w="0" w:type="dxa"/>
          </w:tblCellMar>
        </w:tblPrEx>
        <w:trPr>
          <w:cantSplit/>
          <w:trHeight w:val="440"/>
        </w:trPr>
        <w:tc>
          <w:tcPr>
            <w:tcW w:w="6948" w:type="dxa"/>
            <w:gridSpan w:val="2"/>
            <w:tcBorders>
              <w:top w:val="nil"/>
              <w:left w:val="single" w:sz="6" w:space="0" w:color="auto"/>
              <w:bottom w:val="single" w:sz="6" w:space="0" w:color="auto"/>
              <w:right w:val="nil"/>
            </w:tcBorders>
          </w:tcPr>
          <w:p w14:paraId="545C18A9" w14:textId="74116115" w:rsidR="00CD291E" w:rsidRPr="00A07615" w:rsidRDefault="00CD291E" w:rsidP="0016566A">
            <w:pPr>
              <w:pStyle w:val="tabletext"/>
            </w:pPr>
            <w:r w:rsidRPr="00122894">
              <w:rPr>
                <w:b/>
                <w:bCs/>
              </w:rPr>
              <w:t>Endorsement Effective Date:</w:t>
            </w:r>
            <w:r w:rsidR="00A07615">
              <w:t xml:space="preserve"> </w:t>
            </w:r>
            <w:bookmarkStart w:id="2" w:name="EndorsementEffectiveDate"/>
            <w:bookmarkEnd w:id="2"/>
          </w:p>
        </w:tc>
        <w:tc>
          <w:tcPr>
            <w:tcW w:w="3132" w:type="dxa"/>
            <w:tcBorders>
              <w:top w:val="nil"/>
              <w:left w:val="nil"/>
              <w:bottom w:val="single" w:sz="6" w:space="0" w:color="auto"/>
              <w:right w:val="single" w:sz="6" w:space="0" w:color="auto"/>
            </w:tcBorders>
          </w:tcPr>
          <w:p w14:paraId="6C2AFA36" w14:textId="77777777" w:rsidR="00CD291E" w:rsidRPr="00122894" w:rsidRDefault="00CD291E" w:rsidP="0016566A">
            <w:pPr>
              <w:pStyle w:val="tabletext"/>
              <w:rPr>
                <w:bCs/>
              </w:rPr>
            </w:pPr>
          </w:p>
        </w:tc>
      </w:tr>
    </w:tbl>
    <w:p w14:paraId="3F87A685" w14:textId="77777777" w:rsidR="009C2074" w:rsidRPr="00122894" w:rsidRDefault="009C2074" w:rsidP="0016566A">
      <w:pPr>
        <w:pStyle w:val="columnheading"/>
      </w:pPr>
    </w:p>
    <w:p w14:paraId="520C0E4A" w14:textId="77777777" w:rsidR="006E03BF" w:rsidRPr="00122894" w:rsidRDefault="006E03BF" w:rsidP="0016566A">
      <w:pPr>
        <w:pStyle w:val="columnheading"/>
      </w:pPr>
      <w:r w:rsidRPr="00122894">
        <w:t>SCHEDULE</w:t>
      </w:r>
    </w:p>
    <w:p w14:paraId="338CFBC9" w14:textId="77777777" w:rsidR="006E03BF" w:rsidRPr="00122894" w:rsidRDefault="006E03BF" w:rsidP="0016566A">
      <w:pPr>
        <w:pStyle w:val="columnheading"/>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6E03BF" w:rsidRPr="00605E6A" w14:paraId="6846E1EF" w14:textId="77777777" w:rsidTr="009F046E">
        <w:trPr>
          <w:trHeight w:val="580"/>
        </w:trPr>
        <w:tc>
          <w:tcPr>
            <w:tcW w:w="2003" w:type="dxa"/>
            <w:tcBorders>
              <w:top w:val="single" w:sz="4" w:space="0" w:color="auto"/>
              <w:left w:val="single" w:sz="4" w:space="0" w:color="auto"/>
              <w:bottom w:val="single" w:sz="4" w:space="0" w:color="auto"/>
              <w:right w:val="nil"/>
            </w:tcBorders>
            <w:vAlign w:val="center"/>
          </w:tcPr>
          <w:p w14:paraId="42A40BC3" w14:textId="77777777" w:rsidR="006E03BF" w:rsidRPr="00122894" w:rsidRDefault="006E03BF" w:rsidP="0016566A">
            <w:pPr>
              <w:pStyle w:val="tabletext"/>
              <w:rPr>
                <w:b/>
                <w:bCs/>
              </w:rPr>
            </w:pPr>
            <w:r w:rsidRPr="00122894">
              <w:rPr>
                <w:b/>
                <w:bCs/>
              </w:rPr>
              <w:t>Limit Of Insurance:</w:t>
            </w:r>
          </w:p>
        </w:tc>
        <w:tc>
          <w:tcPr>
            <w:tcW w:w="300" w:type="dxa"/>
            <w:tcBorders>
              <w:top w:val="single" w:sz="4" w:space="0" w:color="auto"/>
              <w:left w:val="nil"/>
              <w:bottom w:val="single" w:sz="4" w:space="0" w:color="auto"/>
              <w:right w:val="nil"/>
            </w:tcBorders>
            <w:vAlign w:val="center"/>
          </w:tcPr>
          <w:p w14:paraId="2A640518" w14:textId="77777777" w:rsidR="006E03BF" w:rsidRPr="00122894" w:rsidRDefault="006E03BF" w:rsidP="0016566A">
            <w:pPr>
              <w:pStyle w:val="tabletext"/>
              <w:rPr>
                <w:b/>
                <w:bCs/>
              </w:rPr>
            </w:pPr>
            <w:r w:rsidRPr="00122894">
              <w:rPr>
                <w:b/>
                <w:bCs/>
              </w:rPr>
              <w:t>$</w:t>
            </w:r>
          </w:p>
        </w:tc>
        <w:tc>
          <w:tcPr>
            <w:tcW w:w="3700" w:type="dxa"/>
            <w:tcBorders>
              <w:top w:val="single" w:sz="4" w:space="0" w:color="auto"/>
              <w:left w:val="nil"/>
              <w:bottom w:val="single" w:sz="4" w:space="0" w:color="auto"/>
              <w:right w:val="nil"/>
            </w:tcBorders>
            <w:vAlign w:val="center"/>
          </w:tcPr>
          <w:p w14:paraId="5A24279C" w14:textId="77777777" w:rsidR="006E03BF" w:rsidRPr="00122894" w:rsidRDefault="006E03BF" w:rsidP="0016566A">
            <w:pPr>
              <w:pStyle w:val="tabletext"/>
            </w:pPr>
          </w:p>
        </w:tc>
        <w:tc>
          <w:tcPr>
            <w:tcW w:w="4077" w:type="dxa"/>
            <w:tcBorders>
              <w:top w:val="single" w:sz="4" w:space="0" w:color="auto"/>
              <w:left w:val="nil"/>
              <w:bottom w:val="single" w:sz="4" w:space="0" w:color="auto"/>
              <w:right w:val="single" w:sz="4" w:space="0" w:color="auto"/>
            </w:tcBorders>
            <w:vAlign w:val="center"/>
          </w:tcPr>
          <w:p w14:paraId="381066DC" w14:textId="77777777" w:rsidR="006E03BF" w:rsidRPr="00122894" w:rsidRDefault="006E03BF" w:rsidP="0016566A">
            <w:pPr>
              <w:pStyle w:val="tabletext"/>
              <w:rPr>
                <w:b/>
                <w:bCs/>
              </w:rPr>
            </w:pPr>
            <w:r w:rsidRPr="00122894">
              <w:rPr>
                <w:b/>
                <w:bCs/>
              </w:rPr>
              <w:t>Each "Accident"</w:t>
            </w:r>
          </w:p>
        </w:tc>
      </w:tr>
      <w:tr w:rsidR="006E03BF" w:rsidRPr="00605E6A" w14:paraId="482432CF" w14:textId="77777777" w:rsidTr="009F046E">
        <w:tc>
          <w:tcPr>
            <w:tcW w:w="10080" w:type="dxa"/>
            <w:gridSpan w:val="4"/>
            <w:tcBorders>
              <w:top w:val="nil"/>
              <w:left w:val="single" w:sz="4" w:space="0" w:color="auto"/>
              <w:bottom w:val="single" w:sz="4" w:space="0" w:color="auto"/>
              <w:right w:val="single" w:sz="4" w:space="0" w:color="auto"/>
            </w:tcBorders>
          </w:tcPr>
          <w:p w14:paraId="025669C4" w14:textId="77777777" w:rsidR="006E03BF" w:rsidRPr="00122894" w:rsidRDefault="006E03BF" w:rsidP="0016566A">
            <w:pPr>
              <w:pStyle w:val="tabletext"/>
            </w:pPr>
            <w:r w:rsidRPr="00122894">
              <w:t>Information required to complete this Schedule, if not shown above, will be shown in the Declarations.</w:t>
            </w:r>
          </w:p>
        </w:tc>
      </w:tr>
    </w:tbl>
    <w:p w14:paraId="2FBE084B" w14:textId="77777777" w:rsidR="006E03BF" w:rsidRPr="00122894" w:rsidRDefault="006E03BF" w:rsidP="0016566A">
      <w:pPr>
        <w:pStyle w:val="blocktext1"/>
      </w:pPr>
    </w:p>
    <w:p w14:paraId="2850EE9A" w14:textId="77777777" w:rsidR="006E03BF" w:rsidRPr="00122894" w:rsidRDefault="006E03BF" w:rsidP="0016566A">
      <w:pPr>
        <w:pStyle w:val="blocktext1"/>
        <w:sectPr w:rsidR="006E03BF" w:rsidRPr="00122894" w:rsidSect="00071E18">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43DE5D1E" w14:textId="77777777" w:rsidR="006E03BF" w:rsidRPr="00122894" w:rsidRDefault="006E03BF" w:rsidP="0016566A">
      <w:pPr>
        <w:pStyle w:val="outlinehd1"/>
      </w:pPr>
      <w:r w:rsidRPr="00122894">
        <w:tab/>
        <w:t>A.</w:t>
      </w:r>
      <w:r w:rsidRPr="00122894">
        <w:tab/>
        <w:t xml:space="preserve">Coverage </w:t>
      </w:r>
    </w:p>
    <w:p w14:paraId="44A71334" w14:textId="77777777" w:rsidR="006E03BF" w:rsidRPr="00122894" w:rsidRDefault="006E03BF" w:rsidP="0016566A">
      <w:pPr>
        <w:pStyle w:val="outlinetxt2"/>
        <w:rPr>
          <w:b w:val="0"/>
        </w:rPr>
      </w:pPr>
      <w:r w:rsidRPr="00122894">
        <w:tab/>
        <w:t>1.</w:t>
      </w:r>
      <w:r w:rsidRPr="00122894">
        <w:tab/>
      </w:r>
      <w:r w:rsidRPr="00122894">
        <w:rPr>
          <w:b w:val="0"/>
        </w:rPr>
        <w:t>We will pay all sums the "insured" is legally entitled to recover as compensatory damages from the owner or driver of an "uninsured motor vehicle". The damages must result from "bodily injury" sustained by the "insured" caused by an "accident". The owner's or driver's liability for these damages must result from the ownership, maintenance or use of the "uninsured motor vehicle".</w:t>
      </w:r>
    </w:p>
    <w:p w14:paraId="58987A6C" w14:textId="77777777" w:rsidR="006E03BF" w:rsidRPr="00122894" w:rsidRDefault="006E03BF" w:rsidP="0016566A">
      <w:pPr>
        <w:pStyle w:val="outlinetxt2"/>
        <w:rPr>
          <w:b w:val="0"/>
        </w:rPr>
      </w:pPr>
      <w:r w:rsidRPr="00122894">
        <w:rPr>
          <w:b w:val="0"/>
        </w:rPr>
        <w:tab/>
      </w:r>
      <w:r w:rsidRPr="00122894">
        <w:t>2.</w:t>
      </w:r>
      <w:r w:rsidRPr="00122894">
        <w:tab/>
      </w:r>
      <w:r w:rsidRPr="00122894">
        <w:rPr>
          <w:b w:val="0"/>
        </w:rPr>
        <w:t xml:space="preserve">With respect to damages resulting from an "accident" with a vehicle described in Paragraph </w:t>
      </w:r>
      <w:r w:rsidRPr="00122894">
        <w:t>b.</w:t>
      </w:r>
      <w:r w:rsidRPr="00122894">
        <w:rPr>
          <w:b w:val="0"/>
        </w:rPr>
        <w:t xml:space="preserve"> of the definition of "uninsured motor vehicle", we will pay under this coverage only if Paragraph </w:t>
      </w:r>
      <w:r w:rsidRPr="00122894">
        <w:t>a.</w:t>
      </w:r>
      <w:r w:rsidRPr="00122894">
        <w:rPr>
          <w:b w:val="0"/>
        </w:rPr>
        <w:t xml:space="preserve"> or </w:t>
      </w:r>
      <w:r w:rsidRPr="00122894">
        <w:t>b.</w:t>
      </w:r>
      <w:r w:rsidRPr="00122894">
        <w:rPr>
          <w:b w:val="0"/>
        </w:rPr>
        <w:t xml:space="preserve"> below applies:</w:t>
      </w:r>
    </w:p>
    <w:p w14:paraId="6C9D547A" w14:textId="77777777" w:rsidR="006E03BF" w:rsidRPr="00122894" w:rsidRDefault="006E03BF" w:rsidP="0016566A">
      <w:pPr>
        <w:pStyle w:val="outlinetxt3"/>
        <w:rPr>
          <w:b w:val="0"/>
        </w:rPr>
      </w:pPr>
      <w:r w:rsidRPr="00122894">
        <w:tab/>
        <w:t>a.</w:t>
      </w:r>
      <w:r w:rsidRPr="00122894">
        <w:tab/>
      </w:r>
      <w:r w:rsidRPr="00122894">
        <w:rPr>
          <w:b w:val="0"/>
        </w:rPr>
        <w:t xml:space="preserve">The limit of any applicable liability policies </w:t>
      </w:r>
      <w:r w:rsidR="00D15D57" w:rsidRPr="00122894">
        <w:rPr>
          <w:b w:val="0"/>
        </w:rPr>
        <w:t xml:space="preserve">has </w:t>
      </w:r>
      <w:r w:rsidRPr="00122894">
        <w:rPr>
          <w:b w:val="0"/>
        </w:rPr>
        <w:t>been exhausted by payment of judgments or settlements; or</w:t>
      </w:r>
    </w:p>
    <w:p w14:paraId="6ABEC4F4" w14:textId="77777777" w:rsidR="006E03BF" w:rsidRPr="00122894" w:rsidRDefault="00AA5908" w:rsidP="0016566A">
      <w:pPr>
        <w:pStyle w:val="outlinetxt3"/>
        <w:rPr>
          <w:b w:val="0"/>
        </w:rPr>
      </w:pPr>
      <w:r w:rsidRPr="00122894">
        <w:br w:type="column"/>
      </w:r>
      <w:r w:rsidR="006E03BF" w:rsidRPr="00122894">
        <w:tab/>
        <w:t>b.</w:t>
      </w:r>
      <w:r w:rsidR="006E03BF" w:rsidRPr="00122894">
        <w:tab/>
      </w:r>
      <w:r w:rsidR="006E03BF" w:rsidRPr="00122894">
        <w:rPr>
          <w:b w:val="0"/>
        </w:rPr>
        <w:t>A tentative settlement has been made between an "insured" and the insurer of the vehicle described in Paragraph</w:t>
      </w:r>
      <w:r w:rsidR="006E03BF" w:rsidRPr="00122894">
        <w:rPr>
          <w:b w:val="0"/>
          <w:bCs/>
        </w:rPr>
        <w:t xml:space="preserve"> </w:t>
      </w:r>
      <w:r w:rsidR="006E03BF" w:rsidRPr="00122894">
        <w:t>b.</w:t>
      </w:r>
      <w:r w:rsidR="006E03BF" w:rsidRPr="00122894">
        <w:rPr>
          <w:b w:val="0"/>
        </w:rPr>
        <w:t xml:space="preserve"> of the definition of "uninsured motor vehicle" and we:</w:t>
      </w:r>
    </w:p>
    <w:p w14:paraId="3396AF90" w14:textId="77777777" w:rsidR="006E03BF" w:rsidRPr="00122894" w:rsidRDefault="006E03BF" w:rsidP="0016566A">
      <w:pPr>
        <w:pStyle w:val="outlinetxt4"/>
        <w:rPr>
          <w:b w:val="0"/>
        </w:rPr>
      </w:pPr>
      <w:r w:rsidRPr="00122894">
        <w:rPr>
          <w:b w:val="0"/>
        </w:rPr>
        <w:tab/>
      </w:r>
      <w:r w:rsidRPr="00122894">
        <w:t>(1)</w:t>
      </w:r>
      <w:r w:rsidRPr="00122894">
        <w:tab/>
      </w:r>
      <w:r w:rsidRPr="00122894">
        <w:rPr>
          <w:b w:val="0"/>
        </w:rPr>
        <w:t>Have been given prompt written notice of such tentative settlement; and</w:t>
      </w:r>
    </w:p>
    <w:p w14:paraId="36DA08DF" w14:textId="77777777" w:rsidR="006E03BF" w:rsidRPr="00122894" w:rsidRDefault="006E03BF" w:rsidP="0016566A">
      <w:pPr>
        <w:pStyle w:val="outlinetxt4"/>
      </w:pPr>
      <w:r w:rsidRPr="00122894">
        <w:rPr>
          <w:b w:val="0"/>
        </w:rPr>
        <w:tab/>
      </w:r>
      <w:r w:rsidRPr="00122894">
        <w:t>(2)</w:t>
      </w:r>
      <w:r w:rsidRPr="00122894">
        <w:tab/>
      </w:r>
      <w:r w:rsidRPr="00122894">
        <w:rPr>
          <w:b w:val="0"/>
        </w:rPr>
        <w:t>Advance payment to the "insured" in an amount equal to the tentative settlement within 30 days after receipt of notification.</w:t>
      </w:r>
    </w:p>
    <w:p w14:paraId="65931984" w14:textId="77777777" w:rsidR="00FA744F" w:rsidRPr="00122894" w:rsidRDefault="006E03BF" w:rsidP="0016566A">
      <w:pPr>
        <w:pStyle w:val="outlinetxt2"/>
        <w:rPr>
          <w:b w:val="0"/>
        </w:rPr>
      </w:pPr>
      <w:r w:rsidRPr="00122894">
        <w:tab/>
        <w:t>3.</w:t>
      </w:r>
      <w:r w:rsidRPr="00122894">
        <w:tab/>
      </w:r>
      <w:r w:rsidRPr="00122894">
        <w:rPr>
          <w:b w:val="0"/>
        </w:rPr>
        <w:t xml:space="preserve">Any judgment for damages arising out of a "suit" brought without our written consent is not binding on us. </w:t>
      </w:r>
    </w:p>
    <w:p w14:paraId="5746DA3B" w14:textId="77777777" w:rsidR="006E03BF" w:rsidRPr="00122894" w:rsidRDefault="006A7F66" w:rsidP="0016566A">
      <w:pPr>
        <w:pStyle w:val="outlinehd1"/>
      </w:pPr>
      <w:r>
        <w:br w:type="page"/>
      </w:r>
      <w:r w:rsidR="00EF64C9" w:rsidRPr="00122894">
        <w:lastRenderedPageBreak/>
        <w:tab/>
      </w:r>
      <w:r w:rsidR="006E03BF" w:rsidRPr="00122894">
        <w:t>B.</w:t>
      </w:r>
      <w:r w:rsidR="006E03BF" w:rsidRPr="00122894">
        <w:tab/>
        <w:t xml:space="preserve">Who Is An Insured </w:t>
      </w:r>
    </w:p>
    <w:p w14:paraId="542EFE3F" w14:textId="77777777" w:rsidR="006E03BF" w:rsidRPr="00122894" w:rsidRDefault="006E03BF" w:rsidP="0016566A">
      <w:pPr>
        <w:pStyle w:val="blocktext2"/>
      </w:pPr>
      <w:r w:rsidRPr="00122894">
        <w:t>If the Named Insured is designated in the Declarations as:</w:t>
      </w:r>
    </w:p>
    <w:p w14:paraId="29DC978C" w14:textId="77777777" w:rsidR="006E03BF" w:rsidRPr="00122894" w:rsidRDefault="006E03BF" w:rsidP="0016566A">
      <w:pPr>
        <w:pStyle w:val="outlinetxt2"/>
      </w:pPr>
      <w:r w:rsidRPr="00122894">
        <w:tab/>
        <w:t>1.</w:t>
      </w:r>
      <w:r w:rsidRPr="00122894">
        <w:rPr>
          <w:b w:val="0"/>
        </w:rPr>
        <w:tab/>
        <w:t>An individual, then the following are "insureds":</w:t>
      </w:r>
    </w:p>
    <w:p w14:paraId="0EAE957A" w14:textId="77777777" w:rsidR="006E03BF" w:rsidRPr="00122894" w:rsidRDefault="006E03BF" w:rsidP="0016566A">
      <w:pPr>
        <w:pStyle w:val="outlinetxt3"/>
        <w:rPr>
          <w:b w:val="0"/>
        </w:rPr>
      </w:pPr>
      <w:r w:rsidRPr="00122894">
        <w:tab/>
        <w:t>a.</w:t>
      </w:r>
      <w:r w:rsidRPr="00122894">
        <w:tab/>
      </w:r>
      <w:r w:rsidRPr="00122894">
        <w:rPr>
          <w:b w:val="0"/>
        </w:rPr>
        <w:t>The Named Insured and any "family members".</w:t>
      </w:r>
    </w:p>
    <w:p w14:paraId="5AA924F6" w14:textId="77777777" w:rsidR="006E03BF" w:rsidRPr="00122894" w:rsidRDefault="006E03BF" w:rsidP="0016566A">
      <w:pPr>
        <w:pStyle w:val="outlinetxt3"/>
        <w:rPr>
          <w:b w:val="0"/>
        </w:rPr>
      </w:pPr>
      <w:r w:rsidRPr="00122894">
        <w:tab/>
        <w:t>b.</w:t>
      </w:r>
      <w:r w:rsidRPr="00122894">
        <w:tab/>
      </w:r>
      <w:r w:rsidRPr="00122894">
        <w:rPr>
          <w:b w:val="0"/>
        </w:rPr>
        <w:t xml:space="preserve">Anyone else "occupying" a covered "auto" or a temporary substitute for a covered "auto". The covered "auto" must be out of service because of its breakdown, repair, servicing, "loss" or destruction. </w:t>
      </w:r>
    </w:p>
    <w:p w14:paraId="25FBE1B0" w14:textId="77777777" w:rsidR="006E03BF" w:rsidRPr="00122894" w:rsidRDefault="006E03BF" w:rsidP="0016566A">
      <w:pPr>
        <w:pStyle w:val="outlinetxt3"/>
        <w:rPr>
          <w:b w:val="0"/>
        </w:rPr>
      </w:pPr>
      <w:r w:rsidRPr="00122894">
        <w:rPr>
          <w:b w:val="0"/>
        </w:rPr>
        <w:tab/>
      </w:r>
      <w:r w:rsidRPr="00122894">
        <w:t>c.</w:t>
      </w:r>
      <w:r w:rsidRPr="00122894">
        <w:rPr>
          <w:b w:val="0"/>
        </w:rPr>
        <w:tab/>
        <w:t>Anyone else "occupying" an "auto" the Named Insured is operating.</w:t>
      </w:r>
    </w:p>
    <w:p w14:paraId="4B0DDB21" w14:textId="77777777" w:rsidR="006E03BF" w:rsidRPr="00122894" w:rsidRDefault="006E03BF" w:rsidP="0016566A">
      <w:pPr>
        <w:pStyle w:val="outlinetxt3"/>
        <w:rPr>
          <w:b w:val="0"/>
        </w:rPr>
      </w:pPr>
      <w:r w:rsidRPr="00122894">
        <w:tab/>
        <w:t>d.</w:t>
      </w:r>
      <w:r w:rsidRPr="00122894">
        <w:tab/>
      </w:r>
      <w:r w:rsidRPr="00122894">
        <w:rPr>
          <w:b w:val="0"/>
        </w:rPr>
        <w:t xml:space="preserve">Anyone for damages he or she is entitled to recover because of "bodily injury" sustained by another "insured". </w:t>
      </w:r>
    </w:p>
    <w:p w14:paraId="6D9C51AF" w14:textId="77777777" w:rsidR="006E03BF" w:rsidRPr="00122894" w:rsidRDefault="006E03BF" w:rsidP="0016566A">
      <w:pPr>
        <w:pStyle w:val="outlinetxt2"/>
        <w:rPr>
          <w:b w:val="0"/>
        </w:rPr>
      </w:pPr>
      <w:r w:rsidRPr="00122894">
        <w:tab/>
        <w:t>2.</w:t>
      </w:r>
      <w:r w:rsidRPr="00122894">
        <w:tab/>
      </w:r>
      <w:r w:rsidRPr="00122894">
        <w:rPr>
          <w:b w:val="0"/>
        </w:rPr>
        <w:t>A partnership, limited liability company, corporation or any other form of organization, then the following are "insureds":</w:t>
      </w:r>
    </w:p>
    <w:p w14:paraId="20F69878" w14:textId="77777777" w:rsidR="006E03BF" w:rsidRPr="00122894" w:rsidRDefault="006E03BF" w:rsidP="0016566A">
      <w:pPr>
        <w:pStyle w:val="outlinetxt3"/>
        <w:rPr>
          <w:b w:val="0"/>
        </w:rPr>
      </w:pPr>
      <w:r w:rsidRPr="00122894">
        <w:tab/>
        <w:t>a.</w:t>
      </w:r>
      <w:r w:rsidRPr="00122894">
        <w:tab/>
      </w:r>
      <w:r w:rsidRPr="00122894">
        <w:rPr>
          <w:b w:val="0"/>
        </w:rPr>
        <w:t xml:space="preserve">Anyone "occupying" a covered "auto" or a temporary substitute for a covered "auto". The covered "auto" must be out of service because of its breakdown, repair, servicing, "loss" or destruction. </w:t>
      </w:r>
    </w:p>
    <w:p w14:paraId="2F43EAAB" w14:textId="77777777" w:rsidR="006E03BF" w:rsidRPr="00122894" w:rsidRDefault="006E03BF" w:rsidP="0016566A">
      <w:pPr>
        <w:pStyle w:val="outlinetxt3"/>
        <w:rPr>
          <w:b w:val="0"/>
        </w:rPr>
      </w:pPr>
      <w:r w:rsidRPr="00122894">
        <w:tab/>
        <w:t>b.</w:t>
      </w:r>
      <w:r w:rsidRPr="00122894">
        <w:tab/>
      </w:r>
      <w:r w:rsidRPr="00122894">
        <w:rPr>
          <w:b w:val="0"/>
        </w:rPr>
        <w:t xml:space="preserve">Anyone for damages he or she is entitled to recover because of "bodily injury" sustained by another "insured". </w:t>
      </w:r>
    </w:p>
    <w:p w14:paraId="5B8E6900" w14:textId="77777777" w:rsidR="006E03BF" w:rsidRPr="00122894" w:rsidRDefault="006E03BF" w:rsidP="0016566A">
      <w:pPr>
        <w:pStyle w:val="outlinehd1"/>
      </w:pPr>
      <w:r w:rsidRPr="00122894">
        <w:tab/>
        <w:t>C.</w:t>
      </w:r>
      <w:r w:rsidRPr="00122894">
        <w:tab/>
        <w:t xml:space="preserve">Exclusions </w:t>
      </w:r>
    </w:p>
    <w:p w14:paraId="015F1EC3" w14:textId="77777777" w:rsidR="006E03BF" w:rsidRPr="00122894" w:rsidRDefault="006E03BF" w:rsidP="0016566A">
      <w:pPr>
        <w:pStyle w:val="blocktext2"/>
      </w:pPr>
      <w:r w:rsidRPr="00122894">
        <w:t xml:space="preserve">This insurance does not apply to any of the following: </w:t>
      </w:r>
    </w:p>
    <w:p w14:paraId="392BD8AF" w14:textId="77777777" w:rsidR="006E03BF" w:rsidRPr="00122894" w:rsidRDefault="006E03BF" w:rsidP="0016566A">
      <w:pPr>
        <w:pStyle w:val="outlinetxt2"/>
        <w:rPr>
          <w:b w:val="0"/>
          <w:bCs/>
        </w:rPr>
      </w:pPr>
      <w:r w:rsidRPr="00122894">
        <w:tab/>
        <w:t>1.</w:t>
      </w:r>
      <w:r w:rsidRPr="00122894">
        <w:tab/>
      </w:r>
      <w:r w:rsidRPr="00122894">
        <w:rPr>
          <w:b w:val="0"/>
        </w:rPr>
        <w:t xml:space="preserve">Any claim settled without our consent. </w:t>
      </w:r>
      <w:r w:rsidRPr="00122894">
        <w:rPr>
          <w:b w:val="0"/>
          <w:bCs/>
        </w:rPr>
        <w:t xml:space="preserve">However, this exclusion does not apply to a settlement made with the insurer of a vehicle described in Paragraph </w:t>
      </w:r>
      <w:r w:rsidRPr="00122894">
        <w:t>b.</w:t>
      </w:r>
      <w:r w:rsidRPr="00122894">
        <w:rPr>
          <w:b w:val="0"/>
          <w:bCs/>
        </w:rPr>
        <w:t xml:space="preserve"> of the definition of "uninsured motor vehicle" in accordance with the procedure described in Paragraph </w:t>
      </w:r>
      <w:r w:rsidRPr="00122894">
        <w:t>A.2.b.</w:t>
      </w:r>
    </w:p>
    <w:p w14:paraId="6224941B" w14:textId="77777777" w:rsidR="00FA744F" w:rsidRPr="00122894" w:rsidRDefault="006E03BF" w:rsidP="0016566A">
      <w:pPr>
        <w:pStyle w:val="outlinetxt2"/>
        <w:rPr>
          <w:b w:val="0"/>
        </w:rPr>
      </w:pPr>
      <w:r w:rsidRPr="00122894">
        <w:rPr>
          <w:b w:val="0"/>
        </w:rPr>
        <w:tab/>
      </w:r>
      <w:r w:rsidRPr="00122894">
        <w:t>2.</w:t>
      </w:r>
      <w:r w:rsidRPr="00122894">
        <w:rPr>
          <w:b w:val="0"/>
        </w:rPr>
        <w:tab/>
        <w:t xml:space="preserve">The direct or indirect benefit of any insurer or self-insurer under any workers' compensation, disability benefits or similar law. </w:t>
      </w:r>
    </w:p>
    <w:p w14:paraId="3052AFA5" w14:textId="77777777" w:rsidR="006E03BF" w:rsidRPr="00122894" w:rsidRDefault="006E03BF" w:rsidP="0016566A">
      <w:pPr>
        <w:pStyle w:val="outlinetxt2"/>
        <w:rPr>
          <w:b w:val="0"/>
        </w:rPr>
      </w:pPr>
      <w:r w:rsidRPr="00122894">
        <w:tab/>
        <w:t>3.</w:t>
      </w:r>
      <w:r w:rsidRPr="00122894">
        <w:tab/>
      </w:r>
      <w:r w:rsidRPr="00122894">
        <w:rPr>
          <w:b w:val="0"/>
        </w:rPr>
        <w:t xml:space="preserve">"Bodily injury" sustained by: </w:t>
      </w:r>
    </w:p>
    <w:p w14:paraId="6F290CA1" w14:textId="77777777" w:rsidR="006E03BF" w:rsidRPr="00122894" w:rsidRDefault="006E03BF" w:rsidP="0016566A">
      <w:pPr>
        <w:pStyle w:val="outlinetxt3"/>
        <w:rPr>
          <w:b w:val="0"/>
        </w:rPr>
      </w:pPr>
      <w:r w:rsidRPr="00122894">
        <w:tab/>
        <w:t>a.</w:t>
      </w:r>
      <w:r w:rsidRPr="00122894">
        <w:tab/>
      </w:r>
      <w:r w:rsidRPr="00122894">
        <w:rPr>
          <w:b w:val="0"/>
        </w:rPr>
        <w:t xml:space="preserve">An individual Named Insured while "occupying" or when struck by any vehicle owned by that Named Insured that is not a covered "auto" for Uninsured Motorists Coverage under this </w:t>
      </w:r>
      <w:r w:rsidR="00310371">
        <w:rPr>
          <w:b w:val="0"/>
        </w:rPr>
        <w:t>C</w:t>
      </w:r>
      <w:r w:rsidRPr="00122894">
        <w:rPr>
          <w:b w:val="0"/>
        </w:rPr>
        <w:t xml:space="preserve">overage </w:t>
      </w:r>
      <w:r w:rsidR="00310371">
        <w:rPr>
          <w:b w:val="0"/>
        </w:rPr>
        <w:t>F</w:t>
      </w:r>
      <w:r w:rsidRPr="00122894">
        <w:rPr>
          <w:b w:val="0"/>
        </w:rPr>
        <w:t>orm;</w:t>
      </w:r>
    </w:p>
    <w:p w14:paraId="14D66577" w14:textId="77777777" w:rsidR="006E03BF" w:rsidRPr="00122894" w:rsidRDefault="006E03BF" w:rsidP="0016566A">
      <w:pPr>
        <w:pStyle w:val="outlinetxt3"/>
        <w:rPr>
          <w:b w:val="0"/>
        </w:rPr>
      </w:pPr>
      <w:r w:rsidRPr="00122894">
        <w:tab/>
        <w:t>b.</w:t>
      </w:r>
      <w:r w:rsidRPr="00122894">
        <w:tab/>
      </w:r>
      <w:r w:rsidRPr="00122894">
        <w:rPr>
          <w:b w:val="0"/>
        </w:rPr>
        <w:t xml:space="preserve">Any "family member" while "occupying" or when struck by any vehicle owned by that "family member" that is not a covered "auto" for Uninsured Motorists Coverage under this </w:t>
      </w:r>
      <w:r w:rsidR="00310371">
        <w:rPr>
          <w:b w:val="0"/>
        </w:rPr>
        <w:t>C</w:t>
      </w:r>
      <w:r w:rsidRPr="00122894">
        <w:rPr>
          <w:b w:val="0"/>
        </w:rPr>
        <w:t xml:space="preserve">overage </w:t>
      </w:r>
      <w:r w:rsidR="00310371">
        <w:rPr>
          <w:b w:val="0"/>
        </w:rPr>
        <w:t>F</w:t>
      </w:r>
      <w:r w:rsidRPr="00122894">
        <w:rPr>
          <w:b w:val="0"/>
        </w:rPr>
        <w:t xml:space="preserve">orm; or </w:t>
      </w:r>
    </w:p>
    <w:p w14:paraId="7FFF4C23" w14:textId="77777777" w:rsidR="006E03BF" w:rsidRPr="00122894" w:rsidRDefault="006A7F66" w:rsidP="0016566A">
      <w:pPr>
        <w:pStyle w:val="outlinetxt3"/>
        <w:rPr>
          <w:b w:val="0"/>
        </w:rPr>
      </w:pPr>
      <w:r>
        <w:br w:type="column"/>
      </w:r>
      <w:r w:rsidR="006E03BF" w:rsidRPr="00122894">
        <w:tab/>
        <w:t>c.</w:t>
      </w:r>
      <w:r w:rsidR="006E03BF" w:rsidRPr="00122894">
        <w:tab/>
      </w:r>
      <w:r w:rsidR="006E03BF" w:rsidRPr="00122894">
        <w:rPr>
          <w:b w:val="0"/>
        </w:rPr>
        <w:t xml:space="preserve">Any "family member" while "occupying" or when struck by any vehicle owned by an individual Named Insured that is insured for Uninsured Motorists Coverage on a primary basis under any other </w:t>
      </w:r>
      <w:r w:rsidR="00310371">
        <w:rPr>
          <w:b w:val="0"/>
        </w:rPr>
        <w:t>C</w:t>
      </w:r>
      <w:r w:rsidR="006E03BF" w:rsidRPr="00122894">
        <w:rPr>
          <w:b w:val="0"/>
        </w:rPr>
        <w:t xml:space="preserve">overage </w:t>
      </w:r>
      <w:r w:rsidR="00310371">
        <w:rPr>
          <w:b w:val="0"/>
        </w:rPr>
        <w:t>F</w:t>
      </w:r>
      <w:r w:rsidR="006E03BF" w:rsidRPr="00122894">
        <w:rPr>
          <w:b w:val="0"/>
        </w:rPr>
        <w:t xml:space="preserve">orm or policy. </w:t>
      </w:r>
    </w:p>
    <w:p w14:paraId="0018C69E" w14:textId="77777777" w:rsidR="006E03BF" w:rsidRPr="00122894" w:rsidRDefault="006E03BF" w:rsidP="0016566A">
      <w:pPr>
        <w:pStyle w:val="outlinetxt2"/>
        <w:rPr>
          <w:b w:val="0"/>
        </w:rPr>
      </w:pPr>
      <w:r w:rsidRPr="00122894">
        <w:tab/>
        <w:t>4.</w:t>
      </w:r>
      <w:r w:rsidRPr="00122894">
        <w:tab/>
      </w:r>
      <w:r w:rsidRPr="00122894">
        <w:rPr>
          <w:b w:val="0"/>
        </w:rPr>
        <w:t xml:space="preserve">Anyone using a vehicle without a reasonable belief that the person is entitled to do so. </w:t>
      </w:r>
    </w:p>
    <w:p w14:paraId="51883E17" w14:textId="77777777" w:rsidR="006E03BF" w:rsidRPr="00122894" w:rsidRDefault="006E03BF" w:rsidP="0016566A">
      <w:pPr>
        <w:pStyle w:val="outlinetxt2"/>
        <w:rPr>
          <w:b w:val="0"/>
        </w:rPr>
      </w:pPr>
      <w:r w:rsidRPr="00122894">
        <w:tab/>
        <w:t>5.</w:t>
      </w:r>
      <w:r w:rsidRPr="00122894">
        <w:tab/>
      </w:r>
      <w:r w:rsidRPr="00122894">
        <w:rPr>
          <w:b w:val="0"/>
        </w:rPr>
        <w:t xml:space="preserve">Punitive or exemplary damages. </w:t>
      </w:r>
    </w:p>
    <w:p w14:paraId="72C2D604" w14:textId="77777777" w:rsidR="006E03BF" w:rsidRPr="00122894" w:rsidRDefault="006E03BF" w:rsidP="0016566A">
      <w:pPr>
        <w:pStyle w:val="outlinetxt2"/>
        <w:rPr>
          <w:b w:val="0"/>
        </w:rPr>
      </w:pPr>
      <w:r w:rsidRPr="00122894">
        <w:tab/>
        <w:t>6.</w:t>
      </w:r>
      <w:r w:rsidRPr="00122894">
        <w:tab/>
      </w:r>
      <w:r w:rsidRPr="00122894">
        <w:rPr>
          <w:b w:val="0"/>
        </w:rPr>
        <w:t>"Bodily injury" arising directly or indirectly out of:</w:t>
      </w:r>
    </w:p>
    <w:p w14:paraId="379940E1" w14:textId="77777777" w:rsidR="006E03BF" w:rsidRPr="00122894" w:rsidRDefault="006E03BF" w:rsidP="0016566A">
      <w:pPr>
        <w:pStyle w:val="outlinetxt3"/>
      </w:pPr>
      <w:r w:rsidRPr="00122894">
        <w:tab/>
        <w:t>a.</w:t>
      </w:r>
      <w:r w:rsidRPr="00122894">
        <w:tab/>
      </w:r>
      <w:r w:rsidRPr="00122894">
        <w:rPr>
          <w:b w:val="0"/>
        </w:rPr>
        <w:t>War, including undeclared or civil war;</w:t>
      </w:r>
    </w:p>
    <w:p w14:paraId="0D5AC119" w14:textId="77777777" w:rsidR="006E03BF" w:rsidRPr="00122894" w:rsidRDefault="006E03BF" w:rsidP="0016566A">
      <w:pPr>
        <w:pStyle w:val="outlinetxt3"/>
        <w:rPr>
          <w:b w:val="0"/>
        </w:rPr>
      </w:pPr>
      <w:r w:rsidRPr="00122894">
        <w:tab/>
        <w:t>b.</w:t>
      </w:r>
      <w:r w:rsidRPr="00122894">
        <w:tab/>
      </w:r>
      <w:r w:rsidRPr="00122894">
        <w:rPr>
          <w:b w:val="0"/>
        </w:rPr>
        <w:t>Warlike action by a military force, including action in hindering or defending against an actual or expected attack, by any government, sovereign or other authority using military personnel or other agents; or</w:t>
      </w:r>
    </w:p>
    <w:p w14:paraId="6DAE88E3" w14:textId="77777777" w:rsidR="006E03BF" w:rsidRPr="00122894" w:rsidRDefault="006E03BF" w:rsidP="0016566A">
      <w:pPr>
        <w:pStyle w:val="outlinetxt3"/>
      </w:pPr>
      <w:r w:rsidRPr="00122894">
        <w:tab/>
        <w:t>c.</w:t>
      </w:r>
      <w:r w:rsidRPr="00122894">
        <w:tab/>
      </w:r>
      <w:r w:rsidRPr="00122894">
        <w:rPr>
          <w:b w:val="0"/>
        </w:rPr>
        <w:t>Insurrection, rebellion, revolution, usurped power, or action taken by governmental authority in hindering or defending against any of these.</w:t>
      </w:r>
    </w:p>
    <w:p w14:paraId="5BC65E21" w14:textId="77777777" w:rsidR="006E03BF" w:rsidRPr="00122894" w:rsidRDefault="006E03BF" w:rsidP="0016566A">
      <w:pPr>
        <w:pStyle w:val="outlinehd1"/>
      </w:pPr>
      <w:r w:rsidRPr="00122894">
        <w:tab/>
        <w:t>D.</w:t>
      </w:r>
      <w:r w:rsidRPr="00122894">
        <w:tab/>
        <w:t xml:space="preserve">Limit Of Insurance </w:t>
      </w:r>
    </w:p>
    <w:p w14:paraId="641606F5" w14:textId="77777777" w:rsidR="00FA744F" w:rsidRPr="00122894" w:rsidRDefault="006E03BF" w:rsidP="0016566A">
      <w:pPr>
        <w:pStyle w:val="outlinetxt2"/>
        <w:rPr>
          <w:b w:val="0"/>
        </w:rPr>
      </w:pPr>
      <w:r w:rsidRPr="00122894">
        <w:tab/>
        <w:t>1.</w:t>
      </w:r>
      <w:r w:rsidRPr="00122894">
        <w:tab/>
      </w:r>
      <w:r w:rsidRPr="00122894">
        <w:rPr>
          <w:b w:val="0"/>
        </w:rPr>
        <w:t xml:space="preserve">Regardless of the number of covered "autos", "insureds", premiums paid, claims made or vehicles involved in the "accident", the most we will pay for all damages resulting from any one "accident" is the Limit </w:t>
      </w:r>
      <w:r w:rsidR="00ED067C" w:rsidRPr="00122894">
        <w:rPr>
          <w:b w:val="0"/>
        </w:rPr>
        <w:t xml:space="preserve">Of </w:t>
      </w:r>
      <w:r w:rsidRPr="00122894">
        <w:rPr>
          <w:b w:val="0"/>
        </w:rPr>
        <w:t xml:space="preserve">Insurance for Uninsured Motorists Coverage shown in the Schedule or Declarations. </w:t>
      </w:r>
    </w:p>
    <w:p w14:paraId="3C15BF38" w14:textId="77777777" w:rsidR="00495C5D" w:rsidRPr="00122894" w:rsidRDefault="00D64F32" w:rsidP="0016566A">
      <w:pPr>
        <w:pStyle w:val="outlinetxt2"/>
      </w:pPr>
      <w:r w:rsidRPr="00122894">
        <w:tab/>
        <w:t>2.</w:t>
      </w:r>
      <w:r w:rsidRPr="00122894">
        <w:tab/>
      </w:r>
      <w:r w:rsidR="00495C5D" w:rsidRPr="00122894">
        <w:rPr>
          <w:b w:val="0"/>
        </w:rPr>
        <w:t xml:space="preserve">We will provide primary insurance for a vehicle </w:t>
      </w:r>
      <w:r w:rsidR="00F657EF" w:rsidRPr="00122894">
        <w:rPr>
          <w:b w:val="0"/>
        </w:rPr>
        <w:t>that</w:t>
      </w:r>
      <w:r w:rsidR="00495C5D" w:rsidRPr="00122894">
        <w:rPr>
          <w:b w:val="0"/>
        </w:rPr>
        <w:t xml:space="preserve"> you do not own if such vehicle is owned by a self-insurer as qualified under the Oregon Financial Responsibility Law.</w:t>
      </w:r>
    </w:p>
    <w:p w14:paraId="2955957F" w14:textId="77777777" w:rsidR="006E03BF" w:rsidRPr="00122894" w:rsidRDefault="006E03BF" w:rsidP="0016566A">
      <w:pPr>
        <w:pStyle w:val="outlinetxt2"/>
        <w:rPr>
          <w:b w:val="0"/>
        </w:rPr>
      </w:pPr>
      <w:r w:rsidRPr="00122894">
        <w:tab/>
      </w:r>
      <w:r w:rsidR="00071E18">
        <w:t>3</w:t>
      </w:r>
      <w:r w:rsidRPr="00122894">
        <w:t>.</w:t>
      </w:r>
      <w:r w:rsidRPr="00122894">
        <w:tab/>
      </w:r>
      <w:r w:rsidRPr="00122894">
        <w:rPr>
          <w:b w:val="0"/>
        </w:rPr>
        <w:t xml:space="preserve">No one will be entitled to receive duplicate payments for the same elements of "loss" under this </w:t>
      </w:r>
      <w:r w:rsidR="00310371">
        <w:rPr>
          <w:b w:val="0"/>
        </w:rPr>
        <w:t>C</w:t>
      </w:r>
      <w:r w:rsidRPr="00122894">
        <w:rPr>
          <w:b w:val="0"/>
        </w:rPr>
        <w:t xml:space="preserve">overage </w:t>
      </w:r>
      <w:r w:rsidR="00310371">
        <w:rPr>
          <w:b w:val="0"/>
        </w:rPr>
        <w:t>F</w:t>
      </w:r>
      <w:r w:rsidRPr="00122894">
        <w:rPr>
          <w:b w:val="0"/>
        </w:rPr>
        <w:t xml:space="preserve">orm and any Liability Coverage </w:t>
      </w:r>
      <w:r w:rsidR="00F657EF" w:rsidRPr="00122894">
        <w:rPr>
          <w:b w:val="0"/>
        </w:rPr>
        <w:t>f</w:t>
      </w:r>
      <w:r w:rsidRPr="00122894">
        <w:rPr>
          <w:b w:val="0"/>
        </w:rPr>
        <w:t xml:space="preserve">orm, Medical Payments Coverage </w:t>
      </w:r>
      <w:r w:rsidR="00F657EF" w:rsidRPr="00122894">
        <w:rPr>
          <w:b w:val="0"/>
        </w:rPr>
        <w:t>e</w:t>
      </w:r>
      <w:r w:rsidRPr="00122894">
        <w:rPr>
          <w:b w:val="0"/>
        </w:rPr>
        <w:t xml:space="preserve">ndorsement or Personal Injury Protection Coverage </w:t>
      </w:r>
      <w:r w:rsidR="00F657EF" w:rsidRPr="00122894">
        <w:rPr>
          <w:b w:val="0"/>
        </w:rPr>
        <w:t>e</w:t>
      </w:r>
      <w:r w:rsidRPr="00122894">
        <w:rPr>
          <w:b w:val="0"/>
        </w:rPr>
        <w:t xml:space="preserve">ndorsement attached to this Coverage Part. </w:t>
      </w:r>
    </w:p>
    <w:p w14:paraId="5354EDEC" w14:textId="77777777" w:rsidR="006E03BF" w:rsidRPr="00122894" w:rsidRDefault="006E03BF" w:rsidP="0016566A">
      <w:pPr>
        <w:pStyle w:val="blocktext3"/>
      </w:pPr>
      <w:r w:rsidRPr="00122894">
        <w:t xml:space="preserve">We will not make a duplicate payment under this </w:t>
      </w:r>
      <w:r w:rsidR="00F657EF" w:rsidRPr="00122894">
        <w:t>c</w:t>
      </w:r>
      <w:r w:rsidRPr="00122894">
        <w:t xml:space="preserve">overage for any element of "loss" for which payment has been made by or for anyone who is legally responsible. </w:t>
      </w:r>
    </w:p>
    <w:p w14:paraId="7C3846D4" w14:textId="77777777" w:rsidR="00FA744F" w:rsidRPr="00122894" w:rsidRDefault="006E03BF" w:rsidP="0016566A">
      <w:pPr>
        <w:pStyle w:val="blocktext3"/>
      </w:pPr>
      <w:r w:rsidRPr="00122894">
        <w:t>We will not pay for any element of "loss" if a person is entitled to receive payment for the same element of "loss" under any workers' compensation, disability benefits or similar law.</w:t>
      </w:r>
    </w:p>
    <w:p w14:paraId="160239E4" w14:textId="77777777" w:rsidR="006E03BF" w:rsidRPr="00122894" w:rsidRDefault="00AA5908" w:rsidP="0016566A">
      <w:pPr>
        <w:pStyle w:val="outlinehd1"/>
      </w:pPr>
      <w:r w:rsidRPr="00122894">
        <w:br w:type="page"/>
      </w:r>
      <w:r w:rsidR="00EF64C9" w:rsidRPr="00122894">
        <w:lastRenderedPageBreak/>
        <w:tab/>
      </w:r>
      <w:r w:rsidR="006E03BF" w:rsidRPr="00122894">
        <w:t>E.</w:t>
      </w:r>
      <w:r w:rsidR="006E03BF" w:rsidRPr="00122894">
        <w:tab/>
        <w:t xml:space="preserve">Changes In Conditions </w:t>
      </w:r>
    </w:p>
    <w:p w14:paraId="6E739181" w14:textId="77777777" w:rsidR="006E03BF" w:rsidRPr="00122894" w:rsidRDefault="006E03BF" w:rsidP="0016566A">
      <w:pPr>
        <w:pStyle w:val="blocktext2"/>
      </w:pPr>
      <w:r w:rsidRPr="00122894">
        <w:t xml:space="preserve">The </w:t>
      </w:r>
      <w:r w:rsidR="00310371">
        <w:t>C</w:t>
      </w:r>
      <w:r w:rsidRPr="00122894">
        <w:t>onditions are changed for Uninsured Motorists Coverage as follows:</w:t>
      </w:r>
    </w:p>
    <w:p w14:paraId="62A1EC1C" w14:textId="77777777" w:rsidR="006E03BF" w:rsidRPr="00122894" w:rsidRDefault="006E03BF" w:rsidP="0016566A">
      <w:pPr>
        <w:pStyle w:val="outlinetxt2"/>
        <w:rPr>
          <w:b w:val="0"/>
        </w:rPr>
      </w:pPr>
      <w:r w:rsidRPr="00122894">
        <w:tab/>
        <w:t>1.</w:t>
      </w:r>
      <w:r w:rsidRPr="00122894">
        <w:tab/>
        <w:t>Other Insurance</w:t>
      </w:r>
      <w:r w:rsidRPr="00122894">
        <w:rPr>
          <w:b w:val="0"/>
        </w:rPr>
        <w:t xml:space="preserve"> in the </w:t>
      </w:r>
      <w:r w:rsidR="00115C5A">
        <w:rPr>
          <w:b w:val="0"/>
        </w:rPr>
        <w:t xml:space="preserve">Auto Dealers and </w:t>
      </w:r>
      <w:r w:rsidRPr="00122894">
        <w:rPr>
          <w:b w:val="0"/>
        </w:rPr>
        <w:t xml:space="preserve">Business Auto Coverage Forms and </w:t>
      </w:r>
      <w:r w:rsidRPr="00122894">
        <w:t>Other Insurance – Primary And Excess Insurance Provisions</w:t>
      </w:r>
      <w:r w:rsidR="003C2DE3">
        <w:rPr>
          <w:b w:val="0"/>
        </w:rPr>
        <w:t xml:space="preserve"> in the </w:t>
      </w:r>
      <w:r w:rsidRPr="00122894">
        <w:rPr>
          <w:b w:val="0"/>
        </w:rPr>
        <w:t xml:space="preserve">Motor Carrier Coverage Form are replaced by the following: </w:t>
      </w:r>
    </w:p>
    <w:p w14:paraId="78EBDDE3" w14:textId="77777777" w:rsidR="006E03BF" w:rsidRPr="00122894" w:rsidRDefault="006E03BF" w:rsidP="0016566A">
      <w:pPr>
        <w:pStyle w:val="blocktext3"/>
      </w:pPr>
      <w:r w:rsidRPr="00122894">
        <w:t xml:space="preserve">If there is other applicable insurance available under one or more policies or provisions of coverage: </w:t>
      </w:r>
    </w:p>
    <w:p w14:paraId="0BAC4701" w14:textId="77777777" w:rsidR="006E03BF" w:rsidRPr="00122894" w:rsidRDefault="006E03BF" w:rsidP="0016566A">
      <w:pPr>
        <w:pStyle w:val="outlinetxt3"/>
        <w:rPr>
          <w:b w:val="0"/>
        </w:rPr>
      </w:pPr>
      <w:r w:rsidRPr="00122894">
        <w:tab/>
      </w:r>
      <w:r w:rsidR="00071E18">
        <w:t>a</w:t>
      </w:r>
      <w:r w:rsidRPr="00122894">
        <w:t>.</w:t>
      </w:r>
      <w:r w:rsidRPr="00122894">
        <w:tab/>
      </w:r>
      <w:r w:rsidRPr="00122894">
        <w:rPr>
          <w:b w:val="0"/>
        </w:rPr>
        <w:t xml:space="preserve">Any insurance we provide with respect to a vehicle the Named Insured does not own shall be excess over any other collectible uninsured motorists insurance providing coverage on a primary basis. </w:t>
      </w:r>
    </w:p>
    <w:p w14:paraId="6B2C9673" w14:textId="77777777" w:rsidR="00BB42F7" w:rsidRPr="00122894" w:rsidRDefault="00D97DB2" w:rsidP="0016566A">
      <w:pPr>
        <w:pStyle w:val="outlinetxt3"/>
      </w:pPr>
      <w:r w:rsidRPr="00122894">
        <w:rPr>
          <w:b w:val="0"/>
        </w:rPr>
        <w:tab/>
      </w:r>
      <w:r w:rsidR="00071E18">
        <w:t>b</w:t>
      </w:r>
      <w:r w:rsidR="00905692" w:rsidRPr="00122894">
        <w:t>.</w:t>
      </w:r>
      <w:r w:rsidR="00905692" w:rsidRPr="00122894">
        <w:rPr>
          <w:b w:val="0"/>
        </w:rPr>
        <w:tab/>
      </w:r>
      <w:r w:rsidR="00FC6405" w:rsidRPr="00122894">
        <w:rPr>
          <w:b w:val="0"/>
        </w:rPr>
        <w:t>When coverage provided under a certificate of self-insurance is available, any motor vehicle liability insurance or uninsured motorists coverage we provide will be on a primary basis unless otherwise agreed to by the self-insurer.</w:t>
      </w:r>
    </w:p>
    <w:p w14:paraId="2894B69C" w14:textId="77777777" w:rsidR="006E03BF" w:rsidRPr="000D6FD0" w:rsidRDefault="00BB42F7" w:rsidP="0016566A">
      <w:pPr>
        <w:pStyle w:val="outlinetxt3"/>
        <w:rPr>
          <w:b w:val="0"/>
        </w:rPr>
      </w:pPr>
      <w:r w:rsidRPr="00122894">
        <w:tab/>
      </w:r>
      <w:r w:rsidR="00F27051">
        <w:t>c</w:t>
      </w:r>
      <w:r w:rsidR="006E03BF" w:rsidRPr="000D6FD0">
        <w:t>.</w:t>
      </w:r>
      <w:r w:rsidR="006E03BF" w:rsidRPr="000D6FD0">
        <w:tab/>
      </w:r>
      <w:r w:rsidR="006E03BF" w:rsidRPr="000D6FD0">
        <w:rPr>
          <w:b w:val="0"/>
        </w:rPr>
        <w:t xml:space="preserve">If the coverage under this </w:t>
      </w:r>
      <w:r w:rsidR="00310371" w:rsidRPr="000D6FD0">
        <w:rPr>
          <w:b w:val="0"/>
        </w:rPr>
        <w:t>C</w:t>
      </w:r>
      <w:r w:rsidR="006E03BF" w:rsidRPr="000D6FD0">
        <w:rPr>
          <w:b w:val="0"/>
        </w:rPr>
        <w:t xml:space="preserve">overage </w:t>
      </w:r>
      <w:r w:rsidR="00310371" w:rsidRPr="000D6FD0">
        <w:rPr>
          <w:b w:val="0"/>
        </w:rPr>
        <w:t>F</w:t>
      </w:r>
      <w:r w:rsidR="006E03BF" w:rsidRPr="000D6FD0">
        <w:rPr>
          <w:b w:val="0"/>
        </w:rPr>
        <w:t xml:space="preserve">orm is provided: </w:t>
      </w:r>
    </w:p>
    <w:p w14:paraId="6C2E49D3" w14:textId="77777777" w:rsidR="006E03BF" w:rsidRPr="000D6FD0" w:rsidRDefault="006E03BF" w:rsidP="0016566A">
      <w:pPr>
        <w:pStyle w:val="outlinetxt4"/>
        <w:rPr>
          <w:b w:val="0"/>
        </w:rPr>
      </w:pPr>
      <w:r w:rsidRPr="000D6FD0">
        <w:tab/>
        <w:t>(1)</w:t>
      </w:r>
      <w:r w:rsidRPr="000D6FD0">
        <w:tab/>
      </w:r>
      <w:r w:rsidRPr="000D6FD0">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46D3049C" w14:textId="77777777" w:rsidR="006E03BF" w:rsidRPr="00122894" w:rsidRDefault="006E03BF" w:rsidP="0016566A">
      <w:pPr>
        <w:pStyle w:val="outlinetxt4"/>
        <w:rPr>
          <w:b w:val="0"/>
        </w:rPr>
      </w:pPr>
      <w:r w:rsidRPr="000D6FD0">
        <w:tab/>
        <w:t>(2)</w:t>
      </w:r>
      <w:r w:rsidRPr="000D6FD0">
        <w:tab/>
      </w:r>
      <w:r w:rsidRPr="000D6FD0">
        <w:rPr>
          <w:b w:val="0"/>
        </w:rPr>
        <w:t>On an excess basis, we will pay only our share of the loss that must be paid under insurance providing coverage on an excess basis. Our share is the proportion that our limit of liability bears to the total of all applicable limits of liability for coverage on an excess basis.</w:t>
      </w:r>
      <w:r w:rsidRPr="00122894">
        <w:rPr>
          <w:b w:val="0"/>
        </w:rPr>
        <w:t xml:space="preserve"> </w:t>
      </w:r>
    </w:p>
    <w:p w14:paraId="2864B050" w14:textId="77777777" w:rsidR="006E03BF" w:rsidRPr="00122894" w:rsidRDefault="006E03BF" w:rsidP="0016566A">
      <w:pPr>
        <w:pStyle w:val="outlinetxt2"/>
        <w:rPr>
          <w:b w:val="0"/>
        </w:rPr>
      </w:pPr>
      <w:r w:rsidRPr="00122894">
        <w:rPr>
          <w:b w:val="0"/>
        </w:rPr>
        <w:tab/>
      </w:r>
      <w:r w:rsidRPr="00122894">
        <w:t>2.</w:t>
      </w:r>
      <w:r w:rsidRPr="00122894">
        <w:rPr>
          <w:b w:val="0"/>
        </w:rPr>
        <w:tab/>
      </w:r>
      <w:r w:rsidRPr="00122894">
        <w:t xml:space="preserve">Duties In The Event Of Accident, Claim, Suit Or Loss </w:t>
      </w:r>
      <w:r w:rsidR="00115C5A">
        <w:rPr>
          <w:b w:val="0"/>
        </w:rPr>
        <w:t>in the Business Auto and Motor Carr</w:t>
      </w:r>
      <w:r w:rsidR="00115C5A">
        <w:rPr>
          <w:b w:val="0"/>
        </w:rPr>
        <w:t>i</w:t>
      </w:r>
      <w:r w:rsidR="00115C5A">
        <w:rPr>
          <w:b w:val="0"/>
        </w:rPr>
        <w:t xml:space="preserve">er Coverage Forms and </w:t>
      </w:r>
      <w:r w:rsidR="00115C5A" w:rsidRPr="00221F2F">
        <w:t>Duties In The Event Of Accident, Claim, Offense, Suit, Loss Or Acts, Errors Or Omissions</w:t>
      </w:r>
      <w:r w:rsidR="00115C5A">
        <w:rPr>
          <w:b w:val="0"/>
        </w:rPr>
        <w:t xml:space="preserve"> in the Auto Dea</w:t>
      </w:r>
      <w:r w:rsidR="00115C5A">
        <w:rPr>
          <w:b w:val="0"/>
        </w:rPr>
        <w:t>l</w:t>
      </w:r>
      <w:r w:rsidR="00115C5A">
        <w:rPr>
          <w:b w:val="0"/>
        </w:rPr>
        <w:t xml:space="preserve">ers Coverage Form are </w:t>
      </w:r>
      <w:r w:rsidRPr="00122894">
        <w:rPr>
          <w:b w:val="0"/>
        </w:rPr>
        <w:t xml:space="preserve">changed by adding the following: </w:t>
      </w:r>
    </w:p>
    <w:p w14:paraId="39CCA629" w14:textId="77777777" w:rsidR="006E03BF" w:rsidRPr="00122894" w:rsidRDefault="006E03BF" w:rsidP="0016566A">
      <w:pPr>
        <w:pStyle w:val="outlinetxt3"/>
        <w:rPr>
          <w:b w:val="0"/>
        </w:rPr>
      </w:pPr>
      <w:r w:rsidRPr="00122894">
        <w:tab/>
        <w:t>a.</w:t>
      </w:r>
      <w:r w:rsidRPr="00122894">
        <w:tab/>
      </w:r>
      <w:r w:rsidRPr="00122894">
        <w:rPr>
          <w:b w:val="0"/>
        </w:rPr>
        <w:t xml:space="preserve">If a "stolen vehicle" or a hit-and-run or phantom vehicle is involved, the Named Insured or someone on that Named Insured's behalf shall report the "accident" to the appropriate law enforcement agency within 72 hours of the "accident". </w:t>
      </w:r>
    </w:p>
    <w:p w14:paraId="7B0F361A" w14:textId="77777777" w:rsidR="006E03BF" w:rsidRPr="00122894" w:rsidRDefault="006E03BF" w:rsidP="0016566A">
      <w:pPr>
        <w:pStyle w:val="outlinetxt3"/>
        <w:rPr>
          <w:b w:val="0"/>
        </w:rPr>
      </w:pPr>
      <w:r w:rsidRPr="00122894">
        <w:rPr>
          <w:bCs/>
        </w:rPr>
        <w:tab/>
        <w:t>b.</w:t>
      </w:r>
      <w:r w:rsidRPr="00122894">
        <w:rPr>
          <w:bCs/>
        </w:rPr>
        <w:tab/>
      </w:r>
      <w:r w:rsidRPr="00122894">
        <w:rPr>
          <w:b w:val="0"/>
        </w:rPr>
        <w:t>If a "stolen vehicle" is involved, you or someone on your behalf must cooperate with the appropriate law enforcement agency in the prosecution of the theft of the vehicle.</w:t>
      </w:r>
    </w:p>
    <w:p w14:paraId="119B8107" w14:textId="77777777" w:rsidR="006E03BF" w:rsidRPr="00122894" w:rsidRDefault="006E03BF" w:rsidP="0016566A">
      <w:pPr>
        <w:pStyle w:val="outlinetxt3"/>
        <w:rPr>
          <w:b w:val="0"/>
        </w:rPr>
      </w:pPr>
      <w:r w:rsidRPr="00122894">
        <w:tab/>
        <w:t>c.</w:t>
      </w:r>
      <w:r w:rsidRPr="00122894">
        <w:tab/>
      </w:r>
      <w:r w:rsidRPr="00122894">
        <w:rPr>
          <w:b w:val="0"/>
        </w:rPr>
        <w:t xml:space="preserve">Promptly send us copies of the legal papers if a "suit" is brought. </w:t>
      </w:r>
    </w:p>
    <w:p w14:paraId="15B1AD81" w14:textId="77777777" w:rsidR="006E03BF" w:rsidRPr="00122894" w:rsidRDefault="006E03BF" w:rsidP="0016566A">
      <w:pPr>
        <w:pStyle w:val="outlinetxt3"/>
        <w:rPr>
          <w:b w:val="0"/>
        </w:rPr>
      </w:pPr>
      <w:r w:rsidRPr="00122894">
        <w:rPr>
          <w:b w:val="0"/>
        </w:rPr>
        <w:tab/>
      </w:r>
      <w:r w:rsidRPr="00122894">
        <w:t>d.</w:t>
      </w:r>
      <w:r w:rsidRPr="00122894">
        <w:tab/>
      </w:r>
      <w:r w:rsidRPr="00122894">
        <w:rPr>
          <w:b w:val="0"/>
        </w:rPr>
        <w:t xml:space="preserve">A person seeking coverage from a vehicle described in Paragraph </w:t>
      </w:r>
      <w:r w:rsidRPr="00122894">
        <w:t>b.</w:t>
      </w:r>
      <w:r w:rsidRPr="00122894">
        <w:rPr>
          <w:b w:val="0"/>
        </w:rPr>
        <w:t xml:space="preserve"> of the definition of "uninsured motor vehicle" must also promptly notify us in writing of a tentative settlement between the "insured" and the insurer of the vehicle described in Paragraph </w:t>
      </w:r>
      <w:r w:rsidRPr="00122894">
        <w:t>b.</w:t>
      </w:r>
      <w:r w:rsidRPr="00122894">
        <w:rPr>
          <w:b w:val="0"/>
        </w:rPr>
        <w:t xml:space="preserve"> of the definition of "uninsured motor vehicle" and allow advance payment to that "insured" in an amount equal to the tentative settlement within 30 days after receipt of notification to preserve our rights against the insurer, owner or operator of such vehicle described in Paragraph </w:t>
      </w:r>
      <w:r w:rsidRPr="00122894">
        <w:t>b.</w:t>
      </w:r>
      <w:r w:rsidRPr="00122894">
        <w:rPr>
          <w:b w:val="0"/>
        </w:rPr>
        <w:t xml:space="preserve"> of the definition of "uninsured motor vehicle". </w:t>
      </w:r>
    </w:p>
    <w:p w14:paraId="5C59FE09" w14:textId="77777777" w:rsidR="006E03BF" w:rsidRDefault="006E03BF" w:rsidP="0016566A">
      <w:pPr>
        <w:pStyle w:val="outlinetxt2"/>
        <w:rPr>
          <w:b w:val="0"/>
        </w:rPr>
      </w:pPr>
      <w:r w:rsidRPr="00122894">
        <w:tab/>
        <w:t>3.</w:t>
      </w:r>
      <w:r w:rsidRPr="00122894">
        <w:tab/>
        <w:t xml:space="preserve">Legal Action Against Us </w:t>
      </w:r>
      <w:r w:rsidRPr="00122894">
        <w:rPr>
          <w:b w:val="0"/>
        </w:rPr>
        <w:t>is replaced by the following:</w:t>
      </w:r>
    </w:p>
    <w:p w14:paraId="037386C0" w14:textId="77777777" w:rsidR="00310371" w:rsidRPr="00122894" w:rsidRDefault="00310371" w:rsidP="0016566A">
      <w:pPr>
        <w:pStyle w:val="blockhd3"/>
      </w:pPr>
      <w:r>
        <w:t>Legal Action Against Us</w:t>
      </w:r>
    </w:p>
    <w:p w14:paraId="0205214F" w14:textId="77777777" w:rsidR="006E03BF" w:rsidRPr="00122894" w:rsidRDefault="006E03BF" w:rsidP="0016566A">
      <w:pPr>
        <w:pStyle w:val="outlinetxt3"/>
        <w:rPr>
          <w:b w:val="0"/>
        </w:rPr>
      </w:pPr>
      <w:r w:rsidRPr="00122894">
        <w:tab/>
        <w:t>a.</w:t>
      </w:r>
      <w:r w:rsidRPr="00122894">
        <w:tab/>
      </w:r>
      <w:r w:rsidRPr="00122894">
        <w:rPr>
          <w:b w:val="0"/>
        </w:rPr>
        <w:t xml:space="preserve">No one may bring a legal action against us under this </w:t>
      </w:r>
      <w:r w:rsidR="00310371">
        <w:rPr>
          <w:b w:val="0"/>
        </w:rPr>
        <w:t>C</w:t>
      </w:r>
      <w:r w:rsidRPr="00122894">
        <w:rPr>
          <w:b w:val="0"/>
        </w:rPr>
        <w:t xml:space="preserve">overage </w:t>
      </w:r>
      <w:r w:rsidR="00310371">
        <w:rPr>
          <w:b w:val="0"/>
        </w:rPr>
        <w:t>F</w:t>
      </w:r>
      <w:r w:rsidRPr="00122894">
        <w:rPr>
          <w:b w:val="0"/>
        </w:rPr>
        <w:t xml:space="preserve">orm until there has been full compliance with all the terms of this </w:t>
      </w:r>
      <w:r w:rsidR="00310371">
        <w:rPr>
          <w:b w:val="0"/>
        </w:rPr>
        <w:t>C</w:t>
      </w:r>
      <w:r w:rsidRPr="00122894">
        <w:rPr>
          <w:b w:val="0"/>
        </w:rPr>
        <w:t xml:space="preserve">overage </w:t>
      </w:r>
      <w:r w:rsidR="00310371">
        <w:rPr>
          <w:b w:val="0"/>
        </w:rPr>
        <w:t>F</w:t>
      </w:r>
      <w:r w:rsidRPr="00122894">
        <w:rPr>
          <w:b w:val="0"/>
        </w:rPr>
        <w:t>orm.</w:t>
      </w:r>
    </w:p>
    <w:p w14:paraId="19DB97F6" w14:textId="77777777" w:rsidR="006E03BF" w:rsidRPr="00122894" w:rsidRDefault="006E03BF" w:rsidP="0016566A">
      <w:pPr>
        <w:pStyle w:val="outlinetxt3"/>
        <w:rPr>
          <w:b w:val="0"/>
        </w:rPr>
      </w:pPr>
      <w:r w:rsidRPr="00122894">
        <w:rPr>
          <w:b w:val="0"/>
        </w:rPr>
        <w:tab/>
      </w:r>
      <w:r w:rsidRPr="00122894">
        <w:t>b.</w:t>
      </w:r>
      <w:r w:rsidRPr="00122894">
        <w:rPr>
          <w:b w:val="0"/>
        </w:rPr>
        <w:tab/>
        <w:t>No cause of action shall accrue to an "insured" under this coverage unless within two years from the date of the "accident":</w:t>
      </w:r>
    </w:p>
    <w:p w14:paraId="18617E0E" w14:textId="77777777" w:rsidR="006E03BF" w:rsidRPr="00122894" w:rsidRDefault="006E03BF" w:rsidP="0016566A">
      <w:pPr>
        <w:pStyle w:val="outlinetxt4"/>
        <w:rPr>
          <w:b w:val="0"/>
        </w:rPr>
      </w:pPr>
      <w:r w:rsidRPr="00122894">
        <w:tab/>
        <w:t>(1)</w:t>
      </w:r>
      <w:r w:rsidRPr="00122894">
        <w:tab/>
      </w:r>
      <w:r w:rsidRPr="00122894">
        <w:rPr>
          <w:b w:val="0"/>
        </w:rPr>
        <w:t xml:space="preserve">Agreement as to the amount due under this </w:t>
      </w:r>
      <w:r w:rsidR="00310371">
        <w:rPr>
          <w:b w:val="0"/>
        </w:rPr>
        <w:t>C</w:t>
      </w:r>
      <w:r w:rsidRPr="00122894">
        <w:rPr>
          <w:b w:val="0"/>
        </w:rPr>
        <w:t xml:space="preserve">overage </w:t>
      </w:r>
      <w:r w:rsidR="00310371">
        <w:rPr>
          <w:b w:val="0"/>
        </w:rPr>
        <w:t>F</w:t>
      </w:r>
      <w:r w:rsidRPr="00122894">
        <w:rPr>
          <w:b w:val="0"/>
        </w:rPr>
        <w:t>orm has been concluded;</w:t>
      </w:r>
    </w:p>
    <w:p w14:paraId="6F2DA6B7" w14:textId="77777777" w:rsidR="006E03BF" w:rsidRPr="00122894" w:rsidRDefault="006E03BF" w:rsidP="0016566A">
      <w:pPr>
        <w:pStyle w:val="outlinetxt4"/>
        <w:rPr>
          <w:b w:val="0"/>
        </w:rPr>
      </w:pPr>
      <w:r w:rsidRPr="00122894">
        <w:tab/>
        <w:t>(2)</w:t>
      </w:r>
      <w:r w:rsidRPr="00122894">
        <w:tab/>
      </w:r>
      <w:r w:rsidRPr="00122894">
        <w:rPr>
          <w:b w:val="0"/>
        </w:rPr>
        <w:t xml:space="preserve">We or the "insured" </w:t>
      </w:r>
      <w:r w:rsidR="00A15C61">
        <w:rPr>
          <w:b w:val="0"/>
        </w:rPr>
        <w:t>has</w:t>
      </w:r>
      <w:r w:rsidR="00A15C61" w:rsidRPr="00122894">
        <w:rPr>
          <w:b w:val="0"/>
        </w:rPr>
        <w:t xml:space="preserve"> </w:t>
      </w:r>
      <w:r w:rsidRPr="00122894">
        <w:rPr>
          <w:b w:val="0"/>
        </w:rPr>
        <w:t>formally instituted arbitration proceedings;</w:t>
      </w:r>
    </w:p>
    <w:p w14:paraId="4561AD32" w14:textId="77777777" w:rsidR="006E03BF" w:rsidRPr="00122894" w:rsidRDefault="006E03BF" w:rsidP="0016566A">
      <w:pPr>
        <w:pStyle w:val="outlinetxt4"/>
        <w:rPr>
          <w:b w:val="0"/>
        </w:rPr>
      </w:pPr>
      <w:r w:rsidRPr="00122894">
        <w:tab/>
        <w:t>(3)</w:t>
      </w:r>
      <w:r w:rsidRPr="00122894">
        <w:tab/>
      </w:r>
      <w:r w:rsidRPr="00122894">
        <w:rPr>
          <w:b w:val="0"/>
        </w:rPr>
        <w:t>The "insured" has</w:t>
      </w:r>
      <w:r w:rsidRPr="00122894">
        <w:t xml:space="preserve"> </w:t>
      </w:r>
      <w:r w:rsidRPr="00122894">
        <w:rPr>
          <w:b w:val="0"/>
        </w:rPr>
        <w:t>filed an action against us; or</w:t>
      </w:r>
    </w:p>
    <w:p w14:paraId="4F3E3499" w14:textId="77777777" w:rsidR="006E03BF" w:rsidRPr="00122894" w:rsidRDefault="006E03BF" w:rsidP="0016566A">
      <w:pPr>
        <w:pStyle w:val="outlinetxt4"/>
        <w:rPr>
          <w:b w:val="0"/>
        </w:rPr>
      </w:pPr>
      <w:r w:rsidRPr="00122894">
        <w:tab/>
        <w:t>(4)</w:t>
      </w:r>
      <w:r w:rsidRPr="00122894">
        <w:tab/>
      </w:r>
      <w:r w:rsidRPr="00122894">
        <w:rPr>
          <w:b w:val="0"/>
        </w:rPr>
        <w:t xml:space="preserve">An action for "bodily injury" has been filed against the uninsured motorist and, within </w:t>
      </w:r>
      <w:r w:rsidR="004B4F2B" w:rsidRPr="00122894">
        <w:rPr>
          <w:b w:val="0"/>
        </w:rPr>
        <w:t xml:space="preserve">two </w:t>
      </w:r>
      <w:r w:rsidRPr="00122894">
        <w:rPr>
          <w:b w:val="0"/>
        </w:rPr>
        <w:t>years from the "date of settlement" or "final judgment" against the uninsured motorist, the "insured" has:</w:t>
      </w:r>
    </w:p>
    <w:p w14:paraId="2074BED4" w14:textId="77777777" w:rsidR="006E03BF" w:rsidRPr="00122894" w:rsidRDefault="006E03BF" w:rsidP="0016566A">
      <w:pPr>
        <w:pStyle w:val="outlinetxt5"/>
        <w:rPr>
          <w:b w:val="0"/>
        </w:rPr>
      </w:pPr>
      <w:r w:rsidRPr="00122894">
        <w:tab/>
        <w:t>(a)</w:t>
      </w:r>
      <w:r w:rsidRPr="00122894">
        <w:tab/>
      </w:r>
      <w:r w:rsidRPr="00122894">
        <w:rPr>
          <w:b w:val="0"/>
        </w:rPr>
        <w:t>Formally instituted arbitration proceedings against us; or</w:t>
      </w:r>
    </w:p>
    <w:p w14:paraId="39C99E69" w14:textId="77777777" w:rsidR="006E03BF" w:rsidRPr="00122894" w:rsidRDefault="006E03BF" w:rsidP="0016566A">
      <w:pPr>
        <w:pStyle w:val="outlinetxt5"/>
        <w:rPr>
          <w:b w:val="0"/>
        </w:rPr>
      </w:pPr>
      <w:r w:rsidRPr="00122894">
        <w:tab/>
        <w:t>(b)</w:t>
      </w:r>
      <w:r w:rsidRPr="00122894">
        <w:tab/>
      </w:r>
      <w:r w:rsidRPr="00122894">
        <w:rPr>
          <w:b w:val="0"/>
        </w:rPr>
        <w:t>Filed an action against us.</w:t>
      </w:r>
    </w:p>
    <w:p w14:paraId="06CF025B" w14:textId="77777777" w:rsidR="006E03BF" w:rsidRPr="00122894" w:rsidRDefault="00E42A47" w:rsidP="0016566A">
      <w:pPr>
        <w:pStyle w:val="outlinetxt2"/>
        <w:rPr>
          <w:b w:val="0"/>
        </w:rPr>
      </w:pPr>
      <w:r>
        <w:br w:type="page"/>
      </w:r>
      <w:r w:rsidR="006E03BF" w:rsidRPr="00122894">
        <w:lastRenderedPageBreak/>
        <w:tab/>
        <w:t>4.</w:t>
      </w:r>
      <w:r w:rsidR="006E03BF" w:rsidRPr="00122894">
        <w:tab/>
        <w:t>Transfer Of Rights Of Recovery Against Others To Us</w:t>
      </w:r>
      <w:r w:rsidR="006E03BF" w:rsidRPr="00122894">
        <w:rPr>
          <w:b w:val="0"/>
        </w:rPr>
        <w:t xml:space="preserve"> is replaced by the following: </w:t>
      </w:r>
    </w:p>
    <w:p w14:paraId="4E9A193A" w14:textId="77777777" w:rsidR="00773AB2" w:rsidRDefault="00773AB2" w:rsidP="0016566A">
      <w:pPr>
        <w:pStyle w:val="blockhd3"/>
      </w:pPr>
      <w:r w:rsidRPr="00122894">
        <w:t>Transfer Of Rights Of Recovery Against Others To Us</w:t>
      </w:r>
    </w:p>
    <w:p w14:paraId="08C69A71" w14:textId="77777777" w:rsidR="006E03BF" w:rsidRPr="00122894" w:rsidRDefault="006E03BF" w:rsidP="0016566A">
      <w:pPr>
        <w:pStyle w:val="blocktext3"/>
      </w:pPr>
      <w:r w:rsidRPr="00122894">
        <w:t>If we make any payment and the "insured" recovers from another party, the "insured" shall hold the proceeds in trust for us and pay us back the amount we have paid.</w:t>
      </w:r>
    </w:p>
    <w:p w14:paraId="461FA8C2" w14:textId="77777777" w:rsidR="006E03BF" w:rsidRPr="00122894" w:rsidRDefault="006E03BF" w:rsidP="0016566A">
      <w:pPr>
        <w:pStyle w:val="blocktext3"/>
      </w:pPr>
      <w:r w:rsidRPr="00122894">
        <w:t xml:space="preserve">Our rights do not apply under this provision with respect to damages caused by an "accident" with a vehicle described in Paragraph </w:t>
      </w:r>
      <w:r w:rsidRPr="00122894">
        <w:rPr>
          <w:b/>
        </w:rPr>
        <w:t>b.</w:t>
      </w:r>
      <w:r w:rsidRPr="00122894">
        <w:t xml:space="preserve"> of the definition of "uninsured motor vehicle" if we:</w:t>
      </w:r>
    </w:p>
    <w:p w14:paraId="4799EDCC" w14:textId="77777777" w:rsidR="006E03BF" w:rsidRPr="00122894" w:rsidRDefault="006E03BF" w:rsidP="0016566A">
      <w:pPr>
        <w:pStyle w:val="outlinetxt3"/>
        <w:rPr>
          <w:b w:val="0"/>
        </w:rPr>
      </w:pPr>
      <w:r w:rsidRPr="00122894">
        <w:tab/>
        <w:t>a.</w:t>
      </w:r>
      <w:r w:rsidRPr="00122894">
        <w:tab/>
      </w:r>
      <w:r w:rsidRPr="00122894">
        <w:rPr>
          <w:b w:val="0"/>
        </w:rPr>
        <w:t xml:space="preserve">Have been given prompt written notice of a tentative settlement between an "insured" and the insurer of a vehicle described in Paragraph </w:t>
      </w:r>
      <w:r w:rsidRPr="00122894">
        <w:t>b.</w:t>
      </w:r>
      <w:r w:rsidRPr="00122894">
        <w:rPr>
          <w:b w:val="0"/>
        </w:rPr>
        <w:t xml:space="preserve"> of the definition of "uninsured motor vehicle"; and</w:t>
      </w:r>
    </w:p>
    <w:p w14:paraId="77448459" w14:textId="77777777" w:rsidR="006E03BF" w:rsidRPr="00122894" w:rsidRDefault="006E03BF" w:rsidP="0016566A">
      <w:pPr>
        <w:pStyle w:val="outlinetxt3"/>
        <w:rPr>
          <w:b w:val="0"/>
        </w:rPr>
      </w:pPr>
      <w:r w:rsidRPr="00122894">
        <w:rPr>
          <w:b w:val="0"/>
        </w:rPr>
        <w:tab/>
      </w:r>
      <w:r w:rsidRPr="00122894">
        <w:t>b.</w:t>
      </w:r>
      <w:r w:rsidRPr="00122894">
        <w:rPr>
          <w:b w:val="0"/>
        </w:rPr>
        <w:tab/>
        <w:t>Fail to advance payment to the "insured" in an amount equal to the tentative settlement within 30 days after receipt of notification.</w:t>
      </w:r>
    </w:p>
    <w:p w14:paraId="1A9630FD" w14:textId="77777777" w:rsidR="006E03BF" w:rsidRPr="00122894" w:rsidRDefault="006E03BF" w:rsidP="0016566A">
      <w:pPr>
        <w:pStyle w:val="blocktext3"/>
      </w:pPr>
      <w:r w:rsidRPr="00122894">
        <w:t>If we advance payment to the "insured" in an amount equal to the tentative settlement within 30 days after receipt of notification:</w:t>
      </w:r>
    </w:p>
    <w:p w14:paraId="0EE207B2" w14:textId="77777777" w:rsidR="006E03BF" w:rsidRPr="00122894" w:rsidRDefault="006E03BF" w:rsidP="0016566A">
      <w:pPr>
        <w:pStyle w:val="outlinetxt3"/>
        <w:rPr>
          <w:b w:val="0"/>
        </w:rPr>
      </w:pPr>
      <w:r w:rsidRPr="00122894">
        <w:tab/>
        <w:t>a.</w:t>
      </w:r>
      <w:r w:rsidRPr="00122894">
        <w:tab/>
      </w:r>
      <w:r w:rsidRPr="00122894">
        <w:rPr>
          <w:b w:val="0"/>
        </w:rPr>
        <w:t xml:space="preserve">That payment will be separate from any amount the "insured" is entitled to recover under the provisions of this coverage; and </w:t>
      </w:r>
    </w:p>
    <w:p w14:paraId="104DEA78" w14:textId="77777777" w:rsidR="006E03BF" w:rsidRPr="00122894" w:rsidRDefault="006E03BF" w:rsidP="0016566A">
      <w:pPr>
        <w:pStyle w:val="outlinetxt3"/>
        <w:rPr>
          <w:b w:val="0"/>
        </w:rPr>
      </w:pPr>
      <w:r w:rsidRPr="00122894">
        <w:rPr>
          <w:b w:val="0"/>
        </w:rPr>
        <w:tab/>
      </w:r>
      <w:r w:rsidRPr="00122894">
        <w:t>b.</w:t>
      </w:r>
      <w:r w:rsidRPr="00122894">
        <w:tab/>
      </w:r>
      <w:r w:rsidRPr="00122894">
        <w:rPr>
          <w:b w:val="0"/>
        </w:rPr>
        <w:t>We also have a right to recover the advance payment.</w:t>
      </w:r>
    </w:p>
    <w:p w14:paraId="1828B6EB" w14:textId="77777777" w:rsidR="006E03BF" w:rsidRPr="00122894" w:rsidRDefault="006E03BF" w:rsidP="0016566A">
      <w:pPr>
        <w:pStyle w:val="outlinetxt2"/>
        <w:rPr>
          <w:b w:val="0"/>
        </w:rPr>
      </w:pPr>
      <w:r w:rsidRPr="00122894">
        <w:tab/>
        <w:t>5.</w:t>
      </w:r>
      <w:r w:rsidRPr="00122894">
        <w:tab/>
      </w:r>
      <w:r w:rsidRPr="00122894">
        <w:rPr>
          <w:b w:val="0"/>
        </w:rPr>
        <w:t xml:space="preserve">The following </w:t>
      </w:r>
      <w:r w:rsidR="00F657EF" w:rsidRPr="00122894">
        <w:rPr>
          <w:b w:val="0"/>
        </w:rPr>
        <w:t>c</w:t>
      </w:r>
      <w:r w:rsidRPr="00122894">
        <w:rPr>
          <w:b w:val="0"/>
        </w:rPr>
        <w:t xml:space="preserve">ondition is added: </w:t>
      </w:r>
    </w:p>
    <w:p w14:paraId="6CFE071F" w14:textId="77777777" w:rsidR="006E03BF" w:rsidRPr="00122894" w:rsidRDefault="00F657EF" w:rsidP="0016566A">
      <w:pPr>
        <w:pStyle w:val="blockhd3"/>
      </w:pPr>
      <w:r w:rsidRPr="00122894">
        <w:t>Arbitration</w:t>
      </w:r>
      <w:r w:rsidR="006E03BF" w:rsidRPr="00122894">
        <w:t xml:space="preserve"> </w:t>
      </w:r>
    </w:p>
    <w:p w14:paraId="6864217A" w14:textId="77777777" w:rsidR="006E03BF" w:rsidRPr="00122894" w:rsidRDefault="006E03BF" w:rsidP="0016566A">
      <w:pPr>
        <w:pStyle w:val="outlinetxt3"/>
      </w:pPr>
      <w:r w:rsidRPr="00122894">
        <w:tab/>
        <w:t>a.</w:t>
      </w:r>
      <w:r w:rsidRPr="00122894">
        <w:tab/>
      </w:r>
      <w:r w:rsidRPr="00122894">
        <w:rPr>
          <w:b w:val="0"/>
        </w:rPr>
        <w:t>If we and an "insured" disagree whether the "insured" is legally entitled to recover damages from the owner or driver of an "uninsured motor vehicle" or do not agree as to the amount of damages that are recoverable by that "insured", then the matter may be arbitrated. However, disputes concerning coverage under this endorsement may not be arbitrated. Both parties must agree to an arbitration and to be bound by the results of that arbitration. If both parties so agree, then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w:t>
      </w:r>
    </w:p>
    <w:p w14:paraId="646530D7" w14:textId="77777777" w:rsidR="006E03BF" w:rsidRPr="00122894" w:rsidRDefault="00E42A47" w:rsidP="0016566A">
      <w:pPr>
        <w:pStyle w:val="outlinetxt3"/>
      </w:pPr>
      <w:r>
        <w:br w:type="column"/>
      </w:r>
      <w:r w:rsidR="006E03BF" w:rsidRPr="00122894">
        <w:tab/>
        <w:t>b.</w:t>
      </w:r>
      <w:r w:rsidR="006E03BF" w:rsidRPr="00122894">
        <w:tab/>
      </w:r>
      <w:r w:rsidR="006E03BF" w:rsidRPr="00122894">
        <w:rPr>
          <w:b w:val="0"/>
        </w:rPr>
        <w:t>Unless both parties agree otherwise, arbitration will take place in either of the following, at the election of the "insured":</w:t>
      </w:r>
    </w:p>
    <w:p w14:paraId="190F9B0C" w14:textId="77777777" w:rsidR="006E03BF" w:rsidRPr="00122894" w:rsidRDefault="006E03BF" w:rsidP="0016566A">
      <w:pPr>
        <w:pStyle w:val="outlinetxt4"/>
        <w:rPr>
          <w:b w:val="0"/>
        </w:rPr>
      </w:pPr>
      <w:r w:rsidRPr="00122894">
        <w:rPr>
          <w:b w:val="0"/>
        </w:rPr>
        <w:tab/>
      </w:r>
      <w:r w:rsidRPr="00122894">
        <w:t>(1)</w:t>
      </w:r>
      <w:r w:rsidRPr="00122894">
        <w:rPr>
          <w:b w:val="0"/>
        </w:rPr>
        <w:tab/>
        <w:t>The county where the "insured" lives; or</w:t>
      </w:r>
    </w:p>
    <w:p w14:paraId="06BBE744" w14:textId="77777777" w:rsidR="006E03BF" w:rsidRPr="00122894" w:rsidRDefault="006E03BF" w:rsidP="0016566A">
      <w:pPr>
        <w:pStyle w:val="outlinetxt4"/>
        <w:rPr>
          <w:b w:val="0"/>
        </w:rPr>
      </w:pPr>
      <w:r w:rsidRPr="00122894">
        <w:tab/>
        <w:t>(2)</w:t>
      </w:r>
      <w:r w:rsidRPr="00122894">
        <w:tab/>
      </w:r>
      <w:r w:rsidRPr="00122894">
        <w:rPr>
          <w:b w:val="0"/>
        </w:rPr>
        <w:t xml:space="preserve">The county where the "insured's" cause of action against the owner or driver of the "uninsured motor vehicle" arose. </w:t>
      </w:r>
    </w:p>
    <w:p w14:paraId="71A3CF40" w14:textId="77777777" w:rsidR="006E03BF" w:rsidRPr="00122894" w:rsidRDefault="006E03BF" w:rsidP="0016566A">
      <w:pPr>
        <w:pStyle w:val="blocktext4"/>
      </w:pPr>
      <w:r w:rsidRPr="00122894">
        <w:t xml:space="preserve">Local rules of law as to arbitration procedure and evidence will apply. A decision agreed to by two of the arbitrators will be binding. </w:t>
      </w:r>
    </w:p>
    <w:p w14:paraId="3452C941" w14:textId="77777777" w:rsidR="006E03BF" w:rsidRPr="00122894" w:rsidRDefault="006E03BF" w:rsidP="0016566A">
      <w:pPr>
        <w:pStyle w:val="outlinetxt3"/>
        <w:rPr>
          <w:b w:val="0"/>
        </w:rPr>
      </w:pPr>
      <w:r w:rsidRPr="00122894">
        <w:tab/>
        <w:t>c.</w:t>
      </w:r>
      <w:r w:rsidRPr="00122894">
        <w:tab/>
      </w:r>
      <w:r w:rsidRPr="00122894">
        <w:rPr>
          <w:b w:val="0"/>
        </w:rPr>
        <w:t xml:space="preserve">We will pay all arbitration costs to an "insured" in excess of $100. Arbitration costs to an "insured" shall not include </w:t>
      </w:r>
      <w:r w:rsidR="00700172" w:rsidRPr="00122894">
        <w:rPr>
          <w:b w:val="0"/>
        </w:rPr>
        <w:t xml:space="preserve">attorneys' </w:t>
      </w:r>
      <w:r w:rsidRPr="00122894">
        <w:rPr>
          <w:b w:val="0"/>
        </w:rPr>
        <w:t xml:space="preserve">fees or any expenses incurred in producing evidence or witnesses or making transcripts of the arbitration proceedings. </w:t>
      </w:r>
    </w:p>
    <w:p w14:paraId="66FF97F4" w14:textId="77777777" w:rsidR="006E03BF" w:rsidRPr="00122894" w:rsidRDefault="006E03BF" w:rsidP="0016566A">
      <w:pPr>
        <w:pStyle w:val="outlinehd1"/>
      </w:pPr>
      <w:r w:rsidRPr="00122894">
        <w:tab/>
        <w:t>F.</w:t>
      </w:r>
      <w:r w:rsidRPr="00122894">
        <w:tab/>
        <w:t xml:space="preserve">Additional Definitions </w:t>
      </w:r>
    </w:p>
    <w:p w14:paraId="76756792" w14:textId="77777777" w:rsidR="006E03BF" w:rsidRPr="00122894" w:rsidRDefault="006E03BF" w:rsidP="0016566A">
      <w:pPr>
        <w:pStyle w:val="blocktext2"/>
      </w:pPr>
      <w:r w:rsidRPr="00122894">
        <w:t xml:space="preserve">As used in this endorsement: </w:t>
      </w:r>
    </w:p>
    <w:p w14:paraId="11133684" w14:textId="77777777" w:rsidR="006E03BF" w:rsidRPr="00122894" w:rsidRDefault="006E03BF" w:rsidP="0016566A">
      <w:pPr>
        <w:pStyle w:val="outlinetxt2"/>
        <w:rPr>
          <w:b w:val="0"/>
        </w:rPr>
      </w:pPr>
      <w:r w:rsidRPr="00122894">
        <w:tab/>
        <w:t>1.</w:t>
      </w:r>
      <w:r w:rsidRPr="00122894">
        <w:tab/>
      </w:r>
      <w:r w:rsidRPr="00122894">
        <w:rPr>
          <w:b w:val="0"/>
        </w:rPr>
        <w:t>"Date of settlement" means</w:t>
      </w:r>
      <w:r w:rsidRPr="00122894">
        <w:t xml:space="preserve"> </w:t>
      </w:r>
      <w:r w:rsidRPr="00122894">
        <w:rPr>
          <w:b w:val="0"/>
        </w:rPr>
        <w:t xml:space="preserve">the date on which a written settlement agreement or release is signed by an "insured" or, in the absence of such documents, the date on which the "insured" or the attorney for the "insured" receives payment of any sum required by the settlement agreement. </w:t>
      </w:r>
    </w:p>
    <w:p w14:paraId="291F1DC7" w14:textId="77777777" w:rsidR="006E03BF" w:rsidRPr="00122894" w:rsidRDefault="006E03BF" w:rsidP="0016566A">
      <w:pPr>
        <w:pStyle w:val="outlinetxt2"/>
        <w:rPr>
          <w:b w:val="0"/>
        </w:rPr>
      </w:pPr>
      <w:r w:rsidRPr="00122894">
        <w:tab/>
        <w:t>2.</w:t>
      </w:r>
      <w:r w:rsidRPr="00122894">
        <w:tab/>
      </w:r>
      <w:r w:rsidRPr="00122894">
        <w:rPr>
          <w:b w:val="0"/>
        </w:rPr>
        <w:t>"Family member" means a person related to an individual Named Insured by blood, marriage or adoption</w:t>
      </w:r>
      <w:r w:rsidR="00A15C61">
        <w:rPr>
          <w:b w:val="0"/>
        </w:rPr>
        <w:t>,</w:t>
      </w:r>
      <w:r w:rsidRPr="00122894">
        <w:rPr>
          <w:b w:val="0"/>
        </w:rPr>
        <w:t xml:space="preserve"> who is a resident of such Named Insured's household, including a ward or foster child. </w:t>
      </w:r>
    </w:p>
    <w:p w14:paraId="29C61B22" w14:textId="77777777" w:rsidR="006E03BF" w:rsidRPr="00122894" w:rsidRDefault="006E03BF" w:rsidP="0016566A">
      <w:pPr>
        <w:pStyle w:val="outlinetxt2"/>
        <w:rPr>
          <w:b w:val="0"/>
        </w:rPr>
      </w:pPr>
      <w:r w:rsidRPr="00122894">
        <w:tab/>
        <w:t>3.</w:t>
      </w:r>
      <w:r w:rsidRPr="00122894">
        <w:tab/>
      </w:r>
      <w:r w:rsidRPr="00122894">
        <w:rPr>
          <w:b w:val="0"/>
        </w:rPr>
        <w:t>"Final judgment" means a judgment that has become final by lapse of time for appeal or by entry in an appellate court of an appellate judgment.</w:t>
      </w:r>
    </w:p>
    <w:p w14:paraId="300BB7E7" w14:textId="77777777" w:rsidR="006E03BF" w:rsidRPr="00122894" w:rsidRDefault="006E03BF" w:rsidP="0016566A">
      <w:pPr>
        <w:pStyle w:val="outlinetxt2"/>
        <w:rPr>
          <w:b w:val="0"/>
        </w:rPr>
      </w:pPr>
      <w:r w:rsidRPr="00122894">
        <w:tab/>
        <w:t>4.</w:t>
      </w:r>
      <w:r w:rsidRPr="00122894">
        <w:tab/>
      </w:r>
      <w:r w:rsidRPr="00122894">
        <w:rPr>
          <w:b w:val="0"/>
        </w:rPr>
        <w:t>"Occupancy" means in, upon, getting in, on, out or off.</w:t>
      </w:r>
    </w:p>
    <w:p w14:paraId="4C9AD682" w14:textId="77777777" w:rsidR="006E03BF" w:rsidRPr="00122894" w:rsidRDefault="006E03BF" w:rsidP="0016566A">
      <w:pPr>
        <w:pStyle w:val="outlinetxt2"/>
        <w:rPr>
          <w:b w:val="0"/>
        </w:rPr>
      </w:pPr>
      <w:r w:rsidRPr="00122894">
        <w:tab/>
        <w:t>5.</w:t>
      </w:r>
      <w:r w:rsidRPr="00122894">
        <w:tab/>
      </w:r>
      <w:r w:rsidRPr="00122894">
        <w:rPr>
          <w:b w:val="0"/>
        </w:rPr>
        <w:t xml:space="preserve">"Uninsured motor vehicle" means a land motor vehicle or "trailer": </w:t>
      </w:r>
    </w:p>
    <w:p w14:paraId="6B241EE7" w14:textId="77777777" w:rsidR="006E03BF" w:rsidRPr="00122894" w:rsidRDefault="006E03BF" w:rsidP="0016566A">
      <w:pPr>
        <w:pStyle w:val="outlinetxt3"/>
        <w:rPr>
          <w:b w:val="0"/>
        </w:rPr>
      </w:pPr>
      <w:r w:rsidRPr="00122894">
        <w:tab/>
        <w:t>a.</w:t>
      </w:r>
      <w:r w:rsidRPr="00122894">
        <w:tab/>
      </w:r>
      <w:r w:rsidRPr="00122894">
        <w:rPr>
          <w:b w:val="0"/>
        </w:rPr>
        <w:t xml:space="preserve">For which no liability policy at the time of an "accident" provides at least the amounts required by the applicable law where a covered "auto" is principally garaged; </w:t>
      </w:r>
    </w:p>
    <w:p w14:paraId="63C2706A" w14:textId="77777777" w:rsidR="00B1330B" w:rsidRPr="00122894" w:rsidRDefault="006E03BF" w:rsidP="0016566A">
      <w:pPr>
        <w:pStyle w:val="outlinetxt3"/>
      </w:pPr>
      <w:r w:rsidRPr="00122894">
        <w:tab/>
        <w:t>b.</w:t>
      </w:r>
      <w:r w:rsidRPr="00122894">
        <w:tab/>
      </w:r>
      <w:r w:rsidRPr="00122894">
        <w:rPr>
          <w:b w:val="0"/>
        </w:rPr>
        <w:t>That is an underinsured motor vehicle. An underinsured motor vehicle is a land motor vehicle or "</w:t>
      </w:r>
      <w:r w:rsidRPr="00A70C2D">
        <w:rPr>
          <w:b w:val="0"/>
        </w:rPr>
        <w:t>trailer"</w:t>
      </w:r>
      <w:r w:rsidR="00B8124D" w:rsidRPr="000D6FD0">
        <w:rPr>
          <w:b w:val="0"/>
        </w:rPr>
        <w:t xml:space="preserve"> to which a liability policy applies at the time of an "accident", but the amount paid </w:t>
      </w:r>
      <w:r w:rsidR="002F7B4D" w:rsidRPr="000D6FD0">
        <w:rPr>
          <w:b w:val="0"/>
        </w:rPr>
        <w:t xml:space="preserve">for </w:t>
      </w:r>
      <w:r w:rsidR="00D83362">
        <w:rPr>
          <w:b w:val="0"/>
        </w:rPr>
        <w:t>"</w:t>
      </w:r>
      <w:r w:rsidR="002F7B4D" w:rsidRPr="000D6FD0">
        <w:rPr>
          <w:b w:val="0"/>
        </w:rPr>
        <w:t>bodily injury</w:t>
      </w:r>
      <w:r w:rsidR="00D83362">
        <w:rPr>
          <w:b w:val="0"/>
        </w:rPr>
        <w:t>"</w:t>
      </w:r>
      <w:r w:rsidR="002F7B4D" w:rsidRPr="000D6FD0">
        <w:rPr>
          <w:b w:val="0"/>
        </w:rPr>
        <w:t xml:space="preserve"> </w:t>
      </w:r>
      <w:r w:rsidR="00B8124D" w:rsidRPr="000D6FD0">
        <w:rPr>
          <w:b w:val="0"/>
        </w:rPr>
        <w:t xml:space="preserve">under that policy to the "insured" is not enough to pay the full amount the </w:t>
      </w:r>
      <w:r w:rsidR="00D83362">
        <w:rPr>
          <w:b w:val="0"/>
        </w:rPr>
        <w:t>"</w:t>
      </w:r>
      <w:r w:rsidR="00B8124D" w:rsidRPr="000D6FD0">
        <w:rPr>
          <w:b w:val="0"/>
        </w:rPr>
        <w:t>insured</w:t>
      </w:r>
      <w:r w:rsidR="00D83362">
        <w:rPr>
          <w:b w:val="0"/>
        </w:rPr>
        <w:t>"</w:t>
      </w:r>
      <w:r w:rsidR="00B8124D" w:rsidRPr="000D6FD0">
        <w:rPr>
          <w:b w:val="0"/>
        </w:rPr>
        <w:t xml:space="preserve"> is legally entitled to recover as damages</w:t>
      </w:r>
      <w:r w:rsidR="00BE0263" w:rsidRPr="0016566A">
        <w:rPr>
          <w:b w:val="0"/>
        </w:rPr>
        <w:t>;</w:t>
      </w:r>
    </w:p>
    <w:p w14:paraId="355F6CF2" w14:textId="77777777" w:rsidR="006E03BF" w:rsidRPr="00122894" w:rsidRDefault="006E03BF" w:rsidP="0016566A">
      <w:pPr>
        <w:pStyle w:val="outlinetxt3"/>
        <w:rPr>
          <w:b w:val="0"/>
          <w:bCs/>
        </w:rPr>
      </w:pPr>
      <w:r w:rsidRPr="00122894">
        <w:lastRenderedPageBreak/>
        <w:tab/>
        <w:t>c.</w:t>
      </w:r>
      <w:r w:rsidRPr="00122894">
        <w:tab/>
      </w:r>
      <w:r w:rsidRPr="00122894">
        <w:rPr>
          <w:b w:val="0"/>
          <w:bCs/>
        </w:rPr>
        <w:t xml:space="preserve">For which an insuring company denies coverage, becomes voluntarily or involuntarily bankrupt or is placed in receivership; </w:t>
      </w:r>
    </w:p>
    <w:p w14:paraId="28E362F9" w14:textId="77777777" w:rsidR="006E03BF" w:rsidRPr="00122894" w:rsidRDefault="006E03BF" w:rsidP="0016566A">
      <w:pPr>
        <w:pStyle w:val="outlinetxt3"/>
        <w:rPr>
          <w:b w:val="0"/>
        </w:rPr>
      </w:pPr>
      <w:r w:rsidRPr="00122894">
        <w:tab/>
        <w:t>d.</w:t>
      </w:r>
      <w:r w:rsidR="00EA5C22" w:rsidRPr="00122894">
        <w:tab/>
      </w:r>
      <w:r w:rsidRPr="00122894">
        <w:rPr>
          <w:b w:val="0"/>
        </w:rPr>
        <w:t xml:space="preserve">That is a hit-and-run vehicle and neither the driver nor owner can be identified. The vehicle must hit an "insured", a covered "auto" or a vehicle an "insured" is "occupying". However, in the event that a hit-and-run vehicle causes "bodily injury" to an "insured" without hitting the "insured", a covered "auto" or a vehicle the "insured" is "occupying", the facts of the "accident" must be corroborated by competent evidence other than the testimony of any person having an uninsured motorists claim resulting from the </w:t>
      </w:r>
      <w:r w:rsidR="00E300BF" w:rsidRPr="00122894">
        <w:rPr>
          <w:b w:val="0"/>
        </w:rPr>
        <w:t>"</w:t>
      </w:r>
      <w:r w:rsidRPr="00122894">
        <w:rPr>
          <w:b w:val="0"/>
        </w:rPr>
        <w:t>accident</w:t>
      </w:r>
      <w:r w:rsidR="00E300BF" w:rsidRPr="00122894">
        <w:rPr>
          <w:b w:val="0"/>
        </w:rPr>
        <w:t>"</w:t>
      </w:r>
      <w:r w:rsidR="00F657EF" w:rsidRPr="00122894">
        <w:rPr>
          <w:b w:val="0"/>
        </w:rPr>
        <w:t>;</w:t>
      </w:r>
      <w:r w:rsidRPr="00122894">
        <w:rPr>
          <w:b w:val="0"/>
        </w:rPr>
        <w:t xml:space="preserve"> </w:t>
      </w:r>
    </w:p>
    <w:p w14:paraId="3658A2E1" w14:textId="77777777" w:rsidR="006E03BF" w:rsidRPr="00122894" w:rsidRDefault="006E03BF" w:rsidP="0016566A">
      <w:pPr>
        <w:pStyle w:val="outlinetxt3"/>
        <w:rPr>
          <w:b w:val="0"/>
        </w:rPr>
      </w:pPr>
      <w:r w:rsidRPr="00122894">
        <w:rPr>
          <w:bCs/>
        </w:rPr>
        <w:tab/>
        <w:t>e.</w:t>
      </w:r>
      <w:r w:rsidRPr="00122894">
        <w:rPr>
          <w:bCs/>
        </w:rPr>
        <w:tab/>
      </w:r>
      <w:r w:rsidRPr="00122894">
        <w:rPr>
          <w:b w:val="0"/>
        </w:rPr>
        <w:t>That is a "stolen vehicle"</w:t>
      </w:r>
      <w:r w:rsidR="00F657EF" w:rsidRPr="00122894">
        <w:rPr>
          <w:b w:val="0"/>
        </w:rPr>
        <w:t>; or</w:t>
      </w:r>
    </w:p>
    <w:p w14:paraId="016D62F7" w14:textId="77777777" w:rsidR="00EA5C22" w:rsidRPr="00122894" w:rsidRDefault="00EA5C22" w:rsidP="0016566A">
      <w:pPr>
        <w:pStyle w:val="outlinetxt3"/>
        <w:rPr>
          <w:b w:val="0"/>
        </w:rPr>
      </w:pPr>
      <w:r w:rsidRPr="00122894">
        <w:rPr>
          <w:b w:val="0"/>
        </w:rPr>
        <w:tab/>
      </w:r>
      <w:r w:rsidRPr="00122894">
        <w:t>f.</w:t>
      </w:r>
      <w:r w:rsidRPr="00122894">
        <w:rPr>
          <w:b w:val="0"/>
        </w:rPr>
        <w:tab/>
        <w:t>That is owned or operated by a self-insurer:</w:t>
      </w:r>
    </w:p>
    <w:p w14:paraId="5C7A4D4F" w14:textId="77777777" w:rsidR="00EA5C22" w:rsidRPr="00122894" w:rsidRDefault="00EA5C22" w:rsidP="0016566A">
      <w:pPr>
        <w:pStyle w:val="outlinetxt4"/>
      </w:pPr>
      <w:r w:rsidRPr="00122894">
        <w:tab/>
        <w:t>(1)</w:t>
      </w:r>
      <w:r w:rsidRPr="00122894">
        <w:tab/>
      </w:r>
      <w:r w:rsidRPr="00122894">
        <w:rPr>
          <w:b w:val="0"/>
        </w:rPr>
        <w:t>That is not in compliance with ORS 806.130 (1)(c)</w:t>
      </w:r>
      <w:r w:rsidR="004C67F4" w:rsidRPr="00122894">
        <w:rPr>
          <w:b w:val="0"/>
        </w:rPr>
        <w:t>;</w:t>
      </w:r>
      <w:r w:rsidR="00B1330B" w:rsidRPr="00122894">
        <w:rPr>
          <w:b w:val="0"/>
        </w:rPr>
        <w:t xml:space="preserve"> or</w:t>
      </w:r>
    </w:p>
    <w:p w14:paraId="5AF4B6A7" w14:textId="77777777" w:rsidR="004C67F4" w:rsidRPr="00122894" w:rsidRDefault="004C67F4" w:rsidP="0016566A">
      <w:pPr>
        <w:pStyle w:val="outlinetxt4"/>
      </w:pPr>
      <w:r w:rsidRPr="00122894">
        <w:tab/>
        <w:t>(2)</w:t>
      </w:r>
      <w:r w:rsidRPr="00122894">
        <w:tab/>
      </w:r>
      <w:r w:rsidRPr="00122894">
        <w:rPr>
          <w:b w:val="0"/>
        </w:rPr>
        <w:t>That becomes insolvent and cannot provide the amounts required by that motor vehicle law.</w:t>
      </w:r>
    </w:p>
    <w:p w14:paraId="790FF9A2" w14:textId="77777777" w:rsidR="008B75E6" w:rsidRPr="00122894" w:rsidRDefault="00E42A47" w:rsidP="0016566A">
      <w:pPr>
        <w:pStyle w:val="blocktext3"/>
      </w:pPr>
      <w:r>
        <w:br w:type="column"/>
      </w:r>
      <w:r w:rsidR="006E03BF" w:rsidRPr="00122894">
        <w:t>However, "uninsured motor vehicle" does not include any vehicle</w:t>
      </w:r>
      <w:r w:rsidR="00D8081C">
        <w:t>:</w:t>
      </w:r>
      <w:r w:rsidR="00700172" w:rsidRPr="00122894">
        <w:t xml:space="preserve"> </w:t>
      </w:r>
    </w:p>
    <w:p w14:paraId="74E8BB4D" w14:textId="77777777" w:rsidR="008B75E6" w:rsidRPr="00122894" w:rsidRDefault="0051560F" w:rsidP="0016566A">
      <w:pPr>
        <w:pStyle w:val="outlinetxt3"/>
        <w:rPr>
          <w:b w:val="0"/>
        </w:rPr>
      </w:pPr>
      <w:r>
        <w:tab/>
      </w:r>
      <w:r w:rsidR="008B75E6" w:rsidRPr="00122894">
        <w:t>a.</w:t>
      </w:r>
      <w:r w:rsidR="008B75E6" w:rsidRPr="00122894">
        <w:tab/>
      </w:r>
      <w:r w:rsidR="008B75E6" w:rsidRPr="00122894">
        <w:rPr>
          <w:b w:val="0"/>
        </w:rPr>
        <w:t xml:space="preserve">Owned by </w:t>
      </w:r>
      <w:r w:rsidR="00286986" w:rsidRPr="00122894">
        <w:rPr>
          <w:b w:val="0"/>
        </w:rPr>
        <w:t xml:space="preserve">the </w:t>
      </w:r>
      <w:smartTag w:uri="urn:schemas-microsoft-com:office:smarttags" w:element="country-region">
        <w:r w:rsidR="00286986" w:rsidRPr="00122894">
          <w:rPr>
            <w:b w:val="0"/>
          </w:rPr>
          <w:t>United States of America</w:t>
        </w:r>
      </w:smartTag>
      <w:r w:rsidR="00286986" w:rsidRPr="00122894">
        <w:rPr>
          <w:b w:val="0"/>
        </w:rPr>
        <w:t xml:space="preserve">, </w:t>
      </w:r>
      <w:smartTag w:uri="urn:schemas-microsoft-com:office:smarttags" w:element="country-region">
        <w:r w:rsidR="00286986" w:rsidRPr="00122894">
          <w:rPr>
            <w:b w:val="0"/>
          </w:rPr>
          <w:t>Canada</w:t>
        </w:r>
      </w:smartTag>
      <w:r w:rsidR="00286986" w:rsidRPr="00122894">
        <w:rPr>
          <w:b w:val="0"/>
        </w:rPr>
        <w:t xml:space="preserve">, a state, a political subdivision of any such government </w:t>
      </w:r>
      <w:r w:rsidR="00FB35E7" w:rsidRPr="00122894">
        <w:rPr>
          <w:b w:val="0"/>
        </w:rPr>
        <w:t xml:space="preserve">or an agency of any such government </w:t>
      </w:r>
      <w:r w:rsidR="00286986" w:rsidRPr="00122894">
        <w:rPr>
          <w:b w:val="0"/>
        </w:rPr>
        <w:t xml:space="preserve">unless the vehicle is </w:t>
      </w:r>
      <w:r w:rsidR="008B75E6" w:rsidRPr="00122894">
        <w:rPr>
          <w:b w:val="0"/>
        </w:rPr>
        <w:t xml:space="preserve">owned by an </w:t>
      </w:r>
      <w:smartTag w:uri="urn:schemas-microsoft-com:office:smarttags" w:element="State">
        <w:smartTag w:uri="urn:schemas-microsoft-com:office:smarttags" w:element="place">
          <w:r w:rsidR="008B75E6" w:rsidRPr="00122894">
            <w:rPr>
              <w:b w:val="0"/>
            </w:rPr>
            <w:t>Oregon</w:t>
          </w:r>
        </w:smartTag>
      </w:smartTag>
      <w:r w:rsidR="008B75E6" w:rsidRPr="00122894">
        <w:rPr>
          <w:b w:val="0"/>
        </w:rPr>
        <w:t xml:space="preserve"> public body; </w:t>
      </w:r>
    </w:p>
    <w:p w14:paraId="1F667821" w14:textId="77777777" w:rsidR="006E03BF" w:rsidRPr="00122894" w:rsidRDefault="008B75E6" w:rsidP="0016566A">
      <w:pPr>
        <w:pStyle w:val="outlinetxt3"/>
      </w:pPr>
      <w:r w:rsidRPr="00122894">
        <w:rPr>
          <w:b w:val="0"/>
        </w:rPr>
        <w:tab/>
      </w:r>
      <w:r w:rsidRPr="00122894">
        <w:t>b.</w:t>
      </w:r>
      <w:r w:rsidRPr="00122894">
        <w:rPr>
          <w:b w:val="0"/>
        </w:rPr>
        <w:tab/>
        <w:t xml:space="preserve">Designed </w:t>
      </w:r>
      <w:r w:rsidR="006E03BF" w:rsidRPr="00122894">
        <w:rPr>
          <w:b w:val="0"/>
        </w:rPr>
        <w:t>for use mainly off public roads while not on public roads</w:t>
      </w:r>
      <w:r w:rsidR="000B7080" w:rsidRPr="00122894">
        <w:rPr>
          <w:b w:val="0"/>
        </w:rPr>
        <w:t>;</w:t>
      </w:r>
      <w:r w:rsidR="006E03BF" w:rsidRPr="00122894">
        <w:t xml:space="preserve"> </w:t>
      </w:r>
    </w:p>
    <w:p w14:paraId="391B46E8" w14:textId="77777777" w:rsidR="00557098" w:rsidRPr="00122894" w:rsidRDefault="002C0586" w:rsidP="0016566A">
      <w:pPr>
        <w:pStyle w:val="outlinetxt3"/>
        <w:ind w:hanging="300"/>
        <w:rPr>
          <w:b w:val="0"/>
        </w:rPr>
      </w:pPr>
      <w:r w:rsidRPr="00122894">
        <w:tab/>
      </w:r>
      <w:r w:rsidR="000B7080" w:rsidRPr="00122894">
        <w:t>c.</w:t>
      </w:r>
      <w:r w:rsidRPr="00122894">
        <w:tab/>
      </w:r>
      <w:r w:rsidR="000B7080" w:rsidRPr="00122894">
        <w:rPr>
          <w:b w:val="0"/>
        </w:rPr>
        <w:t>Operated on rails or crawler</w:t>
      </w:r>
      <w:r w:rsidR="00557098" w:rsidRPr="00122894">
        <w:rPr>
          <w:b w:val="0"/>
        </w:rPr>
        <w:t xml:space="preserve"> </w:t>
      </w:r>
      <w:r w:rsidR="000B7080" w:rsidRPr="00122894">
        <w:rPr>
          <w:b w:val="0"/>
        </w:rPr>
        <w:t>treads</w:t>
      </w:r>
      <w:r w:rsidR="00557098" w:rsidRPr="00122894">
        <w:rPr>
          <w:b w:val="0"/>
        </w:rPr>
        <w:t>;</w:t>
      </w:r>
    </w:p>
    <w:p w14:paraId="667BFF9B" w14:textId="77777777" w:rsidR="000B7080" w:rsidRPr="00122894" w:rsidRDefault="002C0586" w:rsidP="0016566A">
      <w:pPr>
        <w:pStyle w:val="outlinetxt3"/>
        <w:ind w:hanging="300"/>
        <w:rPr>
          <w:b w:val="0"/>
        </w:rPr>
      </w:pPr>
      <w:r w:rsidRPr="00122894">
        <w:tab/>
      </w:r>
      <w:r w:rsidR="00557098" w:rsidRPr="00122894">
        <w:t>d.</w:t>
      </w:r>
      <w:r w:rsidRPr="00122894">
        <w:tab/>
      </w:r>
      <w:r w:rsidR="00557098" w:rsidRPr="00122894">
        <w:rPr>
          <w:b w:val="0"/>
        </w:rPr>
        <w:t>W</w:t>
      </w:r>
      <w:r w:rsidR="000B7080" w:rsidRPr="00122894">
        <w:rPr>
          <w:b w:val="0"/>
        </w:rPr>
        <w:t>hile located for use as a residence or premises and not as a vehicle; or</w:t>
      </w:r>
    </w:p>
    <w:p w14:paraId="3E09C888" w14:textId="77777777" w:rsidR="000B7080" w:rsidRPr="00122894" w:rsidRDefault="002C0586" w:rsidP="0016566A">
      <w:pPr>
        <w:pStyle w:val="outlinetxt3"/>
        <w:ind w:hanging="300"/>
        <w:rPr>
          <w:b w:val="0"/>
        </w:rPr>
      </w:pPr>
      <w:r w:rsidRPr="00122894">
        <w:tab/>
      </w:r>
      <w:r w:rsidR="00557098" w:rsidRPr="00122894">
        <w:t>e</w:t>
      </w:r>
      <w:r w:rsidR="000B7080" w:rsidRPr="00122894">
        <w:t>.</w:t>
      </w:r>
      <w:r w:rsidRPr="00122894">
        <w:tab/>
      </w:r>
      <w:r w:rsidR="000B7080" w:rsidRPr="00122894">
        <w:rPr>
          <w:b w:val="0"/>
        </w:rPr>
        <w:t xml:space="preserve">Owned </w:t>
      </w:r>
      <w:r w:rsidR="00557098" w:rsidRPr="00122894">
        <w:rPr>
          <w:b w:val="0"/>
        </w:rPr>
        <w:t xml:space="preserve">by </w:t>
      </w:r>
      <w:r w:rsidR="000B7080" w:rsidRPr="00122894">
        <w:rPr>
          <w:b w:val="0"/>
        </w:rPr>
        <w:t xml:space="preserve">or furnished for the regular or frequent use of </w:t>
      </w:r>
      <w:r w:rsidR="001C2373" w:rsidRPr="00122894">
        <w:rPr>
          <w:b w:val="0"/>
        </w:rPr>
        <w:t xml:space="preserve">you </w:t>
      </w:r>
      <w:r w:rsidR="000B7080" w:rsidRPr="00122894">
        <w:rPr>
          <w:b w:val="0"/>
        </w:rPr>
        <w:t>or any "family member".</w:t>
      </w:r>
    </w:p>
    <w:p w14:paraId="185EE07A" w14:textId="77777777" w:rsidR="006E03BF" w:rsidRPr="00122894" w:rsidRDefault="006E03BF" w:rsidP="0016566A">
      <w:pPr>
        <w:pStyle w:val="outlinetxt2"/>
      </w:pPr>
      <w:r w:rsidRPr="00122894">
        <w:tab/>
        <w:t>6.</w:t>
      </w:r>
      <w:r w:rsidRPr="00122894">
        <w:tab/>
      </w:r>
      <w:r w:rsidRPr="00122894">
        <w:rPr>
          <w:b w:val="0"/>
          <w:bCs/>
        </w:rPr>
        <w:t>"Stolen vehicle" means:</w:t>
      </w:r>
    </w:p>
    <w:p w14:paraId="0AD65E59" w14:textId="77777777" w:rsidR="006E03BF" w:rsidRPr="00122894" w:rsidRDefault="006E03BF" w:rsidP="0016566A">
      <w:pPr>
        <w:pStyle w:val="outlinetxt3"/>
        <w:rPr>
          <w:b w:val="0"/>
          <w:bCs/>
        </w:rPr>
      </w:pPr>
      <w:r w:rsidRPr="00122894">
        <w:tab/>
        <w:t>a.</w:t>
      </w:r>
      <w:r w:rsidRPr="00122894">
        <w:tab/>
      </w:r>
      <w:r w:rsidRPr="00122894">
        <w:rPr>
          <w:b w:val="0"/>
          <w:bCs/>
        </w:rPr>
        <w:t>A covered "auto" that is being operated without the consent of the "insured"; and</w:t>
      </w:r>
    </w:p>
    <w:p w14:paraId="5CEE2E62" w14:textId="77777777" w:rsidR="006E03BF" w:rsidRDefault="006E03BF" w:rsidP="0016566A">
      <w:pPr>
        <w:pStyle w:val="outlinetxt3"/>
      </w:pPr>
      <w:r w:rsidRPr="00122894">
        <w:tab/>
        <w:t>b.</w:t>
      </w:r>
      <w:r w:rsidRPr="00122894">
        <w:tab/>
      </w:r>
      <w:r w:rsidRPr="00122894">
        <w:rPr>
          <w:b w:val="0"/>
          <w:bCs/>
        </w:rPr>
        <w:t>At the time of the "accident", the operator has no collectible liability insurance.</w:t>
      </w:r>
    </w:p>
    <w:sectPr w:rsidR="006E03BF" w:rsidSect="00071E18">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F781F" w14:textId="77777777" w:rsidR="00901CDD" w:rsidRDefault="00901CDD">
      <w:r>
        <w:separator/>
      </w:r>
    </w:p>
  </w:endnote>
  <w:endnote w:type="continuationSeparator" w:id="0">
    <w:p w14:paraId="157943D6" w14:textId="77777777" w:rsidR="00901CDD" w:rsidRDefault="00901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2E3DABB8" w14:textId="77777777">
      <w:tc>
        <w:tcPr>
          <w:tcW w:w="940" w:type="pct"/>
        </w:tcPr>
        <w:p w14:paraId="2E331B72" w14:textId="77777777" w:rsidR="000D6FD0" w:rsidRDefault="000D6FD0" w:rsidP="00281868">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6566A">
              <w:rPr>
                <w:noProof/>
              </w:rPr>
              <w:t>5</w:t>
            </w:r>
          </w:fldSimple>
        </w:p>
      </w:tc>
      <w:tc>
        <w:tcPr>
          <w:tcW w:w="2885" w:type="pct"/>
        </w:tcPr>
        <w:p w14:paraId="79B0B2C9" w14:textId="77777777" w:rsidR="000D6FD0" w:rsidRDefault="000A2FB3" w:rsidP="000A2FB3">
          <w:pPr>
            <w:pStyle w:val="isof1"/>
            <w:jc w:val="center"/>
          </w:pPr>
          <w:r>
            <w:t>© Insurance Services Office, Inc., 2015 </w:t>
          </w:r>
        </w:p>
      </w:tc>
      <w:tc>
        <w:tcPr>
          <w:tcW w:w="890" w:type="pct"/>
        </w:tcPr>
        <w:p w14:paraId="0AC7C913" w14:textId="77777777" w:rsidR="000D6FD0" w:rsidRDefault="000A2FB3" w:rsidP="000A2FB3">
          <w:pPr>
            <w:pStyle w:val="isof2"/>
            <w:jc w:val="right"/>
          </w:pPr>
          <w:r>
            <w:t>CA 21 05 01 16</w:t>
          </w:r>
        </w:p>
      </w:tc>
      <w:tc>
        <w:tcPr>
          <w:tcW w:w="278" w:type="pct"/>
        </w:tcPr>
        <w:p w14:paraId="2D79A1B7" w14:textId="77777777" w:rsidR="000D6FD0" w:rsidRDefault="000D6FD0">
          <w:pPr>
            <w:jc w:val="right"/>
          </w:pPr>
        </w:p>
      </w:tc>
    </w:tr>
  </w:tbl>
  <w:p w14:paraId="0EF17B34" w14:textId="77777777" w:rsidR="000D6FD0" w:rsidRPr="00281868" w:rsidRDefault="000D6FD0" w:rsidP="00281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22FDBA5B" w14:textId="77777777">
      <w:tc>
        <w:tcPr>
          <w:tcW w:w="940" w:type="pct"/>
        </w:tcPr>
        <w:p w14:paraId="43A96C55" w14:textId="77777777" w:rsidR="000D6FD0" w:rsidRDefault="000A2FB3" w:rsidP="000A2FB3">
          <w:pPr>
            <w:pStyle w:val="isof2"/>
            <w:jc w:val="left"/>
          </w:pPr>
          <w:r>
            <w:t>CA 21 05 01 16</w:t>
          </w:r>
        </w:p>
      </w:tc>
      <w:tc>
        <w:tcPr>
          <w:tcW w:w="2885" w:type="pct"/>
        </w:tcPr>
        <w:p w14:paraId="55ADC169" w14:textId="77777777" w:rsidR="000D6FD0" w:rsidRDefault="000A2FB3" w:rsidP="000A2FB3">
          <w:pPr>
            <w:pStyle w:val="isof1"/>
            <w:jc w:val="center"/>
          </w:pPr>
          <w:r>
            <w:t>© Insurance Services Office, Inc., 2015 </w:t>
          </w:r>
        </w:p>
      </w:tc>
      <w:tc>
        <w:tcPr>
          <w:tcW w:w="890" w:type="pct"/>
        </w:tcPr>
        <w:p w14:paraId="05E1AC65" w14:textId="77777777" w:rsidR="000D6FD0" w:rsidRDefault="000D6FD0" w:rsidP="00281868">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6566A">
              <w:rPr>
                <w:noProof/>
              </w:rPr>
              <w:t>5</w:t>
            </w:r>
          </w:fldSimple>
        </w:p>
      </w:tc>
      <w:tc>
        <w:tcPr>
          <w:tcW w:w="278" w:type="pct"/>
        </w:tcPr>
        <w:p w14:paraId="3D9F4A9A" w14:textId="77777777" w:rsidR="000D6FD0" w:rsidRDefault="000D6FD0">
          <w:pPr>
            <w:jc w:val="right"/>
          </w:pPr>
        </w:p>
      </w:tc>
    </w:tr>
  </w:tbl>
  <w:p w14:paraId="7AE308AD" w14:textId="77777777" w:rsidR="000D6FD0" w:rsidRPr="00281868" w:rsidRDefault="000D6FD0" w:rsidP="00281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5DAD854D" w14:textId="77777777">
      <w:tc>
        <w:tcPr>
          <w:tcW w:w="940" w:type="pct"/>
        </w:tcPr>
        <w:p w14:paraId="713EA7E8" w14:textId="77777777" w:rsidR="000D6FD0" w:rsidRDefault="000D6FD0" w:rsidP="00071E18">
          <w:pPr>
            <w:pStyle w:val="isof2"/>
            <w:jc w:val="left"/>
          </w:pPr>
          <w:r>
            <w:t>CA 21 05 01 16</w:t>
          </w:r>
        </w:p>
      </w:tc>
      <w:tc>
        <w:tcPr>
          <w:tcW w:w="2885" w:type="pct"/>
        </w:tcPr>
        <w:p w14:paraId="0BBC6CB7" w14:textId="77777777" w:rsidR="000D6FD0" w:rsidRDefault="000D6FD0" w:rsidP="00071E18">
          <w:pPr>
            <w:pStyle w:val="isof1"/>
            <w:jc w:val="center"/>
          </w:pPr>
          <w:r>
            <w:t>© Insurance Services Office, Inc., 2015 </w:t>
          </w:r>
        </w:p>
      </w:tc>
      <w:tc>
        <w:tcPr>
          <w:tcW w:w="890" w:type="pct"/>
        </w:tcPr>
        <w:p w14:paraId="56A35EA7" w14:textId="77777777" w:rsidR="000D6FD0" w:rsidRDefault="000D6FD0" w:rsidP="00071E18">
          <w:pPr>
            <w:pStyle w:val="isof2"/>
            <w:jc w:val="right"/>
          </w:pPr>
          <w:r>
            <w:t xml:space="preserve">Page </w:t>
          </w:r>
          <w:r>
            <w:fldChar w:fldCharType="begin"/>
          </w:r>
          <w:r>
            <w:instrText xml:space="preserve"> Page  \* MERGEFORMAT </w:instrText>
          </w:r>
          <w:r>
            <w:fldChar w:fldCharType="separate"/>
          </w:r>
          <w:r w:rsidR="00647CA4">
            <w:rPr>
              <w:noProof/>
            </w:rPr>
            <w:t>1</w:t>
          </w:r>
          <w:r>
            <w:fldChar w:fldCharType="end"/>
          </w:r>
          <w:r>
            <w:t xml:space="preserve"> of </w:t>
          </w:r>
          <w:fldSimple w:instr=" NUMPAGES  \* MERGEFORMAT ">
            <w:r w:rsidR="00647CA4">
              <w:rPr>
                <w:noProof/>
              </w:rPr>
              <w:t>4</w:t>
            </w:r>
          </w:fldSimple>
        </w:p>
      </w:tc>
      <w:tc>
        <w:tcPr>
          <w:tcW w:w="278" w:type="pct"/>
        </w:tcPr>
        <w:p w14:paraId="54731305" w14:textId="77777777" w:rsidR="000D6FD0" w:rsidRDefault="000D6FD0">
          <w:pPr>
            <w:jc w:val="right"/>
          </w:pPr>
        </w:p>
      </w:tc>
    </w:tr>
  </w:tbl>
  <w:p w14:paraId="64DFB6AF" w14:textId="77777777" w:rsidR="000D6FD0" w:rsidRDefault="000D6F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05BDAF4F" w14:textId="77777777">
      <w:tc>
        <w:tcPr>
          <w:tcW w:w="940" w:type="pct"/>
        </w:tcPr>
        <w:p w14:paraId="728A7EB7" w14:textId="77777777" w:rsidR="000D6FD0" w:rsidRDefault="000D6FD0" w:rsidP="00281868">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6566A">
              <w:rPr>
                <w:noProof/>
              </w:rPr>
              <w:t>5</w:t>
            </w:r>
          </w:fldSimple>
        </w:p>
      </w:tc>
      <w:tc>
        <w:tcPr>
          <w:tcW w:w="2885" w:type="pct"/>
        </w:tcPr>
        <w:p w14:paraId="462C147D" w14:textId="77777777" w:rsidR="000D6FD0" w:rsidRDefault="000A2FB3" w:rsidP="000A2FB3">
          <w:pPr>
            <w:pStyle w:val="isof1"/>
            <w:jc w:val="center"/>
          </w:pPr>
          <w:r>
            <w:t>© Insurance Services Office, Inc., 2015 </w:t>
          </w:r>
        </w:p>
      </w:tc>
      <w:tc>
        <w:tcPr>
          <w:tcW w:w="890" w:type="pct"/>
        </w:tcPr>
        <w:p w14:paraId="241AC95E" w14:textId="77777777" w:rsidR="000D6FD0" w:rsidRDefault="000A2FB3" w:rsidP="000A2FB3">
          <w:pPr>
            <w:pStyle w:val="isof2"/>
            <w:jc w:val="right"/>
          </w:pPr>
          <w:r>
            <w:t>CA 21 05 01 16</w:t>
          </w:r>
        </w:p>
      </w:tc>
      <w:tc>
        <w:tcPr>
          <w:tcW w:w="278" w:type="pct"/>
        </w:tcPr>
        <w:p w14:paraId="32ABD957" w14:textId="77777777" w:rsidR="000D6FD0" w:rsidRDefault="000D6FD0">
          <w:pPr>
            <w:jc w:val="right"/>
          </w:pPr>
        </w:p>
      </w:tc>
    </w:tr>
  </w:tbl>
  <w:p w14:paraId="58FB0EDD" w14:textId="77777777" w:rsidR="000D6FD0" w:rsidRPr="00281868" w:rsidRDefault="000D6FD0" w:rsidP="002818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023C5DE7" w14:textId="77777777">
      <w:tc>
        <w:tcPr>
          <w:tcW w:w="940" w:type="pct"/>
        </w:tcPr>
        <w:p w14:paraId="7692AD16" w14:textId="77777777" w:rsidR="000D6FD0" w:rsidRDefault="000A2FB3" w:rsidP="000A2FB3">
          <w:pPr>
            <w:pStyle w:val="isof2"/>
            <w:jc w:val="left"/>
          </w:pPr>
          <w:r>
            <w:t>CA 21 05 01 16</w:t>
          </w:r>
        </w:p>
      </w:tc>
      <w:tc>
        <w:tcPr>
          <w:tcW w:w="2885" w:type="pct"/>
        </w:tcPr>
        <w:p w14:paraId="74071EBF" w14:textId="77777777" w:rsidR="000D6FD0" w:rsidRDefault="000A2FB3" w:rsidP="000A2FB3">
          <w:pPr>
            <w:pStyle w:val="isof1"/>
            <w:jc w:val="center"/>
          </w:pPr>
          <w:r>
            <w:t>© Insurance Services Office, Inc., 2015 </w:t>
          </w:r>
        </w:p>
      </w:tc>
      <w:tc>
        <w:tcPr>
          <w:tcW w:w="890" w:type="pct"/>
        </w:tcPr>
        <w:p w14:paraId="50338C08" w14:textId="77777777" w:rsidR="000D6FD0" w:rsidRDefault="000D6FD0" w:rsidP="00281868">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6566A">
              <w:rPr>
                <w:noProof/>
              </w:rPr>
              <w:t>5</w:t>
            </w:r>
          </w:fldSimple>
        </w:p>
      </w:tc>
      <w:tc>
        <w:tcPr>
          <w:tcW w:w="278" w:type="pct"/>
        </w:tcPr>
        <w:p w14:paraId="648FF87A" w14:textId="77777777" w:rsidR="000D6FD0" w:rsidRDefault="000D6FD0">
          <w:pPr>
            <w:jc w:val="right"/>
          </w:pPr>
        </w:p>
      </w:tc>
    </w:tr>
  </w:tbl>
  <w:p w14:paraId="60EB2AE0" w14:textId="77777777" w:rsidR="000D6FD0" w:rsidRPr="00281868" w:rsidRDefault="000D6FD0" w:rsidP="002818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D6FD0" w14:paraId="2A8DF4AC" w14:textId="77777777" w:rsidTr="00281868">
      <w:tc>
        <w:tcPr>
          <w:tcW w:w="940" w:type="pct"/>
        </w:tcPr>
        <w:p w14:paraId="618EB655" w14:textId="77777777" w:rsidR="000D6FD0" w:rsidRDefault="000A2FB3" w:rsidP="000A2FB3">
          <w:pPr>
            <w:pStyle w:val="isof2"/>
            <w:jc w:val="left"/>
          </w:pPr>
          <w:r>
            <w:t>CA 21 05 01 16</w:t>
          </w:r>
        </w:p>
      </w:tc>
      <w:tc>
        <w:tcPr>
          <w:tcW w:w="2885" w:type="pct"/>
        </w:tcPr>
        <w:p w14:paraId="3AF5C700" w14:textId="77777777" w:rsidR="000D6FD0" w:rsidRDefault="000A2FB3" w:rsidP="000A2FB3">
          <w:pPr>
            <w:pStyle w:val="isof1"/>
            <w:jc w:val="center"/>
          </w:pPr>
          <w:r>
            <w:t>© Insurance Services Office, Inc., 2015 </w:t>
          </w:r>
        </w:p>
      </w:tc>
      <w:tc>
        <w:tcPr>
          <w:tcW w:w="890" w:type="pct"/>
        </w:tcPr>
        <w:p w14:paraId="01E028F7" w14:textId="77777777" w:rsidR="000D6FD0" w:rsidRDefault="000D6FD0" w:rsidP="00281868">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16566A">
              <w:rPr>
                <w:noProof/>
              </w:rPr>
              <w:t>5</w:t>
            </w:r>
          </w:fldSimple>
        </w:p>
      </w:tc>
      <w:tc>
        <w:tcPr>
          <w:tcW w:w="275" w:type="pct"/>
        </w:tcPr>
        <w:p w14:paraId="0F9036AB" w14:textId="77777777" w:rsidR="000D6FD0" w:rsidRDefault="000D6FD0">
          <w:pPr>
            <w:jc w:val="right"/>
          </w:pPr>
        </w:p>
      </w:tc>
    </w:tr>
  </w:tbl>
  <w:p w14:paraId="22F03DF5" w14:textId="77777777" w:rsidR="000D6FD0" w:rsidRPr="00281868" w:rsidRDefault="000D6FD0" w:rsidP="0028186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24458C5C" w14:textId="77777777">
      <w:tc>
        <w:tcPr>
          <w:tcW w:w="940" w:type="pct"/>
        </w:tcPr>
        <w:p w14:paraId="1208573A" w14:textId="77777777" w:rsidR="000D6FD0" w:rsidRDefault="000D6FD0" w:rsidP="00071E18">
          <w:pPr>
            <w:pStyle w:val="isof2"/>
            <w:jc w:val="left"/>
          </w:pPr>
          <w:r>
            <w:t xml:space="preserve">Page </w:t>
          </w:r>
          <w:r>
            <w:fldChar w:fldCharType="begin"/>
          </w:r>
          <w:r>
            <w:instrText xml:space="preserve"> Page  \* MERGEFORMAT </w:instrText>
          </w:r>
          <w:r>
            <w:fldChar w:fldCharType="separate"/>
          </w:r>
          <w:r w:rsidR="00647CA4">
            <w:rPr>
              <w:noProof/>
            </w:rPr>
            <w:t>4</w:t>
          </w:r>
          <w:r>
            <w:fldChar w:fldCharType="end"/>
          </w:r>
          <w:r>
            <w:t xml:space="preserve"> of </w:t>
          </w:r>
          <w:fldSimple w:instr=" NUMPAGES  \* MERGEFORMAT ">
            <w:r w:rsidR="00647CA4">
              <w:rPr>
                <w:noProof/>
              </w:rPr>
              <w:t>4</w:t>
            </w:r>
          </w:fldSimple>
        </w:p>
      </w:tc>
      <w:tc>
        <w:tcPr>
          <w:tcW w:w="2885" w:type="pct"/>
        </w:tcPr>
        <w:p w14:paraId="6506FAC0" w14:textId="77777777" w:rsidR="000D6FD0" w:rsidRDefault="000D6FD0" w:rsidP="00071E18">
          <w:pPr>
            <w:pStyle w:val="isof1"/>
            <w:jc w:val="center"/>
          </w:pPr>
          <w:r>
            <w:t>© Insurance Services Office, Inc., 2015 </w:t>
          </w:r>
        </w:p>
      </w:tc>
      <w:tc>
        <w:tcPr>
          <w:tcW w:w="890" w:type="pct"/>
        </w:tcPr>
        <w:p w14:paraId="57CE77CF" w14:textId="77777777" w:rsidR="000D6FD0" w:rsidRDefault="000D6FD0" w:rsidP="00071E18">
          <w:pPr>
            <w:pStyle w:val="isof2"/>
            <w:jc w:val="right"/>
          </w:pPr>
          <w:r>
            <w:t>CA 21 05 01 16</w:t>
          </w:r>
        </w:p>
      </w:tc>
      <w:tc>
        <w:tcPr>
          <w:tcW w:w="278" w:type="pct"/>
        </w:tcPr>
        <w:p w14:paraId="26D714CC" w14:textId="77777777" w:rsidR="000D6FD0" w:rsidRDefault="000D6FD0">
          <w:pPr>
            <w:jc w:val="right"/>
          </w:pPr>
        </w:p>
      </w:tc>
    </w:tr>
  </w:tbl>
  <w:p w14:paraId="1B266C62" w14:textId="77777777" w:rsidR="000D6FD0" w:rsidRPr="00071E18" w:rsidRDefault="000D6FD0" w:rsidP="00071E1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D6FD0" w14:paraId="735DBEDD" w14:textId="77777777">
      <w:tc>
        <w:tcPr>
          <w:tcW w:w="940" w:type="pct"/>
        </w:tcPr>
        <w:p w14:paraId="47AFB308" w14:textId="77777777" w:rsidR="000D6FD0" w:rsidRDefault="000D6FD0" w:rsidP="00071E18">
          <w:pPr>
            <w:pStyle w:val="isof2"/>
            <w:jc w:val="left"/>
          </w:pPr>
          <w:r>
            <w:t>CA 21 05 01 16</w:t>
          </w:r>
        </w:p>
      </w:tc>
      <w:tc>
        <w:tcPr>
          <w:tcW w:w="2885" w:type="pct"/>
        </w:tcPr>
        <w:p w14:paraId="3A741CD0" w14:textId="77777777" w:rsidR="000D6FD0" w:rsidRDefault="000D6FD0" w:rsidP="00071E18">
          <w:pPr>
            <w:pStyle w:val="isof1"/>
            <w:jc w:val="center"/>
          </w:pPr>
          <w:r>
            <w:t>© Insurance Services Office, Inc., 2015 </w:t>
          </w:r>
        </w:p>
      </w:tc>
      <w:tc>
        <w:tcPr>
          <w:tcW w:w="890" w:type="pct"/>
        </w:tcPr>
        <w:p w14:paraId="1382286A" w14:textId="77777777" w:rsidR="000D6FD0" w:rsidRDefault="000D6FD0" w:rsidP="00071E18">
          <w:pPr>
            <w:pStyle w:val="isof2"/>
            <w:jc w:val="right"/>
          </w:pPr>
          <w:r>
            <w:t xml:space="preserve">Page </w:t>
          </w:r>
          <w:r>
            <w:fldChar w:fldCharType="begin"/>
          </w:r>
          <w:r>
            <w:instrText xml:space="preserve"> Page  \* MERGEFORMAT </w:instrText>
          </w:r>
          <w:r>
            <w:fldChar w:fldCharType="separate"/>
          </w:r>
          <w:r w:rsidR="00647CA4">
            <w:rPr>
              <w:noProof/>
            </w:rPr>
            <w:t>5</w:t>
          </w:r>
          <w:r>
            <w:fldChar w:fldCharType="end"/>
          </w:r>
          <w:r>
            <w:t xml:space="preserve"> of </w:t>
          </w:r>
          <w:fldSimple w:instr=" NUMPAGES  \* MERGEFORMAT ">
            <w:r w:rsidR="00647CA4">
              <w:rPr>
                <w:noProof/>
              </w:rPr>
              <w:t>5</w:t>
            </w:r>
          </w:fldSimple>
        </w:p>
      </w:tc>
      <w:tc>
        <w:tcPr>
          <w:tcW w:w="278" w:type="pct"/>
        </w:tcPr>
        <w:p w14:paraId="03551D9D" w14:textId="77777777" w:rsidR="000D6FD0" w:rsidRDefault="000D6FD0">
          <w:pPr>
            <w:jc w:val="right"/>
          </w:pPr>
        </w:p>
      </w:tc>
    </w:tr>
  </w:tbl>
  <w:p w14:paraId="6E701248" w14:textId="77777777" w:rsidR="000D6FD0" w:rsidRPr="00071E18" w:rsidRDefault="000D6FD0" w:rsidP="00071E1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D6FD0" w14:paraId="611F9F24" w14:textId="77777777" w:rsidTr="00281868">
      <w:tc>
        <w:tcPr>
          <w:tcW w:w="940" w:type="pct"/>
        </w:tcPr>
        <w:p w14:paraId="60C5FA57" w14:textId="77777777" w:rsidR="000D6FD0" w:rsidRDefault="000A2FB3" w:rsidP="000A2FB3">
          <w:pPr>
            <w:pStyle w:val="isof2"/>
            <w:jc w:val="left"/>
          </w:pPr>
          <w:r>
            <w:t>CA 21 05 01 16</w:t>
          </w:r>
        </w:p>
      </w:tc>
      <w:tc>
        <w:tcPr>
          <w:tcW w:w="2885" w:type="pct"/>
        </w:tcPr>
        <w:p w14:paraId="2621CA34" w14:textId="77777777" w:rsidR="000D6FD0" w:rsidRDefault="000A2FB3" w:rsidP="000A2FB3">
          <w:pPr>
            <w:pStyle w:val="isof1"/>
            <w:jc w:val="center"/>
          </w:pPr>
          <w:r>
            <w:t>© Insurance Services Office, Inc., 2015 </w:t>
          </w:r>
        </w:p>
      </w:tc>
      <w:tc>
        <w:tcPr>
          <w:tcW w:w="890" w:type="pct"/>
        </w:tcPr>
        <w:p w14:paraId="7956E442" w14:textId="77777777" w:rsidR="000D6FD0" w:rsidRDefault="000D6FD0" w:rsidP="00281868">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16566A">
              <w:rPr>
                <w:noProof/>
              </w:rPr>
              <w:t>5</w:t>
            </w:r>
          </w:fldSimple>
        </w:p>
      </w:tc>
      <w:tc>
        <w:tcPr>
          <w:tcW w:w="275" w:type="pct"/>
        </w:tcPr>
        <w:p w14:paraId="157FC119" w14:textId="77777777" w:rsidR="000D6FD0" w:rsidRDefault="000D6FD0">
          <w:pPr>
            <w:jc w:val="right"/>
          </w:pPr>
        </w:p>
      </w:tc>
    </w:tr>
  </w:tbl>
  <w:p w14:paraId="152917B9" w14:textId="77777777" w:rsidR="000D6FD0" w:rsidRPr="00281868" w:rsidRDefault="000D6FD0" w:rsidP="00281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A6949" w14:textId="77777777" w:rsidR="00901CDD" w:rsidRDefault="00901CDD">
      <w:r>
        <w:separator/>
      </w:r>
    </w:p>
  </w:footnote>
  <w:footnote w:type="continuationSeparator" w:id="0">
    <w:p w14:paraId="091D3718" w14:textId="77777777" w:rsidR="00901CDD" w:rsidRDefault="00901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09"/>
      <w:gridCol w:w="5187"/>
    </w:tblGrid>
    <w:tr w:rsidR="000D6FD0" w14:paraId="7695789A" w14:textId="77777777">
      <w:tc>
        <w:tcPr>
          <w:tcW w:w="2481" w:type="pct"/>
        </w:tcPr>
        <w:p w14:paraId="4EE0B89C" w14:textId="242FAC70" w:rsidR="000D6FD0" w:rsidRDefault="000D6FD0" w:rsidP="00071E18">
          <w:pPr>
            <w:pStyle w:val="isof1"/>
            <w:jc w:val="left"/>
          </w:pPr>
          <w:r>
            <w:t>POLICY NUMBER:</w:t>
          </w:r>
          <w:r w:rsidR="00A07615">
            <w:t xml:space="preserve"> </w:t>
          </w:r>
          <w:bookmarkStart w:id="0" w:name="PolicyNumber"/>
          <w:bookmarkEnd w:id="0"/>
        </w:p>
      </w:tc>
      <w:tc>
        <w:tcPr>
          <w:tcW w:w="2519" w:type="pct"/>
        </w:tcPr>
        <w:p w14:paraId="1E171536" w14:textId="77777777" w:rsidR="000D6FD0" w:rsidRDefault="000D6FD0" w:rsidP="00071E18">
          <w:pPr>
            <w:pStyle w:val="isof2"/>
            <w:jc w:val="right"/>
          </w:pPr>
          <w:r>
            <w:t>COMMERCIAL AUTO</w:t>
          </w:r>
        </w:p>
      </w:tc>
    </w:tr>
    <w:tr w:rsidR="000D6FD0" w14:paraId="421E49CD" w14:textId="77777777">
      <w:tc>
        <w:tcPr>
          <w:tcW w:w="2481" w:type="pct"/>
        </w:tcPr>
        <w:p w14:paraId="5F40B0CB" w14:textId="77777777" w:rsidR="000D6FD0" w:rsidRDefault="000D6FD0">
          <w:pPr>
            <w:pStyle w:val="Header"/>
          </w:pPr>
        </w:p>
      </w:tc>
      <w:tc>
        <w:tcPr>
          <w:tcW w:w="2519" w:type="pct"/>
        </w:tcPr>
        <w:p w14:paraId="4FCB3788" w14:textId="77777777" w:rsidR="000D6FD0" w:rsidRDefault="000D6FD0" w:rsidP="00071E18">
          <w:pPr>
            <w:pStyle w:val="isof2"/>
            <w:jc w:val="right"/>
          </w:pPr>
          <w:r>
            <w:t>CA 21 05 01 16</w:t>
          </w:r>
        </w:p>
      </w:tc>
    </w:tr>
  </w:tbl>
  <w:p w14:paraId="1F021ECF" w14:textId="77777777" w:rsidR="000D6FD0" w:rsidRDefault="000D6FD0">
    <w:pPr>
      <w:pStyle w:val="Header"/>
    </w:pPr>
  </w:p>
  <w:p w14:paraId="2F649CCE" w14:textId="77777777" w:rsidR="000D6FD0" w:rsidRDefault="000D6FD0">
    <w:pPr>
      <w:pStyle w:val="isof3"/>
    </w:pPr>
    <w:r>
      <w:t>THIS ENDORSEMENT CHANGES THE POLICY.  PLEASE READ IT CAREFULLY.</w:t>
    </w:r>
  </w:p>
  <w:p w14:paraId="41E047C1" w14:textId="77777777" w:rsidR="000D6FD0" w:rsidRDefault="000D6F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76B73" w14:textId="77777777" w:rsidR="000D6FD0" w:rsidRDefault="000D6F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1648E" w14:textId="77777777" w:rsidR="000D6FD0" w:rsidRDefault="000D6F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0D6FD0" w14:paraId="3FAD8FD8" w14:textId="77777777" w:rsidTr="00281868">
      <w:tc>
        <w:tcPr>
          <w:tcW w:w="2235" w:type="pct"/>
        </w:tcPr>
        <w:p w14:paraId="6FC6EE1F" w14:textId="77777777" w:rsidR="000D6FD0" w:rsidRDefault="000D6FD0" w:rsidP="00281868">
          <w:pPr>
            <w:pStyle w:val="isof1"/>
            <w:jc w:val="left"/>
          </w:pPr>
          <w:r>
            <w:t>POLICY NUMBER:</w:t>
          </w:r>
        </w:p>
      </w:tc>
      <w:tc>
        <w:tcPr>
          <w:tcW w:w="2760" w:type="pct"/>
        </w:tcPr>
        <w:p w14:paraId="3DAA0C7B" w14:textId="77777777" w:rsidR="000D6FD0" w:rsidRDefault="000D6FD0" w:rsidP="00281868">
          <w:pPr>
            <w:pStyle w:val="isof2"/>
            <w:jc w:val="right"/>
          </w:pPr>
          <w:r>
            <w:t>COMMERCIAL AUTO</w:t>
          </w:r>
        </w:p>
      </w:tc>
    </w:tr>
    <w:tr w:rsidR="000D6FD0" w14:paraId="1145AA42" w14:textId="77777777" w:rsidTr="00281868">
      <w:tc>
        <w:tcPr>
          <w:tcW w:w="2235" w:type="pct"/>
        </w:tcPr>
        <w:p w14:paraId="00741E0D" w14:textId="77777777" w:rsidR="000D6FD0" w:rsidRDefault="000D6FD0">
          <w:pPr>
            <w:pStyle w:val="Header"/>
          </w:pPr>
        </w:p>
      </w:tc>
      <w:tc>
        <w:tcPr>
          <w:tcW w:w="2760" w:type="pct"/>
        </w:tcPr>
        <w:p w14:paraId="01B17E44" w14:textId="77777777" w:rsidR="000D6FD0" w:rsidRDefault="000A2FB3" w:rsidP="000A2FB3">
          <w:pPr>
            <w:pStyle w:val="isof2"/>
            <w:jc w:val="right"/>
          </w:pPr>
          <w:r>
            <w:t>CA 21 05 01 16</w:t>
          </w:r>
        </w:p>
      </w:tc>
    </w:tr>
  </w:tbl>
  <w:p w14:paraId="38A163C1" w14:textId="77777777" w:rsidR="000D6FD0" w:rsidRDefault="000D6FD0" w:rsidP="00281868">
    <w:pPr>
      <w:pStyle w:val="Header"/>
    </w:pPr>
  </w:p>
  <w:p w14:paraId="227CB008" w14:textId="77777777" w:rsidR="000D6FD0" w:rsidRDefault="000D6FD0">
    <w:pPr>
      <w:pStyle w:val="isof3"/>
    </w:pPr>
    <w:r>
      <w:t>THIS ENDORSEMENT CHANGES THE POLICY.  PLEASE READ IT CAREFULLY.</w:t>
    </w:r>
  </w:p>
  <w:p w14:paraId="2479D4A9" w14:textId="77777777" w:rsidR="000D6FD0" w:rsidRPr="00281868" w:rsidRDefault="000D6FD0" w:rsidP="0028186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75056" w14:textId="77777777" w:rsidR="000D6FD0" w:rsidRPr="00071E18" w:rsidRDefault="000D6FD0" w:rsidP="00071E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F919" w14:textId="77777777" w:rsidR="000D6FD0" w:rsidRPr="00071E18" w:rsidRDefault="000D6FD0" w:rsidP="00071E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0D6FD0" w14:paraId="0A1ADD6E" w14:textId="77777777" w:rsidTr="00281868">
      <w:tc>
        <w:tcPr>
          <w:tcW w:w="2235" w:type="pct"/>
        </w:tcPr>
        <w:p w14:paraId="57B350D4" w14:textId="77777777" w:rsidR="000D6FD0" w:rsidRDefault="000D6FD0" w:rsidP="00281868">
          <w:pPr>
            <w:pStyle w:val="isof1"/>
            <w:jc w:val="left"/>
          </w:pPr>
          <w:r>
            <w:t>POLICY NUMBER:</w:t>
          </w:r>
        </w:p>
      </w:tc>
      <w:tc>
        <w:tcPr>
          <w:tcW w:w="2760" w:type="pct"/>
        </w:tcPr>
        <w:p w14:paraId="1530BEF8" w14:textId="77777777" w:rsidR="000D6FD0" w:rsidRDefault="000D6FD0" w:rsidP="00281868">
          <w:pPr>
            <w:pStyle w:val="isof2"/>
            <w:jc w:val="right"/>
          </w:pPr>
          <w:r>
            <w:t>COMMERCIAL AUTO</w:t>
          </w:r>
        </w:p>
      </w:tc>
    </w:tr>
    <w:tr w:rsidR="000D6FD0" w14:paraId="65620CD3" w14:textId="77777777" w:rsidTr="00281868">
      <w:tc>
        <w:tcPr>
          <w:tcW w:w="2235" w:type="pct"/>
        </w:tcPr>
        <w:p w14:paraId="43AD7451" w14:textId="77777777" w:rsidR="000D6FD0" w:rsidRDefault="000D6FD0">
          <w:pPr>
            <w:pStyle w:val="Header"/>
          </w:pPr>
        </w:p>
      </w:tc>
      <w:tc>
        <w:tcPr>
          <w:tcW w:w="2760" w:type="pct"/>
        </w:tcPr>
        <w:p w14:paraId="70541978" w14:textId="77777777" w:rsidR="000D6FD0" w:rsidRDefault="000A2FB3" w:rsidP="000A2FB3">
          <w:pPr>
            <w:pStyle w:val="isof2"/>
            <w:jc w:val="right"/>
          </w:pPr>
          <w:r>
            <w:t>CA 21 05 01 16</w:t>
          </w:r>
        </w:p>
      </w:tc>
    </w:tr>
  </w:tbl>
  <w:p w14:paraId="7D92DAC8" w14:textId="77777777" w:rsidR="000D6FD0" w:rsidRDefault="000D6FD0" w:rsidP="00281868">
    <w:pPr>
      <w:pStyle w:val="Header"/>
    </w:pPr>
  </w:p>
  <w:p w14:paraId="05E02C96" w14:textId="77777777" w:rsidR="000D6FD0" w:rsidRDefault="000D6FD0">
    <w:pPr>
      <w:pStyle w:val="isof3"/>
    </w:pPr>
    <w:r>
      <w:t>THIS ENDORSEMENT CHANGES THE POLICY.  PLEASE READ IT CAREFULLY.</w:t>
    </w:r>
  </w:p>
  <w:p w14:paraId="041B28C6" w14:textId="77777777" w:rsidR="000D6FD0" w:rsidRPr="00281868" w:rsidRDefault="000D6FD0" w:rsidP="00281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29229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consecutiveHyphenLimit w:val="3"/>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1_05_10_13"/>
    <w:docVar w:name="isoform$" w:val="Y"/>
    <w:docVar w:name="ISOLongName$" w:val=" "/>
    <w:docVar w:name="nc$" w:val=" 2"/>
    <w:docVar w:name="nct$" w:val=" 2"/>
    <w:docVar w:name="nd$" w:val=" 1"/>
    <w:docVar w:name="newdoc$" w:val="N"/>
    <w:docVar w:name="nl$" w:val=" 1"/>
    <w:docVar w:name="nm$" w:val=" 4"/>
    <w:docVar w:name="NoCopyright$" w:val="No"/>
    <w:docVar w:name="nr$" w:val=" 1"/>
    <w:docVar w:name="setmark$" w:val="Y"/>
    <w:docVar w:name="styleflag$" w:val="N"/>
    <w:docVar w:name="title$" w:val="Commercial"/>
    <w:docVar w:name="Type$" w:val="Commercial Lines"/>
  </w:docVars>
  <w:rsids>
    <w:rsidRoot w:val="006E03BF"/>
    <w:rsid w:val="00000D7C"/>
    <w:rsid w:val="00034082"/>
    <w:rsid w:val="00036F4E"/>
    <w:rsid w:val="00051886"/>
    <w:rsid w:val="00063A07"/>
    <w:rsid w:val="00071E18"/>
    <w:rsid w:val="00085922"/>
    <w:rsid w:val="000A1E79"/>
    <w:rsid w:val="000A2FB3"/>
    <w:rsid w:val="000B1504"/>
    <w:rsid w:val="000B7080"/>
    <w:rsid w:val="000C24B8"/>
    <w:rsid w:val="000C441B"/>
    <w:rsid w:val="000D6FD0"/>
    <w:rsid w:val="000E001F"/>
    <w:rsid w:val="00112495"/>
    <w:rsid w:val="00115C5A"/>
    <w:rsid w:val="00122894"/>
    <w:rsid w:val="0016566A"/>
    <w:rsid w:val="00187428"/>
    <w:rsid w:val="001A6033"/>
    <w:rsid w:val="001B04FA"/>
    <w:rsid w:val="001B5FAB"/>
    <w:rsid w:val="001C2373"/>
    <w:rsid w:val="001C574E"/>
    <w:rsid w:val="001C7929"/>
    <w:rsid w:val="001F23BF"/>
    <w:rsid w:val="001F47A2"/>
    <w:rsid w:val="001F6E4B"/>
    <w:rsid w:val="00225F53"/>
    <w:rsid w:val="00227B95"/>
    <w:rsid w:val="00243682"/>
    <w:rsid w:val="00252E3B"/>
    <w:rsid w:val="002604EF"/>
    <w:rsid w:val="002632CD"/>
    <w:rsid w:val="00281868"/>
    <w:rsid w:val="00285043"/>
    <w:rsid w:val="00286986"/>
    <w:rsid w:val="002B5B81"/>
    <w:rsid w:val="002C0586"/>
    <w:rsid w:val="002C3CF6"/>
    <w:rsid w:val="002C5DD2"/>
    <w:rsid w:val="002E0B00"/>
    <w:rsid w:val="002E227F"/>
    <w:rsid w:val="002F04E5"/>
    <w:rsid w:val="002F7B4D"/>
    <w:rsid w:val="00300179"/>
    <w:rsid w:val="00310371"/>
    <w:rsid w:val="00321139"/>
    <w:rsid w:val="003320AE"/>
    <w:rsid w:val="0034191E"/>
    <w:rsid w:val="003433A5"/>
    <w:rsid w:val="003962B2"/>
    <w:rsid w:val="00397E93"/>
    <w:rsid w:val="003C2DE3"/>
    <w:rsid w:val="003C39A1"/>
    <w:rsid w:val="0040359F"/>
    <w:rsid w:val="004344B6"/>
    <w:rsid w:val="00453098"/>
    <w:rsid w:val="00460082"/>
    <w:rsid w:val="00464DFF"/>
    <w:rsid w:val="00495C5D"/>
    <w:rsid w:val="004A2E91"/>
    <w:rsid w:val="004A6B1A"/>
    <w:rsid w:val="004B4F2B"/>
    <w:rsid w:val="004C67F4"/>
    <w:rsid w:val="0051560F"/>
    <w:rsid w:val="0053007F"/>
    <w:rsid w:val="00543368"/>
    <w:rsid w:val="00546FA6"/>
    <w:rsid w:val="00557098"/>
    <w:rsid w:val="005724A3"/>
    <w:rsid w:val="00601C29"/>
    <w:rsid w:val="00605E6A"/>
    <w:rsid w:val="006139B1"/>
    <w:rsid w:val="006265A0"/>
    <w:rsid w:val="00630CCF"/>
    <w:rsid w:val="006337DA"/>
    <w:rsid w:val="006413E8"/>
    <w:rsid w:val="00641AB5"/>
    <w:rsid w:val="00647CA4"/>
    <w:rsid w:val="00696C4C"/>
    <w:rsid w:val="006A7AA9"/>
    <w:rsid w:val="006A7F66"/>
    <w:rsid w:val="006B13BB"/>
    <w:rsid w:val="006B756D"/>
    <w:rsid w:val="006C696B"/>
    <w:rsid w:val="006E03BF"/>
    <w:rsid w:val="006E587A"/>
    <w:rsid w:val="00700172"/>
    <w:rsid w:val="00745D22"/>
    <w:rsid w:val="007572A3"/>
    <w:rsid w:val="00773AB2"/>
    <w:rsid w:val="0077521C"/>
    <w:rsid w:val="00775F8C"/>
    <w:rsid w:val="007D2F6D"/>
    <w:rsid w:val="007E460E"/>
    <w:rsid w:val="007E6F3E"/>
    <w:rsid w:val="007F6B32"/>
    <w:rsid w:val="008005CB"/>
    <w:rsid w:val="0080485E"/>
    <w:rsid w:val="00824338"/>
    <w:rsid w:val="00845BDC"/>
    <w:rsid w:val="008609D7"/>
    <w:rsid w:val="008B75E6"/>
    <w:rsid w:val="008C4F6C"/>
    <w:rsid w:val="00901CDD"/>
    <w:rsid w:val="00905692"/>
    <w:rsid w:val="00944DB3"/>
    <w:rsid w:val="00951C90"/>
    <w:rsid w:val="00975A3D"/>
    <w:rsid w:val="009C2074"/>
    <w:rsid w:val="009F046E"/>
    <w:rsid w:val="00A07615"/>
    <w:rsid w:val="00A15C61"/>
    <w:rsid w:val="00A36E25"/>
    <w:rsid w:val="00A70C2D"/>
    <w:rsid w:val="00A77714"/>
    <w:rsid w:val="00A940C2"/>
    <w:rsid w:val="00AA1C4D"/>
    <w:rsid w:val="00AA5908"/>
    <w:rsid w:val="00AB5656"/>
    <w:rsid w:val="00AB7DBA"/>
    <w:rsid w:val="00B1330B"/>
    <w:rsid w:val="00B23AC5"/>
    <w:rsid w:val="00B23C5C"/>
    <w:rsid w:val="00B24BB6"/>
    <w:rsid w:val="00B26950"/>
    <w:rsid w:val="00B4174B"/>
    <w:rsid w:val="00B57A82"/>
    <w:rsid w:val="00B617FB"/>
    <w:rsid w:val="00B8124D"/>
    <w:rsid w:val="00B85685"/>
    <w:rsid w:val="00B85C2B"/>
    <w:rsid w:val="00B90269"/>
    <w:rsid w:val="00B908D3"/>
    <w:rsid w:val="00B947E4"/>
    <w:rsid w:val="00B9495F"/>
    <w:rsid w:val="00B9769F"/>
    <w:rsid w:val="00BA40D0"/>
    <w:rsid w:val="00BA62A9"/>
    <w:rsid w:val="00BB42F7"/>
    <w:rsid w:val="00BC0BEE"/>
    <w:rsid w:val="00BE0263"/>
    <w:rsid w:val="00C06CD8"/>
    <w:rsid w:val="00C21679"/>
    <w:rsid w:val="00C3274A"/>
    <w:rsid w:val="00C34928"/>
    <w:rsid w:val="00C36096"/>
    <w:rsid w:val="00C36F04"/>
    <w:rsid w:val="00C41775"/>
    <w:rsid w:val="00C42E06"/>
    <w:rsid w:val="00C530E6"/>
    <w:rsid w:val="00C766B1"/>
    <w:rsid w:val="00C97000"/>
    <w:rsid w:val="00CD291E"/>
    <w:rsid w:val="00D15D57"/>
    <w:rsid w:val="00D64A4A"/>
    <w:rsid w:val="00D64F32"/>
    <w:rsid w:val="00D77FDD"/>
    <w:rsid w:val="00D8081C"/>
    <w:rsid w:val="00D83362"/>
    <w:rsid w:val="00D97DB2"/>
    <w:rsid w:val="00DC3FD3"/>
    <w:rsid w:val="00DD5460"/>
    <w:rsid w:val="00DF5148"/>
    <w:rsid w:val="00E000B2"/>
    <w:rsid w:val="00E11C46"/>
    <w:rsid w:val="00E1412B"/>
    <w:rsid w:val="00E300BF"/>
    <w:rsid w:val="00E42A47"/>
    <w:rsid w:val="00E56EE8"/>
    <w:rsid w:val="00E82CBD"/>
    <w:rsid w:val="00E849BB"/>
    <w:rsid w:val="00EA5C22"/>
    <w:rsid w:val="00ED067C"/>
    <w:rsid w:val="00ED1FD1"/>
    <w:rsid w:val="00ED2EFE"/>
    <w:rsid w:val="00ED374B"/>
    <w:rsid w:val="00EF239D"/>
    <w:rsid w:val="00EF29E4"/>
    <w:rsid w:val="00EF64C9"/>
    <w:rsid w:val="00F170D9"/>
    <w:rsid w:val="00F27051"/>
    <w:rsid w:val="00F33060"/>
    <w:rsid w:val="00F476EA"/>
    <w:rsid w:val="00F53E90"/>
    <w:rsid w:val="00F63C42"/>
    <w:rsid w:val="00F657EF"/>
    <w:rsid w:val="00F71B47"/>
    <w:rsid w:val="00F721EA"/>
    <w:rsid w:val="00F73679"/>
    <w:rsid w:val="00F737FF"/>
    <w:rsid w:val="00F96685"/>
    <w:rsid w:val="00FA744F"/>
    <w:rsid w:val="00FB35E7"/>
    <w:rsid w:val="00FB51C2"/>
    <w:rsid w:val="00FC6405"/>
    <w:rsid w:val="00FD2551"/>
    <w:rsid w:val="00FD63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72D520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7CA4"/>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647CA4"/>
    <w:pPr>
      <w:spacing w:before="240"/>
      <w:outlineLvl w:val="0"/>
    </w:pPr>
    <w:rPr>
      <w:rFonts w:ascii="Helv" w:hAnsi="Helv"/>
      <w:b/>
      <w:sz w:val="24"/>
      <w:u w:val="single"/>
    </w:rPr>
  </w:style>
  <w:style w:type="paragraph" w:styleId="Heading2">
    <w:name w:val="heading 2"/>
    <w:basedOn w:val="Normal"/>
    <w:next w:val="Normal"/>
    <w:link w:val="Heading2Char"/>
    <w:qFormat/>
    <w:rsid w:val="00647CA4"/>
    <w:pPr>
      <w:spacing w:before="120"/>
      <w:outlineLvl w:val="1"/>
    </w:pPr>
    <w:rPr>
      <w:rFonts w:ascii="Helv" w:hAnsi="Helv"/>
      <w:b/>
      <w:sz w:val="24"/>
    </w:rPr>
  </w:style>
  <w:style w:type="paragraph" w:styleId="Heading3">
    <w:name w:val="heading 3"/>
    <w:basedOn w:val="Normal"/>
    <w:next w:val="Normal"/>
    <w:link w:val="Heading3Char"/>
    <w:qFormat/>
    <w:rsid w:val="00647CA4"/>
    <w:pPr>
      <w:ind w:left="360"/>
      <w:outlineLvl w:val="2"/>
    </w:pPr>
    <w:rPr>
      <w:rFonts w:ascii="Tms Rmn" w:hAnsi="Tms Rmn"/>
      <w:b/>
      <w:sz w:val="24"/>
    </w:rPr>
  </w:style>
  <w:style w:type="character" w:default="1" w:styleId="DefaultParagraphFont">
    <w:name w:val="Default Paragraph Font"/>
    <w:uiPriority w:val="1"/>
    <w:semiHidden/>
    <w:unhideWhenUsed/>
    <w:rsid w:val="00647CA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647CA4"/>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3C2DE3"/>
    <w:rPr>
      <w:sz w:val="16"/>
    </w:rPr>
  </w:style>
  <w:style w:type="paragraph" w:styleId="CommentText">
    <w:name w:val="annotation text"/>
    <w:basedOn w:val="Normal"/>
    <w:link w:val="CommentTextChar"/>
    <w:semiHidden/>
    <w:rsid w:val="003C2DE3"/>
    <w:pPr>
      <w:spacing w:line="220" w:lineRule="exact"/>
    </w:pPr>
    <w:rPr>
      <w:rFonts w:ascii="Helv" w:hAnsi="Helv"/>
      <w:lang w:val="x-none" w:eastAsia="x-none"/>
    </w:rPr>
  </w:style>
  <w:style w:type="paragraph" w:customStyle="1" w:styleId="blockhd1">
    <w:name w:val="blockhd1"/>
    <w:basedOn w:val="isonormal"/>
    <w:next w:val="blocktext1"/>
    <w:rsid w:val="00647CA4"/>
    <w:pPr>
      <w:keepNext/>
      <w:keepLines/>
      <w:suppressAutoHyphens/>
    </w:pPr>
    <w:rPr>
      <w:b/>
    </w:rPr>
  </w:style>
  <w:style w:type="paragraph" w:customStyle="1" w:styleId="blockhd2">
    <w:name w:val="blockhd2"/>
    <w:basedOn w:val="isonormal"/>
    <w:next w:val="blocktext2"/>
    <w:rsid w:val="00647CA4"/>
    <w:pPr>
      <w:keepNext/>
      <w:keepLines/>
      <w:suppressAutoHyphens/>
      <w:ind w:left="302"/>
    </w:pPr>
    <w:rPr>
      <w:b/>
    </w:rPr>
  </w:style>
  <w:style w:type="paragraph" w:customStyle="1" w:styleId="blockhd3">
    <w:name w:val="blockhd3"/>
    <w:basedOn w:val="isonormal"/>
    <w:next w:val="blocktext3"/>
    <w:rsid w:val="00647CA4"/>
    <w:pPr>
      <w:keepNext/>
      <w:keepLines/>
      <w:suppressAutoHyphens/>
      <w:ind w:left="605"/>
    </w:pPr>
    <w:rPr>
      <w:b/>
    </w:rPr>
  </w:style>
  <w:style w:type="paragraph" w:customStyle="1" w:styleId="blockhd4">
    <w:name w:val="blockhd4"/>
    <w:basedOn w:val="isonormal"/>
    <w:next w:val="blocktext4"/>
    <w:rsid w:val="00647CA4"/>
    <w:pPr>
      <w:keepNext/>
      <w:keepLines/>
      <w:suppressAutoHyphens/>
      <w:ind w:left="907"/>
    </w:pPr>
    <w:rPr>
      <w:b/>
    </w:rPr>
  </w:style>
  <w:style w:type="paragraph" w:customStyle="1" w:styleId="blockhd5">
    <w:name w:val="blockhd5"/>
    <w:basedOn w:val="isonormal"/>
    <w:next w:val="blocktext5"/>
    <w:rsid w:val="00647CA4"/>
    <w:pPr>
      <w:keepNext/>
      <w:keepLines/>
      <w:suppressAutoHyphens/>
      <w:ind w:left="1195"/>
    </w:pPr>
    <w:rPr>
      <w:b/>
    </w:rPr>
  </w:style>
  <w:style w:type="paragraph" w:customStyle="1" w:styleId="blockhd6">
    <w:name w:val="blockhd6"/>
    <w:basedOn w:val="isonormal"/>
    <w:next w:val="blocktext6"/>
    <w:rsid w:val="00647CA4"/>
    <w:pPr>
      <w:keepNext/>
      <w:keepLines/>
      <w:suppressAutoHyphens/>
      <w:ind w:left="1498"/>
    </w:pPr>
    <w:rPr>
      <w:b/>
    </w:rPr>
  </w:style>
  <w:style w:type="paragraph" w:customStyle="1" w:styleId="blockhd7">
    <w:name w:val="blockhd7"/>
    <w:basedOn w:val="isonormal"/>
    <w:next w:val="blocktext7"/>
    <w:rsid w:val="00647CA4"/>
    <w:pPr>
      <w:keepNext/>
      <w:keepLines/>
      <w:suppressAutoHyphens/>
      <w:ind w:left="1800"/>
    </w:pPr>
    <w:rPr>
      <w:b/>
    </w:rPr>
  </w:style>
  <w:style w:type="paragraph" w:customStyle="1" w:styleId="blockhd8">
    <w:name w:val="blockhd8"/>
    <w:basedOn w:val="isonormal"/>
    <w:next w:val="blocktext8"/>
    <w:rsid w:val="00647CA4"/>
    <w:pPr>
      <w:keepNext/>
      <w:keepLines/>
      <w:suppressAutoHyphens/>
      <w:ind w:left="2102"/>
    </w:pPr>
    <w:rPr>
      <w:b/>
    </w:rPr>
  </w:style>
  <w:style w:type="paragraph" w:customStyle="1" w:styleId="blockhd9">
    <w:name w:val="blockhd9"/>
    <w:basedOn w:val="isonormal"/>
    <w:next w:val="blocktext9"/>
    <w:rsid w:val="00647CA4"/>
    <w:pPr>
      <w:keepNext/>
      <w:keepLines/>
      <w:suppressAutoHyphens/>
      <w:ind w:left="2405"/>
    </w:pPr>
    <w:rPr>
      <w:b/>
    </w:rPr>
  </w:style>
  <w:style w:type="paragraph" w:customStyle="1" w:styleId="blocktext1">
    <w:name w:val="blocktext1"/>
    <w:basedOn w:val="isonormal"/>
    <w:rsid w:val="00647CA4"/>
    <w:pPr>
      <w:keepLines/>
      <w:jc w:val="both"/>
    </w:pPr>
  </w:style>
  <w:style w:type="paragraph" w:customStyle="1" w:styleId="blocktext2">
    <w:name w:val="blocktext2"/>
    <w:basedOn w:val="isonormal"/>
    <w:rsid w:val="00647CA4"/>
    <w:pPr>
      <w:keepLines/>
      <w:ind w:left="302"/>
      <w:jc w:val="both"/>
    </w:pPr>
  </w:style>
  <w:style w:type="paragraph" w:customStyle="1" w:styleId="blocktext3">
    <w:name w:val="blocktext3"/>
    <w:basedOn w:val="isonormal"/>
    <w:rsid w:val="00647CA4"/>
    <w:pPr>
      <w:keepLines/>
      <w:ind w:left="600"/>
      <w:jc w:val="both"/>
    </w:pPr>
  </w:style>
  <w:style w:type="paragraph" w:customStyle="1" w:styleId="blocktext4">
    <w:name w:val="blocktext4"/>
    <w:basedOn w:val="isonormal"/>
    <w:rsid w:val="00647CA4"/>
    <w:pPr>
      <w:keepLines/>
      <w:ind w:left="907"/>
      <w:jc w:val="both"/>
    </w:pPr>
  </w:style>
  <w:style w:type="paragraph" w:customStyle="1" w:styleId="blocktext5">
    <w:name w:val="blocktext5"/>
    <w:basedOn w:val="isonormal"/>
    <w:rsid w:val="00647CA4"/>
    <w:pPr>
      <w:keepLines/>
      <w:ind w:left="1195"/>
      <w:jc w:val="both"/>
    </w:pPr>
  </w:style>
  <w:style w:type="paragraph" w:customStyle="1" w:styleId="blocktext6">
    <w:name w:val="blocktext6"/>
    <w:basedOn w:val="isonormal"/>
    <w:rsid w:val="00647CA4"/>
    <w:pPr>
      <w:keepLines/>
      <w:ind w:left="1498"/>
      <w:jc w:val="both"/>
    </w:pPr>
  </w:style>
  <w:style w:type="paragraph" w:customStyle="1" w:styleId="blocktext7">
    <w:name w:val="blocktext7"/>
    <w:basedOn w:val="isonormal"/>
    <w:rsid w:val="00647CA4"/>
    <w:pPr>
      <w:keepLines/>
      <w:ind w:left="1800"/>
      <w:jc w:val="both"/>
    </w:pPr>
  </w:style>
  <w:style w:type="paragraph" w:customStyle="1" w:styleId="blocktext8">
    <w:name w:val="blocktext8"/>
    <w:basedOn w:val="isonormal"/>
    <w:rsid w:val="00647CA4"/>
    <w:pPr>
      <w:keepLines/>
      <w:ind w:left="2102"/>
      <w:jc w:val="both"/>
    </w:pPr>
  </w:style>
  <w:style w:type="paragraph" w:customStyle="1" w:styleId="blocktext9">
    <w:name w:val="blocktext9"/>
    <w:basedOn w:val="isonormal"/>
    <w:rsid w:val="00647CA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647CA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647CA4"/>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647CA4"/>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647CA4"/>
    <w:pPr>
      <w:spacing w:before="0"/>
      <w:jc w:val="both"/>
    </w:pPr>
  </w:style>
  <w:style w:type="paragraph" w:customStyle="1" w:styleId="isof2">
    <w:name w:val="isof2"/>
    <w:basedOn w:val="isonormal"/>
    <w:rsid w:val="00647CA4"/>
    <w:pPr>
      <w:spacing w:before="0"/>
      <w:jc w:val="both"/>
    </w:pPr>
    <w:rPr>
      <w:b/>
    </w:rPr>
  </w:style>
  <w:style w:type="paragraph" w:customStyle="1" w:styleId="isof3">
    <w:name w:val="isof3"/>
    <w:basedOn w:val="isonormal"/>
    <w:rsid w:val="00647CA4"/>
    <w:pPr>
      <w:spacing w:before="0" w:line="240" w:lineRule="auto"/>
      <w:jc w:val="center"/>
    </w:pPr>
    <w:rPr>
      <w:b/>
      <w:caps/>
      <w:sz w:val="24"/>
    </w:rPr>
  </w:style>
  <w:style w:type="paragraph" w:customStyle="1" w:styleId="isof4">
    <w:name w:val="isof4"/>
    <w:basedOn w:val="isonormal"/>
    <w:rsid w:val="003C2DE3"/>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647CA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647CA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647CA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647CA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647CA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647CA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647CA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647CA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647CA4"/>
    <w:pPr>
      <w:keepNext/>
      <w:keepLines/>
      <w:tabs>
        <w:tab w:val="right" w:pos="2580"/>
        <w:tab w:val="left" w:pos="2700"/>
      </w:tabs>
      <w:suppressAutoHyphens/>
      <w:ind w:left="2707" w:hanging="2707"/>
    </w:pPr>
    <w:rPr>
      <w:b/>
    </w:rPr>
  </w:style>
  <w:style w:type="paragraph" w:customStyle="1" w:styleId="outlinetxt1">
    <w:name w:val="outlinetxt1"/>
    <w:basedOn w:val="isonormal"/>
    <w:rsid w:val="00647CA4"/>
    <w:pPr>
      <w:keepLines/>
      <w:tabs>
        <w:tab w:val="right" w:pos="180"/>
        <w:tab w:val="left" w:pos="300"/>
      </w:tabs>
      <w:ind w:left="300" w:hanging="300"/>
      <w:jc w:val="both"/>
    </w:pPr>
    <w:rPr>
      <w:b/>
    </w:rPr>
  </w:style>
  <w:style w:type="paragraph" w:customStyle="1" w:styleId="outlinetxt2">
    <w:name w:val="outlinetxt2"/>
    <w:basedOn w:val="isonormal"/>
    <w:rsid w:val="00647CA4"/>
    <w:pPr>
      <w:keepLines/>
      <w:tabs>
        <w:tab w:val="right" w:pos="480"/>
        <w:tab w:val="left" w:pos="600"/>
      </w:tabs>
      <w:ind w:left="600" w:hanging="600"/>
      <w:jc w:val="both"/>
    </w:pPr>
    <w:rPr>
      <w:b/>
    </w:rPr>
  </w:style>
  <w:style w:type="paragraph" w:customStyle="1" w:styleId="outlinetxt3">
    <w:name w:val="outlinetxt3"/>
    <w:basedOn w:val="isonormal"/>
    <w:rsid w:val="00647CA4"/>
    <w:pPr>
      <w:keepLines/>
      <w:tabs>
        <w:tab w:val="right" w:pos="780"/>
        <w:tab w:val="left" w:pos="900"/>
      </w:tabs>
      <w:ind w:left="900" w:hanging="900"/>
      <w:jc w:val="both"/>
    </w:pPr>
    <w:rPr>
      <w:b/>
    </w:rPr>
  </w:style>
  <w:style w:type="paragraph" w:customStyle="1" w:styleId="outlinetxt4">
    <w:name w:val="outlinetxt4"/>
    <w:basedOn w:val="isonormal"/>
    <w:rsid w:val="00647CA4"/>
    <w:pPr>
      <w:keepLines/>
      <w:tabs>
        <w:tab w:val="right" w:pos="1080"/>
        <w:tab w:val="left" w:pos="1200"/>
      </w:tabs>
      <w:ind w:left="1200" w:hanging="1200"/>
      <w:jc w:val="both"/>
    </w:pPr>
    <w:rPr>
      <w:b/>
    </w:rPr>
  </w:style>
  <w:style w:type="paragraph" w:customStyle="1" w:styleId="outlinetxt5">
    <w:name w:val="outlinetxt5"/>
    <w:basedOn w:val="isonormal"/>
    <w:rsid w:val="00647CA4"/>
    <w:pPr>
      <w:keepLines/>
      <w:tabs>
        <w:tab w:val="right" w:pos="1380"/>
        <w:tab w:val="left" w:pos="1500"/>
      </w:tabs>
      <w:ind w:left="1500" w:hanging="1500"/>
      <w:jc w:val="both"/>
    </w:pPr>
    <w:rPr>
      <w:b/>
    </w:rPr>
  </w:style>
  <w:style w:type="paragraph" w:customStyle="1" w:styleId="outlinetxt6">
    <w:name w:val="outlinetxt6"/>
    <w:basedOn w:val="isonormal"/>
    <w:rsid w:val="00647CA4"/>
    <w:pPr>
      <w:keepLines/>
      <w:tabs>
        <w:tab w:val="right" w:pos="1680"/>
        <w:tab w:val="left" w:pos="1800"/>
      </w:tabs>
      <w:ind w:left="1800" w:hanging="1800"/>
      <w:jc w:val="both"/>
    </w:pPr>
    <w:rPr>
      <w:b/>
    </w:rPr>
  </w:style>
  <w:style w:type="paragraph" w:customStyle="1" w:styleId="outlinetxt7">
    <w:name w:val="outlinetxt7"/>
    <w:basedOn w:val="isonormal"/>
    <w:rsid w:val="00647CA4"/>
    <w:pPr>
      <w:keepLines/>
      <w:tabs>
        <w:tab w:val="right" w:pos="1980"/>
        <w:tab w:val="left" w:pos="2100"/>
      </w:tabs>
      <w:ind w:left="2100" w:hanging="2100"/>
      <w:jc w:val="both"/>
    </w:pPr>
    <w:rPr>
      <w:b/>
    </w:rPr>
  </w:style>
  <w:style w:type="paragraph" w:customStyle="1" w:styleId="outlinetxt8">
    <w:name w:val="outlinetxt8"/>
    <w:basedOn w:val="isonormal"/>
    <w:rsid w:val="00647CA4"/>
    <w:pPr>
      <w:keepLines/>
      <w:tabs>
        <w:tab w:val="right" w:pos="2280"/>
        <w:tab w:val="left" w:pos="2400"/>
      </w:tabs>
      <w:ind w:left="2400" w:hanging="2400"/>
      <w:jc w:val="both"/>
    </w:pPr>
    <w:rPr>
      <w:b/>
    </w:rPr>
  </w:style>
  <w:style w:type="paragraph" w:customStyle="1" w:styleId="outlinetxt9">
    <w:name w:val="outlinetxt9"/>
    <w:basedOn w:val="isonormal"/>
    <w:rsid w:val="00647CA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647CA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647CA4"/>
    <w:pPr>
      <w:keepLines/>
      <w:framePr w:w="1872" w:wrap="around" w:vAnchor="text" w:hAnchor="page" w:x="1080" w:y="1"/>
    </w:pPr>
    <w:rPr>
      <w:b/>
      <w:caps/>
    </w:rPr>
  </w:style>
  <w:style w:type="paragraph" w:customStyle="1" w:styleId="sectiontitlecenter">
    <w:name w:val="section title center"/>
    <w:basedOn w:val="isonormal"/>
    <w:rsid w:val="00647CA4"/>
    <w:pPr>
      <w:keepNext/>
      <w:keepLines/>
      <w:pBdr>
        <w:top w:val="single" w:sz="6" w:space="3" w:color="auto"/>
      </w:pBdr>
      <w:jc w:val="center"/>
    </w:pPr>
    <w:rPr>
      <w:b/>
      <w:caps/>
      <w:sz w:val="24"/>
    </w:rPr>
  </w:style>
  <w:style w:type="paragraph" w:customStyle="1" w:styleId="sectiontitleflushleft">
    <w:name w:val="section title flush left"/>
    <w:basedOn w:val="isonormal"/>
    <w:rsid w:val="00647CA4"/>
    <w:pPr>
      <w:keepNext/>
      <w:keepLines/>
      <w:pBdr>
        <w:top w:val="single" w:sz="6" w:space="3" w:color="auto"/>
      </w:pBdr>
    </w:pPr>
    <w:rPr>
      <w:b/>
      <w:caps/>
      <w:sz w:val="24"/>
    </w:rPr>
  </w:style>
  <w:style w:type="paragraph" w:customStyle="1" w:styleId="columnheading">
    <w:name w:val="column heading"/>
    <w:basedOn w:val="isonormal"/>
    <w:rsid w:val="00647CA4"/>
    <w:pPr>
      <w:keepNext/>
      <w:keepLines/>
      <w:spacing w:before="0"/>
      <w:jc w:val="center"/>
    </w:pPr>
    <w:rPr>
      <w:b/>
    </w:rPr>
  </w:style>
  <w:style w:type="paragraph" w:customStyle="1" w:styleId="title12">
    <w:name w:val="title12"/>
    <w:basedOn w:val="isonormal"/>
    <w:next w:val="isonormal"/>
    <w:rsid w:val="00647CA4"/>
    <w:pPr>
      <w:keepNext/>
      <w:keepLines/>
      <w:spacing w:before="0" w:line="240" w:lineRule="auto"/>
      <w:jc w:val="center"/>
    </w:pPr>
    <w:rPr>
      <w:b/>
      <w:caps/>
      <w:sz w:val="24"/>
    </w:rPr>
  </w:style>
  <w:style w:type="paragraph" w:customStyle="1" w:styleId="title18">
    <w:name w:val="title18"/>
    <w:basedOn w:val="isonormal"/>
    <w:next w:val="isonormal"/>
    <w:rsid w:val="00647CA4"/>
    <w:pPr>
      <w:spacing w:before="0" w:line="360" w:lineRule="exact"/>
      <w:jc w:val="center"/>
    </w:pPr>
    <w:rPr>
      <w:b/>
      <w:caps/>
      <w:sz w:val="36"/>
    </w:rPr>
  </w:style>
  <w:style w:type="paragraph" w:styleId="List3">
    <w:name w:val="List 3"/>
    <w:basedOn w:val="Normal"/>
    <w:rsid w:val="003C2DE3"/>
    <w:pPr>
      <w:ind w:left="1080" w:hanging="360"/>
      <w:jc w:val="center"/>
    </w:pPr>
    <w:rPr>
      <w:b/>
      <w:caps/>
      <w:sz w:val="24"/>
    </w:rPr>
  </w:style>
  <w:style w:type="paragraph" w:styleId="ListNumber">
    <w:name w:val="List Number"/>
    <w:basedOn w:val="Normal"/>
    <w:rsid w:val="003C2DE3"/>
    <w:pPr>
      <w:ind w:left="360" w:hanging="360"/>
    </w:pPr>
  </w:style>
  <w:style w:type="paragraph" w:customStyle="1" w:styleId="center">
    <w:name w:val="center"/>
    <w:basedOn w:val="isonormal"/>
    <w:rsid w:val="00647CA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Normal"/>
    <w:pPr>
      <w:spacing w:line="120" w:lineRule="exact"/>
    </w:pPr>
    <w:rPr>
      <w:rFonts w:ascii="Helvetica" w:hAnsi="Helvetica"/>
    </w:r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styleId="Index1">
    <w:name w:val="index 1"/>
    <w:basedOn w:val="Normal"/>
    <w:next w:val="Normal"/>
    <w:semiHidden/>
    <w:rsid w:val="003C2DE3"/>
    <w:pPr>
      <w:tabs>
        <w:tab w:val="right" w:leader="dot" w:pos="10080"/>
      </w:tabs>
      <w:ind w:left="200" w:hanging="200"/>
    </w:pPr>
  </w:style>
  <w:style w:type="paragraph" w:styleId="TableofAuthorities">
    <w:name w:val="table of authorities"/>
    <w:basedOn w:val="Normal"/>
    <w:next w:val="Normal"/>
    <w:semiHidden/>
    <w:rsid w:val="003C2DE3"/>
    <w:pPr>
      <w:tabs>
        <w:tab w:val="right" w:leader="dot" w:pos="10080"/>
      </w:tabs>
      <w:ind w:left="200" w:hanging="200"/>
    </w:p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3C2DE3"/>
    <w:pPr>
      <w:jc w:val="right"/>
    </w:pPr>
    <w:rPr>
      <w:sz w:val="22"/>
    </w:rPr>
  </w:style>
  <w:style w:type="paragraph" w:customStyle="1" w:styleId="ISOCircular">
    <w:name w:val="ISOCircular"/>
    <w:basedOn w:val="Normal"/>
    <w:rsid w:val="003C2DE3"/>
    <w:pPr>
      <w:jc w:val="left"/>
    </w:pPr>
    <w:rPr>
      <w:i/>
      <w:caps/>
      <w:sz w:val="116"/>
    </w:rPr>
  </w:style>
  <w:style w:type="paragraph" w:customStyle="1" w:styleId="LineOfBusiness">
    <w:name w:val="LineOfBusiness"/>
    <w:basedOn w:val="Normal"/>
    <w:rsid w:val="003C2DE3"/>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3C2DE3"/>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tabletext">
    <w:name w:val="tabletext"/>
    <w:basedOn w:val="isonormal"/>
    <w:rsid w:val="00647CA4"/>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647CA4"/>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sidetext">
    <w:name w:val="sidetext"/>
    <w:basedOn w:val="isonormal"/>
    <w:rsid w:val="00647CA4"/>
    <w:pPr>
      <w:spacing w:before="0" w:line="240" w:lineRule="auto"/>
      <w:jc w:val="center"/>
    </w:pPr>
    <w:rPr>
      <w:sz w:val="52"/>
    </w:rPr>
  </w:style>
  <w:style w:type="paragraph" w:customStyle="1" w:styleId="tabletxtdecpage">
    <w:name w:val="tabletxt dec page"/>
    <w:basedOn w:val="isonormal"/>
    <w:rsid w:val="00647CA4"/>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3C2DE3"/>
  </w:style>
  <w:style w:type="paragraph" w:customStyle="1" w:styleId="space8">
    <w:name w:val="space8"/>
    <w:basedOn w:val="isonormal"/>
    <w:next w:val="blocktext1"/>
    <w:rsid w:val="00647CA4"/>
    <w:pPr>
      <w:spacing w:before="0" w:line="160" w:lineRule="exact"/>
      <w:jc w:val="both"/>
    </w:pPr>
  </w:style>
  <w:style w:type="paragraph" w:customStyle="1" w:styleId="space4">
    <w:name w:val="space4"/>
    <w:basedOn w:val="isonormal"/>
    <w:next w:val="blocktext1"/>
    <w:rsid w:val="00647CA4"/>
    <w:pPr>
      <w:spacing w:before="0" w:line="80" w:lineRule="exact"/>
      <w:jc w:val="both"/>
    </w:pPr>
  </w:style>
  <w:style w:type="paragraph" w:customStyle="1" w:styleId="title14">
    <w:name w:val="title14"/>
    <w:basedOn w:val="isonormal"/>
    <w:next w:val="isonormal"/>
    <w:rsid w:val="00647CA4"/>
    <w:pPr>
      <w:keepNext/>
      <w:keepLines/>
      <w:spacing w:before="0" w:line="240" w:lineRule="auto"/>
      <w:jc w:val="center"/>
    </w:pPr>
    <w:rPr>
      <w:b/>
      <w:caps/>
      <w:sz w:val="28"/>
    </w:rPr>
  </w:style>
  <w:style w:type="paragraph" w:customStyle="1" w:styleId="title16">
    <w:name w:val="title16"/>
    <w:basedOn w:val="isonormal"/>
    <w:next w:val="isonormal"/>
    <w:rsid w:val="00647CA4"/>
    <w:pPr>
      <w:keepNext/>
      <w:keepLines/>
      <w:spacing w:before="0" w:line="240" w:lineRule="auto"/>
      <w:jc w:val="center"/>
    </w:pPr>
    <w:rPr>
      <w:b/>
      <w:caps/>
      <w:sz w:val="32"/>
    </w:rPr>
  </w:style>
  <w:style w:type="paragraph" w:customStyle="1" w:styleId="title24">
    <w:name w:val="title24"/>
    <w:basedOn w:val="isonormal"/>
    <w:next w:val="isonormal"/>
    <w:rsid w:val="00647CA4"/>
    <w:pPr>
      <w:keepNext/>
      <w:keepLines/>
      <w:spacing w:before="0" w:line="240" w:lineRule="auto"/>
      <w:jc w:val="center"/>
    </w:pPr>
    <w:rPr>
      <w:b/>
      <w:caps/>
      <w:sz w:val="48"/>
    </w:rPr>
  </w:style>
  <w:style w:type="paragraph" w:customStyle="1" w:styleId="title30">
    <w:name w:val="title30"/>
    <w:basedOn w:val="isonormal"/>
    <w:next w:val="isonormal"/>
    <w:rsid w:val="00647CA4"/>
    <w:pPr>
      <w:keepNext/>
      <w:keepLines/>
      <w:spacing w:before="0" w:line="240" w:lineRule="auto"/>
      <w:jc w:val="center"/>
    </w:pPr>
    <w:rPr>
      <w:b/>
      <w:caps/>
      <w:sz w:val="60"/>
    </w:rPr>
  </w:style>
  <w:style w:type="paragraph" w:customStyle="1" w:styleId="columnheading12">
    <w:name w:val="column heading12"/>
    <w:basedOn w:val="isonormal"/>
    <w:rsid w:val="00647CA4"/>
    <w:pPr>
      <w:keepNext/>
      <w:keepLines/>
      <w:spacing w:before="0" w:line="240" w:lineRule="auto"/>
      <w:jc w:val="center"/>
    </w:pPr>
    <w:rPr>
      <w:b/>
      <w:sz w:val="24"/>
    </w:rPr>
  </w:style>
  <w:style w:type="paragraph" w:customStyle="1" w:styleId="columnheading14">
    <w:name w:val="column heading14"/>
    <w:basedOn w:val="isonormal"/>
    <w:rsid w:val="00647CA4"/>
    <w:pPr>
      <w:keepNext/>
      <w:keepLines/>
      <w:spacing w:before="0" w:line="240" w:lineRule="auto"/>
      <w:jc w:val="center"/>
    </w:pPr>
    <w:rPr>
      <w:b/>
      <w:sz w:val="28"/>
    </w:rPr>
  </w:style>
  <w:style w:type="paragraph" w:customStyle="1" w:styleId="columnheading16">
    <w:name w:val="column heading16"/>
    <w:basedOn w:val="isonormal"/>
    <w:rsid w:val="00647CA4"/>
    <w:pPr>
      <w:keepNext/>
      <w:keepLines/>
      <w:spacing w:before="0" w:line="240" w:lineRule="auto"/>
      <w:jc w:val="center"/>
    </w:pPr>
    <w:rPr>
      <w:b/>
      <w:sz w:val="32"/>
    </w:rPr>
  </w:style>
  <w:style w:type="paragraph" w:customStyle="1" w:styleId="columnheading18">
    <w:name w:val="column heading18"/>
    <w:basedOn w:val="isonormal"/>
    <w:rsid w:val="00647CA4"/>
    <w:pPr>
      <w:keepNext/>
      <w:keepLines/>
      <w:spacing w:before="0" w:line="240" w:lineRule="auto"/>
      <w:jc w:val="center"/>
    </w:pPr>
    <w:rPr>
      <w:b/>
      <w:sz w:val="36"/>
    </w:rPr>
  </w:style>
  <w:style w:type="paragraph" w:customStyle="1" w:styleId="columnheading24">
    <w:name w:val="column heading24"/>
    <w:basedOn w:val="isonormal"/>
    <w:rsid w:val="00647CA4"/>
    <w:pPr>
      <w:keepNext/>
      <w:keepLines/>
      <w:spacing w:before="0" w:line="240" w:lineRule="auto"/>
      <w:jc w:val="center"/>
    </w:pPr>
    <w:rPr>
      <w:b/>
      <w:sz w:val="48"/>
    </w:rPr>
  </w:style>
  <w:style w:type="paragraph" w:customStyle="1" w:styleId="tabletext8">
    <w:name w:val="tabletext8"/>
    <w:basedOn w:val="isonormal"/>
    <w:rsid w:val="00647CA4"/>
    <w:pPr>
      <w:spacing w:before="60"/>
    </w:pPr>
    <w:rPr>
      <w:sz w:val="16"/>
    </w:rPr>
  </w:style>
  <w:style w:type="paragraph" w:customStyle="1" w:styleId="TEXT12">
    <w:name w:val="TEXT12"/>
    <w:basedOn w:val="isonormal"/>
    <w:rsid w:val="00647CA4"/>
    <w:pPr>
      <w:spacing w:line="240" w:lineRule="auto"/>
    </w:pPr>
    <w:rPr>
      <w:sz w:val="24"/>
    </w:rPr>
  </w:style>
  <w:style w:type="paragraph" w:customStyle="1" w:styleId="TEXT14">
    <w:name w:val="TEXT14"/>
    <w:basedOn w:val="isonormal"/>
    <w:rsid w:val="00647CA4"/>
    <w:pPr>
      <w:spacing w:line="240" w:lineRule="auto"/>
    </w:pPr>
    <w:rPr>
      <w:sz w:val="28"/>
    </w:rPr>
  </w:style>
  <w:style w:type="paragraph" w:customStyle="1" w:styleId="TEXT16">
    <w:name w:val="TEXT16"/>
    <w:basedOn w:val="isonormal"/>
    <w:rsid w:val="00647CA4"/>
    <w:pPr>
      <w:spacing w:line="240" w:lineRule="auto"/>
    </w:pPr>
    <w:rPr>
      <w:sz w:val="32"/>
    </w:rPr>
  </w:style>
  <w:style w:type="paragraph" w:customStyle="1" w:styleId="TEXT18">
    <w:name w:val="TEXT18"/>
    <w:basedOn w:val="isonormal"/>
    <w:rsid w:val="00647CA4"/>
    <w:pPr>
      <w:spacing w:line="240" w:lineRule="auto"/>
    </w:pPr>
    <w:rPr>
      <w:sz w:val="36"/>
    </w:rPr>
  </w:style>
  <w:style w:type="paragraph" w:customStyle="1" w:styleId="TEXT24">
    <w:name w:val="TEXT24"/>
    <w:basedOn w:val="isonormal"/>
    <w:rsid w:val="00647CA4"/>
    <w:pPr>
      <w:spacing w:line="240" w:lineRule="auto"/>
    </w:pPr>
    <w:rPr>
      <w:sz w:val="48"/>
    </w:rPr>
  </w:style>
  <w:style w:type="table" w:styleId="TableGrid">
    <w:name w:val="Table Grid"/>
    <w:basedOn w:val="TableNormal"/>
    <w:rsid w:val="00647CA4"/>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647CA4"/>
    <w:pPr>
      <w:spacing w:before="0" w:line="40" w:lineRule="exact"/>
      <w:jc w:val="both"/>
    </w:pPr>
  </w:style>
  <w:style w:type="paragraph" w:customStyle="1" w:styleId="tablerow4">
    <w:name w:val="tablerow4"/>
    <w:basedOn w:val="isonormal"/>
    <w:next w:val="tabletext"/>
    <w:rsid w:val="00647CA4"/>
    <w:pPr>
      <w:spacing w:before="0" w:line="80" w:lineRule="exact"/>
      <w:jc w:val="both"/>
    </w:pPr>
  </w:style>
  <w:style w:type="paragraph" w:styleId="BalloonText">
    <w:name w:val="Balloon Text"/>
    <w:basedOn w:val="Normal"/>
    <w:semiHidden/>
    <w:rsid w:val="00975A3D"/>
    <w:rPr>
      <w:rFonts w:ascii="Tahoma" w:hAnsi="Tahoma" w:cs="Tahoma"/>
      <w:sz w:val="16"/>
      <w:szCs w:val="16"/>
    </w:rPr>
  </w:style>
  <w:style w:type="character" w:styleId="FollowedHyperlink">
    <w:name w:val="FollowedHyperlink"/>
    <w:rsid w:val="00F170D9"/>
    <w:rPr>
      <w:color w:val="800080"/>
      <w:u w:val="single"/>
    </w:rPr>
  </w:style>
  <w:style w:type="character" w:customStyle="1" w:styleId="Heading1Char">
    <w:name w:val="Heading 1 Char"/>
    <w:link w:val="Heading1"/>
    <w:rsid w:val="00647CA4"/>
    <w:rPr>
      <w:rFonts w:ascii="Helv" w:hAnsi="Helv"/>
      <w:b/>
      <w:sz w:val="24"/>
      <w:u w:val="single"/>
    </w:rPr>
  </w:style>
  <w:style w:type="character" w:customStyle="1" w:styleId="Heading2Char">
    <w:name w:val="Heading 2 Char"/>
    <w:link w:val="Heading2"/>
    <w:rsid w:val="00647CA4"/>
    <w:rPr>
      <w:rFonts w:ascii="Helv" w:hAnsi="Helv"/>
      <w:b/>
      <w:sz w:val="24"/>
    </w:rPr>
  </w:style>
  <w:style w:type="character" w:customStyle="1" w:styleId="Heading3Char">
    <w:name w:val="Heading 3 Char"/>
    <w:link w:val="Heading3"/>
    <w:rsid w:val="00647CA4"/>
    <w:rPr>
      <w:rFonts w:ascii="Tms Rmn" w:hAnsi="Tms Rmn"/>
      <w:b/>
      <w:sz w:val="24"/>
    </w:rPr>
  </w:style>
  <w:style w:type="paragraph" w:customStyle="1" w:styleId="tablehead">
    <w:name w:val="tablehead"/>
    <w:basedOn w:val="isonormal"/>
    <w:rsid w:val="00647CA4"/>
    <w:pPr>
      <w:spacing w:before="40" w:after="20" w:line="190" w:lineRule="exact"/>
      <w:jc w:val="center"/>
    </w:pPr>
    <w:rPr>
      <w:b/>
      <w:sz w:val="18"/>
    </w:rPr>
  </w:style>
  <w:style w:type="paragraph" w:customStyle="1" w:styleId="tabletext11">
    <w:name w:val="tabletext1/1"/>
    <w:basedOn w:val="isonormal"/>
    <w:rsid w:val="00647CA4"/>
    <w:pPr>
      <w:spacing w:before="20" w:after="20" w:line="190" w:lineRule="exact"/>
    </w:pPr>
    <w:rPr>
      <w:sz w:val="18"/>
    </w:rPr>
  </w:style>
  <w:style w:type="character" w:customStyle="1" w:styleId="HeaderChar">
    <w:name w:val="Header Char"/>
    <w:link w:val="Header"/>
    <w:rsid w:val="00647CA4"/>
    <w:rPr>
      <w:rFonts w:ascii="Arial" w:hAnsi="Arial"/>
    </w:rPr>
  </w:style>
  <w:style w:type="character" w:customStyle="1" w:styleId="FooterChar">
    <w:name w:val="Footer Char"/>
    <w:link w:val="Footer"/>
    <w:rsid w:val="00647CA4"/>
    <w:rPr>
      <w:rFonts w:ascii="Arial" w:hAnsi="Arial"/>
    </w:rPr>
  </w:style>
  <w:style w:type="character" w:customStyle="1" w:styleId="formlink">
    <w:name w:val="formlink"/>
    <w:rsid w:val="00647CA4"/>
    <w:rPr>
      <w:b/>
    </w:rPr>
  </w:style>
  <w:style w:type="paragraph" w:styleId="CommentSubject">
    <w:name w:val="annotation subject"/>
    <w:basedOn w:val="CommentText"/>
    <w:next w:val="CommentText"/>
    <w:link w:val="CommentSubjectChar"/>
    <w:rsid w:val="003433A5"/>
    <w:pPr>
      <w:spacing w:line="240" w:lineRule="auto"/>
    </w:pPr>
    <w:rPr>
      <w:rFonts w:ascii="Arial" w:hAnsi="Arial"/>
      <w:b/>
      <w:bCs/>
    </w:rPr>
  </w:style>
  <w:style w:type="character" w:customStyle="1" w:styleId="CommentTextChar">
    <w:name w:val="Comment Text Char"/>
    <w:link w:val="CommentText"/>
    <w:semiHidden/>
    <w:rsid w:val="003433A5"/>
    <w:rPr>
      <w:rFonts w:ascii="Helv" w:hAnsi="Helv"/>
    </w:rPr>
  </w:style>
  <w:style w:type="character" w:customStyle="1" w:styleId="CommentSubjectChar">
    <w:name w:val="Comment Subject Char"/>
    <w:link w:val="CommentSubject"/>
    <w:rsid w:val="003433A5"/>
    <w:rPr>
      <w:rFonts w:ascii="Arial" w:hAnsi="Arial"/>
      <w:b/>
      <w:bCs/>
    </w:rPr>
  </w:style>
  <w:style w:type="paragraph" w:styleId="Revision">
    <w:name w:val="Revision"/>
    <w:hidden/>
    <w:uiPriority w:val="99"/>
    <w:semiHidden/>
    <w:rsid w:val="000D6FD0"/>
    <w:rPr>
      <w:rFonts w:ascii="Arial" w:hAnsi="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91C226-53DD-4417-A2F3-DC2CAE11CBAA}">
  <ds:schemaRefs>
    <ds:schemaRef ds:uri="http://schemas.microsoft.com/office/2006/metadata/longProperties"/>
  </ds:schemaRefs>
</ds:datastoreItem>
</file>

<file path=customXml/itemProps2.xml><?xml version="1.0" encoding="utf-8"?>
<ds:datastoreItem xmlns:ds="http://schemas.openxmlformats.org/officeDocument/2006/customXml" ds:itemID="{B672648D-E150-4709-8CB2-DEAAA0E43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B14629-600E-40F4-9EE9-A06D32302089}">
  <ds:schemaRefs>
    <ds:schemaRef ds:uri="http://schemas.microsoft.com/sharepoint/v3/contenttype/forms"/>
  </ds:schemaRefs>
</ds:datastoreItem>
</file>

<file path=customXml/itemProps4.xml><?xml version="1.0" encoding="utf-8"?>
<ds:datastoreItem xmlns:ds="http://schemas.openxmlformats.org/officeDocument/2006/customXml" ds:itemID="{FA37AD26-ECA2-4204-9085-9022A7757625}">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5</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OREGON UNINSURED MOTORISTS COVERAGE – BODILY INJURY</vt:lpstr>
    </vt:vector>
  </TitlesOfParts>
  <Manager/>
  <Company/>
  <LinksUpToDate>false</LinksUpToDate>
  <CharactersWithSpaces>15187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OREGON UNINSURED MOTORISTS COVERAGE – BODILY INJURY</dc:title>
  <dc:subject/>
  <dc:creator/>
  <cp:keywords/>
  <dc:description>5</dc:description>
  <cp:lastModifiedBy/>
  <cp:revision>1</cp:revision>
  <cp:lastPrinted>2008-12-02T01:37:00Z</cp:lastPrinted>
  <dcterms:created xsi:type="dcterms:W3CDTF">2023-06-13T03:11:00Z</dcterms:created>
  <dcterms:modified xsi:type="dcterms:W3CDTF">2023-06-13T03:12:00Z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Status">
    <vt:lpwstr>C</vt:lpwstr>
  </property>
  <property fmtid="{D5CDD505-2E9C-101B-9397-08002B2CF9AE}" pid="3" name="LineName">
    <vt:lpwstr>Cintron, Minelva</vt:lpwstr>
  </property>
  <property fmtid="{D5CDD505-2E9C-101B-9397-08002B2CF9AE}" pid="4" name="PsdName">
    <vt:lpwstr>Uibopuu, Carol</vt:lpwstr>
  </property>
  <property fmtid="{D5CDD505-2E9C-101B-9397-08002B2CF9AE}" pid="5" name="PsdStatus">
    <vt:lpwstr>R</vt:lpwstr>
  </property>
  <property fmtid="{D5CDD505-2E9C-101B-9397-08002B2CF9AE}" pid="6" name="ModifiedDateTime">
    <vt:lpwstr>2012-11-05T10:21:16Z</vt:lpwstr>
  </property>
  <property fmtid="{D5CDD505-2E9C-101B-9397-08002B2CF9AE}" pid="7" name="UserID">
    <vt:lpwstr>I70965</vt:lpwstr>
  </property>
  <property fmtid="{D5CDD505-2E9C-101B-9397-08002B2CF9AE}" pid="8" name="LineStatus">
    <vt:lpwstr>R</vt:lpwstr>
  </property>
  <property fmtid="{D5CDD505-2E9C-101B-9397-08002B2CF9AE}" pid="9" name="DocumentName">
    <vt:lpwstr>CA21050116_3.doc</vt:lpwstr>
  </property>
  <property fmtid="{D5CDD505-2E9C-101B-9397-08002B2CF9AE}" pid="10" name="PageType">
    <vt:lpwstr/>
  </property>
  <property fmtid="{D5CDD505-2E9C-101B-9397-08002B2CF9AE}" pid="11" name="Comments">
    <vt:lpwstr>3</vt:lpwstr>
  </property>
  <property fmtid="{D5CDD505-2E9C-101B-9397-08002B2CF9AE}" pid="12" name="DoesDocExist">
    <vt:lpwstr>0</vt:lpwstr>
  </property>
  <property fmtid="{D5CDD505-2E9C-101B-9397-08002B2CF9AE}" pid="13" name="ISOVersion">
    <vt:lpwstr>3.00000000000000</vt:lpwstr>
  </property>
  <property fmtid="{D5CDD505-2E9C-101B-9397-08002B2CF9AE}" pid="14" name="UserName">
    <vt:lpwstr>Uibopu</vt:lpwstr>
  </property>
  <property fmtid="{D5CDD505-2E9C-101B-9397-08002B2CF9AE}" pid="15" name="LineID">
    <vt:lpwstr>I60189</vt:lpwstr>
  </property>
  <property fmtid="{D5CDD505-2E9C-101B-9397-08002B2CF9AE}" pid="16" name="PsdID">
    <vt:lpwstr>I70965</vt:lpwstr>
  </property>
  <property fmtid="{D5CDD505-2E9C-101B-9397-08002B2CF9AE}" pid="17" name="FORM_ID0">
    <vt:lpwstr>__bk830034001400230013000300530013000300130033000200020002000200</vt:lpwstr>
  </property>
  <property fmtid="{D5CDD505-2E9C-101B-9397-08002B2CF9AE}" pid="18" name="Form: Simplified">
    <vt:lpwstr>Y</vt:lpwstr>
  </property>
  <property fmtid="{D5CDD505-2E9C-101B-9397-08002B2CF9AE}" pid="19" name="Form: EditionDateCentury">
    <vt:lpwstr>20131001</vt:lpwstr>
  </property>
  <property fmtid="{D5CDD505-2E9C-101B-9397-08002B2CF9AE}" pid="20" name="Form">
    <vt:lpwstr>CA21051013    </vt:lpwstr>
  </property>
  <property fmtid="{D5CDD505-2E9C-101B-9397-08002B2CF9AE}" pid="21" name="Form: FormType">
    <vt:lpwstr>E   </vt:lpwstr>
  </property>
  <property fmtid="{D5CDD505-2E9C-101B-9397-08002B2CF9AE}" pid="22" name="Form: Project">
    <vt:lpwstr>Auto Dealer Program</vt:lpwstr>
  </property>
  <property fmtid="{D5CDD505-2E9C-101B-9397-08002B2CF9AE}" pid="23" name="Form: Cancellation">
    <vt:lpwstr>N</vt:lpwstr>
  </property>
  <property fmtid="{D5CDD505-2E9C-101B-9397-08002B2CF9AE}" pid="24" name="Form: CategoryCode">
    <vt:lpwstr>21</vt:lpwstr>
  </property>
  <property fmtid="{D5CDD505-2E9C-101B-9397-08002B2CF9AE}" pid="25" name="Form: WithdrawlDate">
    <vt:lpwstr>0001-01-01T00:00:00Z</vt:lpwstr>
  </property>
  <property fmtid="{D5CDD505-2E9C-101B-9397-08002B2CF9AE}" pid="26" name="Form: FormNumber">
    <vt:lpwstr>CA21051013    </vt:lpwstr>
  </property>
  <property fmtid="{D5CDD505-2E9C-101B-9397-08002B2CF9AE}" pid="27" name="Form: DisplayFormNumber">
    <vt:lpwstr>CA 21 05 10 13      </vt:lpwstr>
  </property>
  <property fmtid="{D5CDD505-2E9C-101B-9397-08002B2CF9AE}" pid="28" name="Form: BaseFormNumber">
    <vt:lpwstr>CA2105    </vt:lpwstr>
  </property>
  <property fmtid="{D5CDD505-2E9C-101B-9397-08002B2CF9AE}" pid="29" name="Form: EditionDate">
    <vt:lpwstr>1013</vt:lpwstr>
  </property>
  <property fmtid="{D5CDD505-2E9C-101B-9397-08002B2CF9AE}" pid="30" name="Form: CentralDistribution">
    <vt:lpwstr>Y</vt:lpwstr>
  </property>
  <property fmtid="{D5CDD505-2E9C-101B-9397-08002B2CF9AE}" pid="31" name="Form: Status">
    <vt:lpwstr>X   </vt:lpwstr>
  </property>
  <property fmtid="{D5CDD505-2E9C-101B-9397-08002B2CF9AE}" pid="32" name="Form: Portfolio">
    <vt:lpwstr>Y</vt:lpwstr>
  </property>
  <property fmtid="{D5CDD505-2E9C-101B-9397-08002B2CF9AE}" pid="33" name="Form: UserObs">
    <vt:lpwstr/>
  </property>
  <property fmtid="{D5CDD505-2E9C-101B-9397-08002B2CF9AE}" pid="34" name="MetaData">
    <vt:lpwstr/>
  </property>
  <property fmtid="{D5CDD505-2E9C-101B-9397-08002B2CF9AE}" pid="35" name="Form: Version">
    <vt:lpwstr>3.00000000000000</vt:lpwstr>
  </property>
  <property fmtid="{D5CDD505-2E9C-101B-9397-08002B2CF9AE}" pid="36" name="Form: LOB">
    <vt:lpwstr>CA</vt:lpwstr>
  </property>
  <property fmtid="{D5CDD505-2E9C-101B-9397-08002B2CF9AE}" pid="37" name="Form: Jurisdiction">
    <vt:lpwstr>OR</vt:lpwstr>
  </property>
  <property fmtid="{D5CDD505-2E9C-101B-9397-08002B2CF9AE}" pid="38" name="Form: ObsolescenceDate">
    <vt:lpwstr>0001-01-01T00:00:00Z</vt:lpwstr>
  </property>
  <property fmtid="{D5CDD505-2E9C-101B-9397-08002B2CF9AE}" pid="39" name="Form: Language">
    <vt:lpwstr>E   </vt:lpwstr>
  </property>
  <property fmtid="{D5CDD505-2E9C-101B-9397-08002B2CF9AE}" pid="40" name="Form: EditionDateInd">
    <vt:lpwstr>Y</vt:lpwstr>
  </property>
  <property fmtid="{D5CDD505-2E9C-101B-9397-08002B2CF9AE}" pid="41" name="Form: ObsInd">
    <vt:lpwstr/>
  </property>
  <property fmtid="{D5CDD505-2E9C-101B-9397-08002B2CF9AE}" pid="42" name="Form: FilingId">
    <vt:lpwstr>CA-2012-OADFR    </vt:lpwstr>
  </property>
  <property fmtid="{D5CDD505-2E9C-101B-9397-08002B2CF9AE}" pid="43" name="Form: Action">
    <vt:lpwstr>R   </vt:lpwstr>
  </property>
  <property fmtid="{D5CDD505-2E9C-101B-9397-08002B2CF9AE}" pid="44" name="Form: EffectiveDate">
    <vt:lpwstr>2013-10-01T00:00:00Z</vt:lpwstr>
  </property>
  <property fmtid="{D5CDD505-2E9C-101B-9397-08002B2CF9AE}" pid="45" name="Form: Mandatory">
    <vt:lpwstr>N</vt:lpwstr>
  </property>
  <property fmtid="{D5CDD505-2E9C-101B-9397-08002B2CF9AE}" pid="46" name="Form: Program">
    <vt:lpwstr>  </vt:lpwstr>
  </property>
  <property fmtid="{D5CDD505-2E9C-101B-9397-08002B2CF9AE}" pid="47" name="NumberOfPages">
    <vt:lpwstr>5</vt:lpwstr>
  </property>
  <property fmtid="{D5CDD505-2E9C-101B-9397-08002B2CF9AE}" pid="48" name="IsInUse">
    <vt:lpwstr>0</vt:lpwstr>
  </property>
  <property fmtid="{D5CDD505-2E9C-101B-9397-08002B2CF9AE}" pid="49" name="NumberOfLeaves">
    <vt:lpwstr>3</vt:lpwstr>
  </property>
  <property fmtid="{D5CDD505-2E9C-101B-9397-08002B2CF9AE}" pid="50" name="FilingID">
    <vt:lpwstr>CA-2009-OEND1</vt:lpwstr>
  </property>
  <property fmtid="{D5CDD505-2E9C-101B-9397-08002B2CF9AE}" pid="51" name="DocumentTitle">
    <vt:lpwstr>OREGON UNINSURED MOTORISTS COVERAGE - BODILY INJURY</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_NewReviewCycle">
    <vt:lpwstr/>
  </property>
  <property fmtid="{D5CDD505-2E9C-101B-9397-08002B2CF9AE}" pid="56" name="ContentType">
    <vt:lpwstr>ISOForm</vt:lpwstr>
  </property>
  <property fmtid="{D5CDD505-2E9C-101B-9397-08002B2CF9AE}" pid="57" name="Status$">
    <vt:lpwstr/>
  </property>
  <property fmtid="{D5CDD505-2E9C-101B-9397-08002B2CF9AE}" pid="58" name="attachment$">
    <vt:lpwstr/>
  </property>
  <property fmtid="{D5CDD505-2E9C-101B-9397-08002B2CF9AE}" pid="59" name="dte$">
    <vt:lpwstr/>
  </property>
  <property fmtid="{D5CDD505-2E9C-101B-9397-08002B2CF9AE}" pid="60" name="item$">
    <vt:lpwstr/>
  </property>
  <property fmtid="{D5CDD505-2E9C-101B-9397-08002B2CF9AE}" pid="61" name="pgno$">
    <vt:lpwstr/>
  </property>
  <property fmtid="{D5CDD505-2E9C-101B-9397-08002B2CF9AE}" pid="62" name="NoCopyright$">
    <vt:lpwstr>© Insurance Services Office, Inc.,xxxx</vt:lpwstr>
  </property>
  <property fmtid="{D5CDD505-2E9C-101B-9397-08002B2CF9AE}" pid="63" name="TemplateType">
    <vt:lpwstr>FORMS</vt:lpwstr>
  </property>
  <property fmtid="{D5CDD505-2E9C-101B-9397-08002B2CF9AE}" pid="64" name="_UIVersionString">
    <vt:lpwstr>1.0</vt:lpwstr>
  </property>
  <property fmtid="{D5CDD505-2E9C-101B-9397-08002B2CF9AE}" pid="65" name="FORM_ID">
    <vt:lpwstr/>
  </property>
  <property fmtid="{D5CDD505-2E9C-101B-9397-08002B2CF9AE}" pid="66" name="display_urn:schemas-microsoft-com:office:office#Editor">
    <vt:lpwstr>Judge, Tayden</vt:lpwstr>
  </property>
  <property fmtid="{D5CDD505-2E9C-101B-9397-08002B2CF9AE}" pid="67" name="ILLOBS">
    <vt:lpwstr/>
  </property>
  <property fmtid="{D5CDD505-2E9C-101B-9397-08002B2CF9AE}" pid="68" name="Order">
    <vt:lpwstr>19684000.0000000</vt:lpwstr>
  </property>
  <property fmtid="{D5CDD505-2E9C-101B-9397-08002B2CF9AE}" pid="69" name="TemplateUrl">
    <vt:lpwstr/>
  </property>
  <property fmtid="{D5CDD505-2E9C-101B-9397-08002B2CF9AE}" pid="70" name="LOB">
    <vt:lpwstr/>
  </property>
  <property fmtid="{D5CDD505-2E9C-101B-9397-08002B2CF9AE}" pid="71" name="ManifestActionCode">
    <vt:lpwstr/>
  </property>
  <property fmtid="{D5CDD505-2E9C-101B-9397-08002B2CF9AE}" pid="72" name="Orientation">
    <vt:lpwstr/>
  </property>
  <property fmtid="{D5CDD505-2E9C-101B-9397-08002B2CF9AE}" pid="73" name="FormNumber">
    <vt:lpwstr/>
  </property>
  <property fmtid="{D5CDD505-2E9C-101B-9397-08002B2CF9AE}" pid="74" name="_SourceUrl">
    <vt:lpwstr/>
  </property>
  <property fmtid="{D5CDD505-2E9C-101B-9397-08002B2CF9AE}" pid="75" name="Service1">
    <vt:lpwstr/>
  </property>
  <property fmtid="{D5CDD505-2E9C-101B-9397-08002B2CF9AE}" pid="76" name="WorkflowStatus">
    <vt:lpwstr/>
  </property>
  <property fmtid="{D5CDD505-2E9C-101B-9397-08002B2CF9AE}" pid="77" name="Jurisdiction">
    <vt:lpwstr/>
  </property>
  <property fmtid="{D5CDD505-2E9C-101B-9397-08002B2CF9AE}" pid="78" name="xd_ProgID">
    <vt:lpwstr/>
  </property>
  <property fmtid="{D5CDD505-2E9C-101B-9397-08002B2CF9AE}" pid="79" name="display_urn:schemas-microsoft-com:office:office#Author">
    <vt:lpwstr>System Account</vt:lpwstr>
  </property>
</Properties>
</file>